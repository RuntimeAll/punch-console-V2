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6.svg" ContentType="image/svg+xml"/>
  <Override PartName="/word/media/image3.svg" ContentType="image/svg+xml"/>
  <Override PartName="/word/media/image5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7F12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outlineLvl w:val="0"/>
        <w:rPr>
          <w:rFonts w:hint="default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</w:pPr>
      <w:bookmarkStart w:id="0" w:name="_Toc7322"/>
      <w:bookmarkStart w:id="1" w:name="_Toc30607"/>
      <w:bookmarkStart w:id="2" w:name="_Toc12353"/>
      <w:bookmarkStart w:id="3" w:name="_Toc18694"/>
      <w:bookmarkStart w:id="4" w:name="_Toc10529"/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第七单元</w:t>
      </w:r>
      <w:bookmarkEnd w:id="0"/>
      <w:bookmarkEnd w:id="1"/>
      <w:bookmarkEnd w:id="2"/>
      <w:bookmarkEnd w:id="3"/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图形的运动（二）</w:t>
      </w:r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【</w:t>
      </w:r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十三大考点】</w:t>
      </w:r>
      <w:bookmarkEnd w:id="4"/>
    </w:p>
    <w:p w14:paraId="5E4F2FC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5" w:name="_Toc3414"/>
      <w:bookmarkStart w:id="6" w:name="_Toc12188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8" name="图片 8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【考点一】认识轴对称图形。</w:t>
      </w:r>
      <w:bookmarkEnd w:id="6"/>
    </w:p>
    <w:p w14:paraId="7E625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7" name="图片 7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57673E3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1. 轴对称图形。</w:t>
      </w:r>
    </w:p>
    <w:p w14:paraId="0EA3142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如果把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一个图形沿一条直线对折后，直线两侧部分能完全重合，这样的图形是轴对称图形。</w:t>
      </w:r>
    </w:p>
    <w:p w14:paraId="1FD75D0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2.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  <w:t>对称轴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。</w:t>
      </w:r>
    </w:p>
    <w:p w14:paraId="7AAE2AF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两个图形沿某条直线对折后完全重合，则它们关于这条直线对称，这条直线称为对称轴（必须是直线）</w:t>
      </w:r>
    </w:p>
    <w:p w14:paraId="2BF5FF9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3. 对称点。</w:t>
      </w:r>
    </w:p>
    <w:p w14:paraId="7FABCDF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对折后重合的点称为对称点，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在轴对称图形中，对称点的连线与对称轴互相垂直，对称点到对称轴的距离相等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09867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51D0CCB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下面是轴对称图形的在（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）里画“√”，不是轴对称图形的画“×”。</w:t>
      </w:r>
    </w:p>
    <w:p w14:paraId="25EAD75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40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00075" cy="419100"/>
            <wp:effectExtent l="0" t="0" r="0" b="0"/>
            <wp:docPr id="40" name="图片 40" descr="@@@5d10a0868d104a2584ee979baaafa7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@@@5d10a0868d104a2584ee979baaafa7a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7200" cy="419100"/>
            <wp:effectExtent l="0" t="0" r="0" b="0"/>
            <wp:docPr id="41" name="图片 41" descr="@@@807c3eb0e6e94d0d807ee194febfd0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@@@807c3eb0e6e94d0d807ee194febfd0f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57250" cy="352425"/>
            <wp:effectExtent l="0" t="0" r="0" b="0"/>
            <wp:docPr id="100011" name="图片 100011" descr="@@@ed15a360ca75424a8cb3a195c191c4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ed15a360ca75424a8cb3a195c191c40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42925" cy="485775"/>
            <wp:effectExtent l="0" t="0" r="0" b="0"/>
            <wp:docPr id="100013" name="图片 100013" descr="@@@5c68a2bd0d7c429fb04e0abff8c66e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5c68a2bd0d7c429fb04e0abff8c66e5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95350" cy="390525"/>
            <wp:effectExtent l="0" t="0" r="0" b="0"/>
            <wp:docPr id="100015" name="图片 100015" descr="@@@e42e45b1fce340738ba43da3aadfa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e42e45b1fce340738ba43da3aadfa06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0BA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40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(        )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(        )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(        )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(        )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(        )</w:t>
      </w:r>
    </w:p>
    <w:p w14:paraId="216BD72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×     √     √     ×     √</w:t>
      </w:r>
    </w:p>
    <w:p w14:paraId="132D31E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64A6F48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下列图案中，是轴对称图形的有(        )个。</w:t>
      </w:r>
    </w:p>
    <w:p w14:paraId="379BC74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6725" cy="571500"/>
            <wp:effectExtent l="0" t="0" r="0" b="0"/>
            <wp:docPr id="43" name="图片 43" descr="@@@53bc99c7f23c48f694f1846c339723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@@@53bc99c7f23c48f694f1846c3397237a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71500" cy="571500"/>
            <wp:effectExtent l="0" t="0" r="0" b="0"/>
            <wp:docPr id="44" name="图片 44" descr="@@@3b45e10063924770addbdf18e06630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@@@3b45e10063924770addbdf18e066302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71500" cy="571500"/>
            <wp:effectExtent l="0" t="0" r="0" b="0"/>
            <wp:docPr id="57" name="图片 57" descr="@@@b5e879b072f04208bb7e1e584beca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@@@b5e879b072f04208bb7e1e584beca52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47700" cy="571500"/>
            <wp:effectExtent l="0" t="0" r="0" b="0"/>
            <wp:docPr id="58" name="图片 58" descr="@@@3dcb52ec54714b2bba473cf276aec2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@@@3dcb52ec54714b2bba473cf276aec2af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932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【答案】2</w:t>
      </w:r>
    </w:p>
    <w:p w14:paraId="775C8D0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3D38AE9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在“中，国，梦”这几个汉字中，是轴对称图形的汉字是(        )。</w:t>
      </w:r>
    </w:p>
    <w:p w14:paraId="3794D9C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【答案】中</w:t>
      </w:r>
    </w:p>
    <w:p w14:paraId="4E47A03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3DA4A24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找一找，那些是轴对称图形？是的在括号里打“√”，不是的打“×”。</w:t>
      </w:r>
    </w:p>
    <w:p w14:paraId="6C9E7DA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67075" cy="341630"/>
            <wp:effectExtent l="0" t="0" r="9525" b="1270"/>
            <wp:docPr id="60" name="图片 60" descr="@@@f353dc99-da21-4bd2-be5a-0fd0e6a524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@@@f353dc99-da21-4bd2-be5a-0fd0e6a5240f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C78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 xml:space="preserve">(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)(    ) (    )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</w:t>
      </w:r>
      <w:r>
        <w:rPr>
          <w:rFonts w:hint="default" w:ascii="Times New Roman" w:hAnsi="Times New Roman" w:eastAsia="黑体" w:cs="Times New Roman"/>
          <w:sz w:val="24"/>
          <w:szCs w:val="24"/>
        </w:rPr>
        <w:t>(    )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</w:t>
      </w:r>
      <w:r>
        <w:rPr>
          <w:rFonts w:hint="default" w:ascii="Times New Roman" w:hAnsi="Times New Roman" w:eastAsia="黑体" w:cs="Times New Roman"/>
          <w:sz w:val="24"/>
          <w:szCs w:val="24"/>
        </w:rPr>
        <w:t>(      )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</w:t>
      </w:r>
      <w:r>
        <w:rPr>
          <w:rFonts w:hint="default" w:ascii="Times New Roman" w:hAnsi="Times New Roman" w:eastAsia="黑体" w:cs="Times New Roman"/>
          <w:sz w:val="24"/>
          <w:szCs w:val="24"/>
        </w:rPr>
        <w:t>(    )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eastAsia="黑体" w:cs="Times New Roman"/>
          <w:sz w:val="24"/>
          <w:szCs w:val="24"/>
        </w:rPr>
        <w:t>(    )</w:t>
      </w:r>
    </w:p>
    <w:p w14:paraId="5202A0D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√     ×     ×     ×     ×     ×     √</w:t>
      </w:r>
    </w:p>
    <w:p w14:paraId="6B667C8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7" w:name="_Toc9140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9" name="图片 9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【考点二】对称轴的数量。</w:t>
      </w:r>
      <w:bookmarkEnd w:id="7"/>
    </w:p>
    <w:p w14:paraId="07688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0" name="图片 10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2787889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我们常见的规则图形，例如：正方形有4条对称轴，长方形有2条对称轴，圆有无数条对称轴，等腰梯形有1条对称轴，等边三角形有3条对称轴，等腰三角形有1条对称轴，平行四边形没有对称轴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61401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70A6B13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我们学过的平面图形中，有两条对称轴的是(        )，有三条对称轴的是(        )，有四条对称轴的是(        )。</w:t>
      </w:r>
    </w:p>
    <w:p w14:paraId="195443D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长方形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等边三角形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正方形</w:t>
      </w:r>
    </w:p>
    <w:p w14:paraId="32847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3BC33E1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正方形有(        )条对称轴，长方形有(        )条对称轴，圆的对称轴有(        )条，半圆的对称轴有(        )条。</w:t>
      </w:r>
    </w:p>
    <w:p w14:paraId="1D3F05C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4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无数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</w:t>
      </w:r>
    </w:p>
    <w:p w14:paraId="1B94C646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348D034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七个同样的圆如图摆放，它有(        )条对称轴。</w:t>
      </w:r>
    </w:p>
    <w:p w14:paraId="4C3172A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596900" cy="546100"/>
            <wp:effectExtent l="0" t="0" r="12700" b="635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C8D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6</w:t>
      </w:r>
    </w:p>
    <w:p w14:paraId="113C4861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2D75FAE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下面图形中，(        )有一条对称轴，(        )有两条对称轴，(        )有三条对称轴，(        )有四条对称轴，(        )有无数条对称轴。</w:t>
      </w:r>
    </w:p>
    <w:p w14:paraId="10FD285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3077845" cy="939165"/>
            <wp:effectExtent l="0" t="0" r="8255" b="13335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7784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314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C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I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BF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A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D</w:t>
      </w:r>
    </w:p>
    <w:p w14:paraId="2E6FB3C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8" w:name="_Toc18691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5" name="图片 15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【考点三】对称轴的画法。</w:t>
      </w:r>
      <w:bookmarkEnd w:id="8"/>
    </w:p>
    <w:p w14:paraId="10F1E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6" name="图片 16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4DEC56A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不同图形的对称轴画法不同，要先观察整体形状是否有对称特征，如左右、上下对称，再通过找关键点确定对称轴位置。</w:t>
      </w:r>
    </w:p>
    <w:p w14:paraId="65377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534CD90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画出下面各图所有的对称轴。（注意是所有哦）</w:t>
      </w:r>
    </w:p>
    <w:p w14:paraId="5300597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427355"/>
            <wp:effectExtent l="0" t="0" r="0" b="10795"/>
            <wp:docPr id="100097" name="图片 100097" descr="@@@cec25c7a-48fc-4119-896a-c0e33a0242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cec25c7a-48fc-4119-896a-c0e33a02421c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99D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85975" cy="861060"/>
            <wp:effectExtent l="0" t="0" r="9525" b="15240"/>
            <wp:docPr id="100099" name="图片 100099" descr="@@@42018e43-c199-4dac-b186-df6014c3fe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42018e43-c199-4dac-b186-df6014c3fe4c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0A1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02B704D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画出下面图形所有对称轴。</w:t>
      </w:r>
    </w:p>
    <w:p w14:paraId="14EC2C9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82295" cy="400685"/>
            <wp:effectExtent l="0" t="0" r="8255" b="18415"/>
            <wp:docPr id="100101" name="图片 100101" descr="@@@e9d8d9cb-f603-427c-9d04-158579eb4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e9d8d9cb-f603-427c-9d04-158579eb433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2295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F0B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【答案】如图：</w:t>
      </w: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829310" cy="622300"/>
            <wp:effectExtent l="0" t="0" r="8890" b="6350"/>
            <wp:docPr id="100103" name="图片 100103" descr="@@@c9d64c02-242c-4721-9694-faed816f83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c9d64c02-242c-4721-9694-faed816f83c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93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4614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16EC67E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某校开展以“美育滋养美好生活”为主题的综合实践活动课程，其中一门课程是剪纸课，下面是剪纸作品中的几幅轴对称图形，请你画出它们的对称轴（一条即可）。</w:t>
      </w:r>
    </w:p>
    <w:p w14:paraId="7BBF2A4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760" cy="692785"/>
            <wp:effectExtent l="0" t="0" r="8890" b="12065"/>
            <wp:docPr id="100105" name="图片 100105" descr="@@@c2693581-7c62-4fb0-bd17-3a292e3c0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c2693581-7c62-4fb0-bd17-3a292e3c013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6276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35E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【答案】第一幅图有1条对称轴，第二幅图有五条对称轴，具体画法如下：（一条即可）</w:t>
      </w:r>
    </w:p>
    <w:p w14:paraId="2F9DA16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686050" cy="1152525"/>
            <wp:effectExtent l="0" t="0" r="0" b="0"/>
            <wp:docPr id="100107" name="图片 100107" descr="@@@de76cc20-468b-4aa7-a721-5566de8424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de76cc20-468b-4aa7-a721-5566de84246a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80A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40E2C7F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画出下列图形的所有对称轴。</w:t>
      </w:r>
    </w:p>
    <w:p w14:paraId="2DAAFDF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52625" cy="344170"/>
            <wp:effectExtent l="0" t="0" r="9525" b="17780"/>
            <wp:docPr id="100109" name="图片 100109" descr="@@@ddd0b423-7200-4199-b1fb-193a79c82d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ddd0b423-7200-4199-b1fb-193a79c82df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703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【答案】如下图：</w:t>
      </w: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115185" cy="456565"/>
            <wp:effectExtent l="0" t="0" r="18415" b="635"/>
            <wp:docPr id="100111" name="图片 100111" descr="@@@baa9ace3-63ed-457b-ae85-97bacd797f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baa9ace3-63ed-457b-ae85-97bacd797f3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15185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F6A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9" w:name="_Toc19392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0" name="图片 20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【考点四】补全轴对称图形。</w:t>
      </w:r>
      <w:bookmarkEnd w:id="9"/>
    </w:p>
    <w:p w14:paraId="1AA22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21" name="图片 21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03C5E57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找。</w:t>
      </w:r>
    </w:p>
    <w:p w14:paraId="6F9BD5A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找出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已知图形的关键点；</w:t>
      </w:r>
    </w:p>
    <w:p w14:paraId="77CDA96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作。</w:t>
      </w:r>
    </w:p>
    <w:p w14:paraId="6AA61F0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数出关键点到对称轴的距离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在对称轴的另一侧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作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出关键点的对称点；</w:t>
      </w:r>
    </w:p>
    <w:p w14:paraId="3FCE4C99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连。</w:t>
      </w:r>
    </w:p>
    <w:p w14:paraId="4C79F1E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按照已知图形的形状顺次连接各对称点，画出轴对称图形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716C0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2CB4721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操作题。</w:t>
      </w:r>
    </w:p>
    <w:p w14:paraId="351DB1D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画出下面轴对称图形的另一半。</w:t>
      </w:r>
    </w:p>
    <w:p w14:paraId="03E81ED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05510" cy="899160"/>
            <wp:effectExtent l="0" t="0" r="8890" b="15240"/>
            <wp:docPr id="100113" name="图片 100113" descr="@@@5c6c2591-18d0-4e09-8760-939d938837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5c6c2591-18d0-4e09-8760-939d9388379c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055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7F7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【答案】作图如下：</w:t>
      </w:r>
    </w:p>
    <w:p w14:paraId="1A56EA3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909955" cy="904875"/>
            <wp:effectExtent l="0" t="0" r="4445" b="9525"/>
            <wp:docPr id="100115" name="图片 100115" descr="@@@37b929bd-a7fa-4c30-a31a-80bffbb57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37b929bd-a7fa-4c30-a31a-80bffbb5773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0995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C59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6939D60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画出下面各轴对称图形的另一半。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</w:t>
      </w:r>
    </w:p>
    <w:p w14:paraId="43EE68B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80415" cy="775970"/>
            <wp:effectExtent l="0" t="0" r="635" b="5080"/>
            <wp:docPr id="100117" name="图片 100117" descr="@@@9543f5df-1451-4170-a9ac-028f8168a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9543f5df-1451-4170-a9ac-028f8168a05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80415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622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【答案】画图如下：</w:t>
      </w: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711835" cy="708025"/>
            <wp:effectExtent l="0" t="0" r="12065" b="15875"/>
            <wp:docPr id="100119" name="图片 100119" descr="@@@b8b78ece-0d5f-4e5e-9d8e-ef2d98d47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b8b78ece-0d5f-4e5e-9d8e-ef2d98d4755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11835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E00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640E0EA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画出下面图形的轴对称图形。</w:t>
      </w:r>
    </w:p>
    <w:p w14:paraId="6F769A3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19150" cy="646430"/>
            <wp:effectExtent l="0" t="0" r="0" b="1270"/>
            <wp:docPr id="100121" name="图片 100121" descr="@@@45158b7d-6f51-4356-a0e1-e23b955d9e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45158b7d-6f51-4356-a0e1-e23b955d9efa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CA16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【答案】具体画法如下图所示：</w:t>
      </w: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968375" cy="762635"/>
            <wp:effectExtent l="0" t="0" r="3175" b="18415"/>
            <wp:docPr id="100123" name="图片 100123" descr="@@@da7007a6-1503-4fba-b322-c810030eec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da7007a6-1503-4fba-b322-c810030eec4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C74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4E71AC3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根据对称轴补全下面的轴对称图形。</w:t>
      </w:r>
    </w:p>
    <w:p w14:paraId="1D4E079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673100"/>
            <wp:effectExtent l="0" t="0" r="9525" b="12700"/>
            <wp:docPr id="100125" name="图片 100125" descr="@@@ee827fe7-602a-4bf2-9e45-1ae500464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@@@ee827fe7-602a-4bf2-9e45-1ae50046481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9BA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【答案】如下图：</w:t>
      </w: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12545" cy="693420"/>
            <wp:effectExtent l="0" t="0" r="1905" b="11430"/>
            <wp:docPr id="100127" name="图片 100127" descr="@@@3dff3f18-585f-4ada-9dbf-679a27187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3dff3f18-585f-4ada-9dbf-679a2718790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12545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2EE5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0" w:name="_Toc17723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9" name="图片 29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【考点五】轴对称问题其一：对应点距离问题。</w:t>
      </w:r>
      <w:bookmarkEnd w:id="10"/>
    </w:p>
    <w:p w14:paraId="1A6D6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30" name="图片 30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66C75E0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在轴对称图形中，对称轴两侧的对应点到对称轴的距离相等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，这是解决对应点距离问题的关键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23D0C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14F89C8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填一填。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4615" cy="939800"/>
            <wp:effectExtent l="0" t="0" r="6985" b="12700"/>
            <wp:docPr id="32" name="图片 32" descr="@@@16e408eebff343e6ba78fcf350247d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@@@16e408eebff343e6ba78fcf350247dac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64615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77E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(1)图形①和图形②是(        )图形。</w:t>
      </w:r>
    </w:p>
    <w:p w14:paraId="1DDDBAB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(2)点B和点B'到对称轴的距离都是(        )小格。</w:t>
      </w:r>
    </w:p>
    <w:p w14:paraId="5D134B8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(3)点C到对称轴的距离是(        )小格，与点(        )到对称轴的距离是一样的。</w:t>
      </w:r>
    </w:p>
    <w:p w14:paraId="37739E9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(4)点D'与点(        )到对称轴的距离都是2小格。</w:t>
      </w:r>
    </w:p>
    <w:p w14:paraId="5A0F897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【答案】(1)轴对称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(2)3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(3)  1   C'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  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(4)D</w:t>
      </w:r>
    </w:p>
    <w:p w14:paraId="41350BF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0FD4E8A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在字母L、M、N中，(         )是轴对称的；在轴对称图形中点A到对称轴的距离是5厘米，它的对应点到对称轴的距离是(         )厘米。</w:t>
      </w:r>
    </w:p>
    <w:p w14:paraId="5ED4EBA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M     5</w:t>
      </w:r>
    </w:p>
    <w:p w14:paraId="3DAF0BD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1AB6541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观察图形。（每个小正方形的边长是1cm）</w:t>
      </w:r>
    </w:p>
    <w:p w14:paraId="2ABB6F8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1137285"/>
            <wp:effectExtent l="0" t="0" r="9525" b="5715"/>
            <wp:docPr id="100021" name="图片 100021" descr="@@@b169a7e5536c4e91a048a5fcfdbbc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b169a7e5536c4e91a048a5fcfdbbc97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8D7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分析∶如果沿虚线对折，松树的左右两侧可以(        )，那么点A和点A′、点B和点B′、点C和点C′到虚线的距离都分别(        )。</w:t>
      </w:r>
    </w:p>
    <w:p w14:paraId="5F12A92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完全重合     相等</w:t>
      </w:r>
    </w:p>
    <w:p w14:paraId="2DFB979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2108663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下图中点A和点A’到对称轴的距离都是(        )小格，点B和点B’到对称轴的距离都是(        )小格。</w:t>
      </w:r>
    </w:p>
    <w:p w14:paraId="114A0A7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735" cy="843280"/>
            <wp:effectExtent l="0" t="0" r="18415" b="13970"/>
            <wp:docPr id="100023" name="图片 100023" descr="@@@c8a1abfc-0fc6-478c-84a2-ccce71d47a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c8a1abfc-0fc6-478c-84a2-ccce71d47a3b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</w:t>
      </w:r>
    </w:p>
    <w:p w14:paraId="483543B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2     3</w:t>
      </w:r>
    </w:p>
    <w:p w14:paraId="310A34D1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1" w:name="_Toc1706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5" name="图片 5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【考点六】轴对称问题其二：剪纸问题。</w:t>
      </w:r>
      <w:bookmarkEnd w:id="11"/>
    </w:p>
    <w:p w14:paraId="2D7B3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1" name="图片 11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6E3A015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解决剪纸问题，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先找出各图案的对称轴，然后再看纸上留下的痕迹，是否与各图案的一半相吻合，若相吻合，则就是从这个纸上剪下来的。</w:t>
      </w:r>
    </w:p>
    <w:p w14:paraId="13912BD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轴对称图形的应用。</w:t>
      </w:r>
    </w:p>
    <w:p w14:paraId="5D32273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在美术课上，东东学习了利用对称的知识来剪纸。他想剪出一只小鸟，尝试了四种剪法（如下图）。哪一种剪法可以剪出左边这只小鸟？把正确方法的序号填在括号里。</w:t>
      </w:r>
    </w:p>
    <w:p w14:paraId="1D44DAE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95525" cy="808355"/>
            <wp:effectExtent l="0" t="0" r="9525" b="10795"/>
            <wp:docPr id="33" name="图片 33" descr="@@@2b8b5acf-1703-448e-9ed3-526cb849d8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@@@2b8b5acf-1703-448e-9ed3-526cb849d83e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sz w:val="24"/>
          <w:szCs w:val="24"/>
        </w:rPr>
        <w:t>正确的是(        )。</w:t>
      </w:r>
    </w:p>
    <w:p w14:paraId="1AE3315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【答案】③</w:t>
      </w:r>
    </w:p>
    <w:p w14:paraId="577DC9A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7D46FAF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 xml:space="preserve">把一张长方形纸对折再对折，剪完后展开如下图，那么这张纸是(    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)。（填序号）</w:t>
      </w:r>
    </w:p>
    <w:p w14:paraId="30FE7C6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82215" cy="626745"/>
            <wp:effectExtent l="0" t="0" r="13335" b="1905"/>
            <wp:docPr id="100027" name="图片 100027" descr="@@@0f754c3c-bf8c-4a9b-a84b-6fdef8d674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0f754c3c-bf8c-4a9b-a84b-6fdef8d674d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82215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C52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【答案】①</w:t>
      </w:r>
    </w:p>
    <w:p w14:paraId="7591A83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697E415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想一想，填一填。</w:t>
      </w:r>
    </w:p>
    <w:p w14:paraId="3B24E7F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62300" cy="615315"/>
            <wp:effectExtent l="0" t="0" r="0" b="13335"/>
            <wp:docPr id="100037" name="图片 100037" descr="@@@0d8f4c65-785c-4086-b90d-dd156267af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0d8f4c65-785c-4086-b90d-dd156267afd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D75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图1是从纸(     )或纸(     )上剪下来的，图2是从纸(      )或纸(      )上剪下来的。</w:t>
      </w:r>
    </w:p>
    <w:p w14:paraId="7B71ACE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①     ③     ②     ④</w:t>
      </w:r>
    </w:p>
    <w:p w14:paraId="5D0CF66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0C3CA7B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在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38350" cy="580390"/>
            <wp:effectExtent l="0" t="0" r="0" b="10160"/>
            <wp:docPr id="100041" name="图片 100041" descr="@@@9971796d-ff23-4bc5-bb78-f3f1197cd2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9971796d-ff23-4bc5-bb78-f3f1197cd22c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sz w:val="24"/>
          <w:szCs w:val="24"/>
        </w:rPr>
        <w:t>中，能剪出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7675" cy="447675"/>
            <wp:effectExtent l="0" t="0" r="9525" b="9525"/>
            <wp:docPr id="53" name="图片 53" descr="@@@178f8eff-e9c8-49dd-a497-43a3d3810f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@@@178f8eff-e9c8-49dd-a497-43a3d3810f7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sz w:val="24"/>
          <w:szCs w:val="24"/>
        </w:rPr>
        <w:t>的是(    )号，能剪出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0685" cy="400685"/>
            <wp:effectExtent l="0" t="0" r="18415" b="18415"/>
            <wp:docPr id="54" name="图片 54" descr="@@@dc356f04-e633-4314-8dfc-09e6777b7b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@@@dc356f04-e633-4314-8dfc-09e6777b7ba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0685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sz w:val="24"/>
          <w:szCs w:val="24"/>
        </w:rPr>
        <w:t>的是(    )号。</w:t>
      </w:r>
    </w:p>
    <w:p w14:paraId="35AC59C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3     5</w:t>
      </w:r>
    </w:p>
    <w:p w14:paraId="12BCA4B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2" w:name="_Toc24556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2" name="图片 12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【考点七】轴对称问题其三：镜像问题。</w:t>
      </w:r>
      <w:bookmarkEnd w:id="12"/>
    </w:p>
    <w:p w14:paraId="49AEC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3" name="图片 13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236F17C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镜像问题是轴对称问题中的常考类型，镜面就是对称轴，镜子中的物体与实际物体是对称的，所以镜子中的物体的大小、上下与前后的位置关系与实际情况一致，但是左右方向相反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3489C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615AE8A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丽丽站在镜子前，将电子表靠近镜面从镜子中看到电子表显示时间如图，那么电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33425" cy="276225"/>
            <wp:effectExtent l="0" t="0" r="0" b="0"/>
            <wp:docPr id="100063" name="图片 100063" descr="@@@d2582c64-992c-4f9c-b95b-905fb2f28d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d2582c64-992c-4f9c-b95b-905fb2f28d0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sz w:val="24"/>
          <w:szCs w:val="24"/>
        </w:rPr>
        <w:t>子表的实际时刻是(        )。</w:t>
      </w:r>
    </w:p>
    <w:p w14:paraId="701FE9D1">
      <w:pPr>
        <w:keepNext w:val="0"/>
        <w:keepLines w:val="0"/>
        <w:pageBreakBefore w:val="0"/>
        <w:widowControl w:val="0"/>
        <w:shd w:val="clear" w:color="auto" w:fill="auto"/>
        <w:tabs>
          <w:tab w:val="left" w:pos="2771"/>
          <w:tab w:val="left" w:pos="554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80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A．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33425" cy="276225"/>
            <wp:effectExtent l="0" t="0" r="0" b="0"/>
            <wp:docPr id="100065" name="图片 100065" descr="@@@3c2887ef-dd25-40d6-b25e-f00ef93a9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3c2887ef-dd25-40d6-b25e-f00ef93a936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sz w:val="24"/>
          <w:szCs w:val="24"/>
        </w:rPr>
        <w:tab/>
      </w:r>
      <w:r>
        <w:rPr>
          <w:rFonts w:hint="default" w:ascii="Times New Roman" w:hAnsi="Times New Roman" w:eastAsia="黑体" w:cs="Times New Roman"/>
          <w:sz w:val="24"/>
          <w:szCs w:val="24"/>
        </w:rPr>
        <w:t>B．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33425" cy="276225"/>
            <wp:effectExtent l="0" t="0" r="0" b="0"/>
            <wp:docPr id="100067" name="图片 100067" descr="@@@e1d7d83a-97d5-4ce3-95cc-8e9ba8dd23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e1d7d83a-97d5-4ce3-95cc-8e9ba8dd23a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sz w:val="24"/>
          <w:szCs w:val="24"/>
        </w:rPr>
        <w:tab/>
      </w:r>
      <w:r>
        <w:rPr>
          <w:rFonts w:hint="default" w:ascii="Times New Roman" w:hAnsi="Times New Roman" w:eastAsia="黑体" w:cs="Times New Roman"/>
          <w:sz w:val="24"/>
          <w:szCs w:val="24"/>
        </w:rPr>
        <w:t>C．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33425" cy="276225"/>
            <wp:effectExtent l="0" t="0" r="0" b="0"/>
            <wp:docPr id="100069" name="图片 100069" descr="@@@a2d822c4-cdb6-4be0-b31d-00c880187a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a2d822c4-cdb6-4be0-b31d-00c880187a6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A77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【答案】A</w:t>
      </w:r>
    </w:p>
    <w:p w14:paraId="0715B4C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1551DC8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下图是从镜子里看到的对面电子钟所显示的时间，这时的实际时间是(        )。</w:t>
      </w:r>
    </w:p>
    <w:p w14:paraId="4E6513B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66750" cy="314325"/>
            <wp:effectExtent l="0" t="0" r="0" b="0"/>
            <wp:docPr id="100071" name="图片 100071" descr="@@@a37cc8a978ef4f47b7fb937e365f3b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a37cc8a978ef4f47b7fb937e365f3be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358F">
      <w:pPr>
        <w:keepNext w:val="0"/>
        <w:keepLines w:val="0"/>
        <w:pageBreakBefore w:val="0"/>
        <w:widowControl w:val="0"/>
        <w:shd w:val="clear" w:color="auto" w:fill="auto"/>
        <w:tabs>
          <w:tab w:val="left" w:pos="2771"/>
          <w:tab w:val="left" w:pos="554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80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A．12：01</w:t>
      </w:r>
      <w:r>
        <w:rPr>
          <w:rFonts w:hint="default" w:ascii="Times New Roman" w:hAnsi="Times New Roman" w:eastAsia="黑体" w:cs="Times New Roman"/>
          <w:sz w:val="24"/>
          <w:szCs w:val="24"/>
        </w:rPr>
        <w:tab/>
      </w:r>
      <w:r>
        <w:rPr>
          <w:rFonts w:hint="default" w:ascii="Times New Roman" w:hAnsi="Times New Roman" w:eastAsia="黑体" w:cs="Times New Roman"/>
          <w:sz w:val="24"/>
          <w:szCs w:val="24"/>
        </w:rPr>
        <w:t>B．10：21</w:t>
      </w:r>
      <w:r>
        <w:rPr>
          <w:rFonts w:hint="default" w:ascii="Times New Roman" w:hAnsi="Times New Roman" w:eastAsia="黑体" w:cs="Times New Roman"/>
          <w:sz w:val="24"/>
          <w:szCs w:val="24"/>
        </w:rPr>
        <w:tab/>
      </w:r>
      <w:r>
        <w:rPr>
          <w:rFonts w:hint="default" w:ascii="Times New Roman" w:hAnsi="Times New Roman" w:eastAsia="黑体" w:cs="Times New Roman"/>
          <w:sz w:val="24"/>
          <w:szCs w:val="24"/>
        </w:rPr>
        <w:t>C．12：10</w:t>
      </w:r>
    </w:p>
    <w:p w14:paraId="5B5E299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【答案】A</w:t>
      </w:r>
    </w:p>
    <w:p w14:paraId="133F322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04276A6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从镜子里面看是(        )。</w:t>
      </w:r>
    </w:p>
    <w:p w14:paraId="3DC49B3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956310"/>
            <wp:effectExtent l="0" t="0" r="9525" b="15240"/>
            <wp:docPr id="100073" name="图片 100073" descr="@@@59eca7e61ced48e2917c9a97063cf6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59eca7e61ced48e2917c9a97063cf60e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E8E0">
      <w:pPr>
        <w:keepNext w:val="0"/>
        <w:keepLines w:val="0"/>
        <w:pageBreakBefore w:val="0"/>
        <w:widowControl w:val="0"/>
        <w:shd w:val="clear" w:color="auto" w:fill="auto"/>
        <w:tabs>
          <w:tab w:val="left" w:pos="2771"/>
          <w:tab w:val="left" w:pos="554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80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A．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1250" cy="1062355"/>
            <wp:effectExtent l="0" t="0" r="12700" b="4445"/>
            <wp:docPr id="100075" name="图片 100075" descr="@@@1b8375c8982642898762f2bcb90db0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1b8375c8982642898762f2bcb90db02d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1125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sz w:val="24"/>
          <w:szCs w:val="24"/>
        </w:rPr>
        <w:t>B．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3145" cy="1019810"/>
            <wp:effectExtent l="0" t="0" r="14605" b="8890"/>
            <wp:docPr id="100077" name="图片 100077" descr="@@@e02f5b076dc24ce88a3dcc8569c08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e02f5b076dc24ce88a3dcc8569c0823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033145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sz w:val="24"/>
          <w:szCs w:val="24"/>
        </w:rPr>
        <w:t>C．无法确定</w:t>
      </w:r>
    </w:p>
    <w:p w14:paraId="2336400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【答案】A</w:t>
      </w:r>
    </w:p>
    <w:p w14:paraId="465D2CA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2A25EAC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小刚家墙上挂着的钟正好和镜子相对，一天，小刚在镜子中看到的时间如图所示，那么当时实际时间是(        )。</w:t>
      </w:r>
    </w:p>
    <w:p w14:paraId="099998E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33425" cy="733425"/>
            <wp:effectExtent l="0" t="0" r="9525" b="9525"/>
            <wp:docPr id="100083" name="图片 100083" descr="@@@10464974-4f3a-44ea-9126-7ab4bc5dd3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10464974-4f3a-44ea-9126-7ab4bc5dd3be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75A5">
      <w:pPr>
        <w:keepNext w:val="0"/>
        <w:keepLines w:val="0"/>
        <w:pageBreakBefore w:val="0"/>
        <w:widowControl w:val="0"/>
        <w:shd w:val="clear" w:color="auto" w:fill="auto"/>
        <w:tabs>
          <w:tab w:val="left" w:pos="2771"/>
          <w:tab w:val="left" w:pos="554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80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A．4∶15</w:t>
      </w:r>
      <w:r>
        <w:rPr>
          <w:rFonts w:hint="default" w:ascii="Times New Roman" w:hAnsi="Times New Roman" w:eastAsia="黑体" w:cs="Times New Roman"/>
          <w:sz w:val="24"/>
          <w:szCs w:val="24"/>
        </w:rPr>
        <w:tab/>
      </w:r>
      <w:r>
        <w:rPr>
          <w:rFonts w:hint="default" w:ascii="Times New Roman" w:hAnsi="Times New Roman" w:eastAsia="黑体" w:cs="Times New Roman"/>
          <w:sz w:val="24"/>
          <w:szCs w:val="24"/>
        </w:rPr>
        <w:t>B．7∶45</w:t>
      </w:r>
      <w:r>
        <w:rPr>
          <w:rFonts w:hint="default" w:ascii="Times New Roman" w:hAnsi="Times New Roman" w:eastAsia="黑体" w:cs="Times New Roman"/>
          <w:sz w:val="24"/>
          <w:szCs w:val="24"/>
        </w:rPr>
        <w:tab/>
      </w:r>
      <w:r>
        <w:rPr>
          <w:rFonts w:hint="default" w:ascii="Times New Roman" w:hAnsi="Times New Roman" w:eastAsia="黑体" w:cs="Times New Roman"/>
          <w:sz w:val="24"/>
          <w:szCs w:val="24"/>
        </w:rPr>
        <w:t>C．10∶45</w:t>
      </w:r>
    </w:p>
    <w:p w14:paraId="192CA9A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【答案】A</w:t>
      </w:r>
    </w:p>
    <w:p w14:paraId="6E5A2558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3" w:name="_Toc17893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4" name="图片 14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【考点八】认识平移和平移现象。</w:t>
      </w:r>
      <w:bookmarkEnd w:id="13"/>
    </w:p>
    <w:p w14:paraId="13374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7" name="图片 17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06BA70A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平移。</w:t>
      </w:r>
    </w:p>
    <w:p w14:paraId="62E9E08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在平面内，把一个图形整体沿某条直线方向平行移动的过程，称为平移。</w:t>
      </w:r>
    </w:p>
    <w:p w14:paraId="52928AC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平移的特征。</w:t>
      </w:r>
    </w:p>
    <w:p w14:paraId="1358318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（1）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平移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后的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图形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与原图形一样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只是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位置发生变化而形状、大小不变。</w:t>
      </w:r>
    </w:p>
    <w:p w14:paraId="6F0C106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2）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平移前后图形中的对应点连线互相平行且长度相等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。</w:t>
      </w:r>
    </w:p>
    <w:p w14:paraId="2306639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（3）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平移时图形沿直线运动，本身方向不发生改变。</w:t>
      </w:r>
    </w:p>
    <w:p w14:paraId="02FA3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49C5B97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下列是平移现象的有(        )。</w:t>
      </w:r>
    </w:p>
    <w:p w14:paraId="53622B9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①火车在笔直的轨道上行驶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②翻开课本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>③拉抽屉的过程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④乘直升电梯从一楼到五楼</w:t>
      </w:r>
    </w:p>
    <w:p w14:paraId="48A48965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00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A．①②③</w:t>
      </w:r>
      <w:r>
        <w:rPr>
          <w:rFonts w:hint="default" w:ascii="Times New Roman" w:hAnsi="Times New Roman" w:eastAsia="黑体" w:cs="Times New Roman"/>
          <w:sz w:val="24"/>
          <w:szCs w:val="24"/>
        </w:rPr>
        <w:tab/>
      </w:r>
      <w:r>
        <w:rPr>
          <w:rFonts w:hint="default" w:ascii="Times New Roman" w:hAnsi="Times New Roman" w:eastAsia="黑体" w:cs="Times New Roman"/>
          <w:sz w:val="24"/>
          <w:szCs w:val="24"/>
        </w:rPr>
        <w:t>B．①②④</w:t>
      </w:r>
      <w:r>
        <w:rPr>
          <w:rFonts w:hint="default" w:ascii="Times New Roman" w:hAnsi="Times New Roman" w:eastAsia="黑体" w:cs="Times New Roman"/>
          <w:sz w:val="24"/>
          <w:szCs w:val="24"/>
        </w:rPr>
        <w:tab/>
      </w:r>
      <w:r>
        <w:rPr>
          <w:rFonts w:hint="default" w:ascii="Times New Roman" w:hAnsi="Times New Roman" w:eastAsia="黑体" w:cs="Times New Roman"/>
          <w:sz w:val="24"/>
          <w:szCs w:val="24"/>
        </w:rPr>
        <w:t>C．②③④</w:t>
      </w:r>
      <w:r>
        <w:rPr>
          <w:rFonts w:hint="default" w:ascii="Times New Roman" w:hAnsi="Times New Roman" w:eastAsia="黑体" w:cs="Times New Roman"/>
          <w:sz w:val="24"/>
          <w:szCs w:val="24"/>
        </w:rPr>
        <w:tab/>
      </w:r>
      <w:r>
        <w:rPr>
          <w:rFonts w:hint="default" w:ascii="Times New Roman" w:hAnsi="Times New Roman" w:eastAsia="黑体" w:cs="Times New Roman"/>
          <w:sz w:val="24"/>
          <w:szCs w:val="24"/>
        </w:rPr>
        <w:t>D．①③④</w:t>
      </w:r>
    </w:p>
    <w:p w14:paraId="35F94A8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【答案】D</w:t>
      </w:r>
    </w:p>
    <w:p w14:paraId="651A791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38E43E8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关于图形的平移，说法正确的是(        )。</w:t>
      </w:r>
    </w:p>
    <w:p w14:paraId="2B9D0323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00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A．改变了图形的大小</w:t>
      </w:r>
      <w:r>
        <w:rPr>
          <w:rFonts w:hint="default" w:ascii="Times New Roman" w:hAnsi="Times New Roman" w:eastAsia="黑体" w:cs="Times New Roman"/>
          <w:sz w:val="24"/>
          <w:szCs w:val="24"/>
        </w:rPr>
        <w:tab/>
      </w:r>
      <w:r>
        <w:rPr>
          <w:rFonts w:hint="default" w:ascii="Times New Roman" w:hAnsi="Times New Roman" w:eastAsia="黑体" w:cs="Times New Roman"/>
          <w:sz w:val="24"/>
          <w:szCs w:val="24"/>
        </w:rPr>
        <w:t>B．改变了图形的大小和位置</w:t>
      </w:r>
    </w:p>
    <w:p w14:paraId="04CFB447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00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C．图形的大小和位置都没改变</w:t>
      </w:r>
      <w:r>
        <w:rPr>
          <w:rFonts w:hint="default" w:ascii="Times New Roman" w:hAnsi="Times New Roman" w:eastAsia="黑体" w:cs="Times New Roman"/>
          <w:sz w:val="24"/>
          <w:szCs w:val="24"/>
        </w:rPr>
        <w:tab/>
      </w:r>
      <w:r>
        <w:rPr>
          <w:rFonts w:hint="default" w:ascii="Times New Roman" w:hAnsi="Times New Roman" w:eastAsia="黑体" w:cs="Times New Roman"/>
          <w:sz w:val="24"/>
          <w:szCs w:val="24"/>
        </w:rPr>
        <w:t>D．只改变图形的位置不改变图形的大小</w:t>
      </w:r>
    </w:p>
    <w:p w14:paraId="2772C21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【答案】D</w:t>
      </w:r>
    </w:p>
    <w:p w14:paraId="1207A2E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18F130E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下面现象中属于平移现象的是(        )。</w:t>
      </w:r>
    </w:p>
    <w:p w14:paraId="299F2357">
      <w:pPr>
        <w:keepNext w:val="0"/>
        <w:keepLines w:val="0"/>
        <w:pageBreakBefore w:val="0"/>
        <w:widowControl w:val="0"/>
        <w:shd w:val="clear" w:color="auto" w:fill="auto"/>
        <w:tabs>
          <w:tab w:val="left" w:pos="2771"/>
          <w:tab w:val="left" w:pos="554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00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A．坐摩天轮</w:t>
      </w:r>
      <w:r>
        <w:rPr>
          <w:rFonts w:hint="default" w:ascii="Times New Roman" w:hAnsi="Times New Roman" w:eastAsia="黑体" w:cs="Times New Roman"/>
          <w:sz w:val="24"/>
          <w:szCs w:val="24"/>
        </w:rPr>
        <w:tab/>
      </w:r>
      <w:r>
        <w:rPr>
          <w:rFonts w:hint="default" w:ascii="Times New Roman" w:hAnsi="Times New Roman" w:eastAsia="黑体" w:cs="Times New Roman"/>
          <w:sz w:val="24"/>
          <w:szCs w:val="24"/>
        </w:rPr>
        <w:t>B．荡秋千</w:t>
      </w:r>
      <w:r>
        <w:rPr>
          <w:rFonts w:hint="default" w:ascii="Times New Roman" w:hAnsi="Times New Roman" w:eastAsia="黑体" w:cs="Times New Roman"/>
          <w:sz w:val="24"/>
          <w:szCs w:val="24"/>
        </w:rPr>
        <w:tab/>
      </w:r>
      <w:r>
        <w:rPr>
          <w:rFonts w:hint="default" w:ascii="Times New Roman" w:hAnsi="Times New Roman" w:eastAsia="黑体" w:cs="Times New Roman"/>
          <w:sz w:val="24"/>
          <w:szCs w:val="24"/>
        </w:rPr>
        <w:t>C．滑滑梯</w:t>
      </w:r>
    </w:p>
    <w:p w14:paraId="193724B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【答案】C</w:t>
      </w:r>
    </w:p>
    <w:p w14:paraId="31F688D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3B593C3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下列现象中不属于平移现象的是(        )。</w:t>
      </w:r>
    </w:p>
    <w:p w14:paraId="5CED97C0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00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A．在笔直公路上行驶的小车所做的运动。</w:t>
      </w:r>
      <w:r>
        <w:rPr>
          <w:rFonts w:hint="default" w:ascii="Times New Roman" w:hAnsi="Times New Roman" w:eastAsia="黑体" w:cs="Times New Roman"/>
          <w:sz w:val="24"/>
          <w:szCs w:val="24"/>
        </w:rPr>
        <w:tab/>
      </w:r>
      <w:r>
        <w:rPr>
          <w:rFonts w:hint="default" w:ascii="Times New Roman" w:hAnsi="Times New Roman" w:eastAsia="黑体" w:cs="Times New Roman"/>
          <w:sz w:val="24"/>
          <w:szCs w:val="24"/>
        </w:rPr>
        <w:t>B．开车时，方向盘所做的运动。</w:t>
      </w:r>
    </w:p>
    <w:p w14:paraId="45882BF5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00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C．观光电梯的运动。</w:t>
      </w:r>
      <w:r>
        <w:rPr>
          <w:rFonts w:hint="default" w:ascii="Times New Roman" w:hAnsi="Times New Roman" w:eastAsia="黑体" w:cs="Times New Roman"/>
          <w:sz w:val="24"/>
          <w:szCs w:val="24"/>
        </w:rPr>
        <w:tab/>
      </w:r>
      <w:r>
        <w:rPr>
          <w:rFonts w:hint="default" w:ascii="Times New Roman" w:hAnsi="Times New Roman" w:eastAsia="黑体" w:cs="Times New Roman"/>
          <w:sz w:val="24"/>
          <w:szCs w:val="24"/>
        </w:rPr>
        <w:t>D．计数器上拨珠子。</w:t>
      </w:r>
    </w:p>
    <w:p w14:paraId="2E4A844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【答案】B</w:t>
      </w:r>
    </w:p>
    <w:p w14:paraId="545AACC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4" w:name="_Toc8043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8" name="图片 18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【考点九】确定平移的方向和距离。</w:t>
      </w:r>
      <w:bookmarkEnd w:id="14"/>
    </w:p>
    <w:p w14:paraId="078F1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9" name="图片 19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0260757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根据箭头指向确定平移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的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方向。</w:t>
      </w:r>
    </w:p>
    <w:p w14:paraId="2F81F0F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找出平移前后的一组对应点，对应点之间格数表示的距离就是平移的距离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607D8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0B2475C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 xml:space="preserve">下图中，图形A向(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 )平移了(  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)格；图形B向(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  )平移了(  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)格；图形C向(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)平移了(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)格。</w:t>
      </w:r>
    </w:p>
    <w:p w14:paraId="5CA5912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72360" cy="807720"/>
            <wp:effectExtent l="0" t="0" r="8890" b="11430"/>
            <wp:docPr id="100051" name="图片 100051" descr="@@@d24979ea-bcb3-4229-80fc-cddb53a69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d24979ea-bcb3-4229-80fc-cddb53a69767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3C92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下     2     左     6     右     4</w:t>
      </w:r>
    </w:p>
    <w:p w14:paraId="5CC8599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2935778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如图，图形①先向(        )平移(        )格到达图形②的位置，再向(        )平移(        )格到达图形③的位置。</w:t>
      </w:r>
    </w:p>
    <w:p w14:paraId="4570359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2915" cy="1017270"/>
            <wp:effectExtent l="0" t="0" r="635" b="11430"/>
            <wp:docPr id="100053" name="图片 100053" descr="@@@2309c8f4d43a43e4ac2007ceb7d050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2309c8f4d43a43e4ac2007ceb7d050e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32915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524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右     4     下     4</w:t>
      </w:r>
    </w:p>
    <w:p w14:paraId="72AD531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70A348C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移一移，填一填。</w:t>
      </w:r>
    </w:p>
    <w:p w14:paraId="0941172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43985" cy="848995"/>
            <wp:effectExtent l="0" t="0" r="18415" b="8255"/>
            <wp:docPr id="100055" name="图片 100055" descr="@@@ea51fa849d85491d9d9bfa0f743fab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ea51fa849d85491d9d9bfa0f743fab3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43985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76F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向下平移(        )格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向(        )平移(        )格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eastAsia="黑体" w:cs="Times New Roman"/>
          <w:sz w:val="24"/>
          <w:szCs w:val="24"/>
        </w:rPr>
        <w:t>向(        )平移(        )格</w:t>
      </w:r>
    </w:p>
    <w:p w14:paraId="47BD121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4     右     7     左     6</w:t>
      </w:r>
    </w:p>
    <w:p w14:paraId="24A5E30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7BCF35A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看图填一填。</w:t>
      </w:r>
    </w:p>
    <w:p w14:paraId="0DD3AB9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62885" cy="1014730"/>
            <wp:effectExtent l="0" t="0" r="18415" b="13970"/>
            <wp:docPr id="100059" name="图片 100059" descr="@@@a6b56c1a0b4f4a99b66426f97a1558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a6b56c1a0b4f4a99b66426f97a15584f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62885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FBF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 xml:space="preserve">(1)图①先向( 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)平移(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)格，再向(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 )平移( 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)格可以与图②重合；或先向(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 )平移(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  )格，再向(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)平移(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  )格也可以与图②重合。</w:t>
      </w:r>
    </w:p>
    <w:p w14:paraId="58ED8BB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 xml:space="preserve">(2)图③先向( 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)平移( 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)格，再向( 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)平移( 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)格可以与图④重合；或先向(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)平移(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 )格，再向(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   )平移(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 )格也可以与图④重合。</w:t>
      </w:r>
    </w:p>
    <w:p w14:paraId="1B6DEC9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【答案】(1)     下     3     右     3     右     3     下     3</w:t>
      </w:r>
    </w:p>
    <w:p w14:paraId="2AB607B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(2)     右     9     上     3     上     3     右     9</w:t>
      </w:r>
    </w:p>
    <w:p w14:paraId="48B9E58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5" w:name="_Toc3708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2" name="图片 22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【考点十】描述平移过程。</w:t>
      </w:r>
      <w:bookmarkEnd w:id="15"/>
    </w:p>
    <w:p w14:paraId="14F94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23" name="图片 23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78E141E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描述平移后的图形要先确定平移的方向和距离，再根据不同方向和距离进行描述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540FD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2E75B6" w:themeColor="accent1" w:themeShade="BF"/>
          <w:sz w:val="28"/>
          <w:szCs w:val="28"/>
          <w:lang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137FECDF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下面图①中的A、B、C、D如何运动得到图②的？将你的“还原”过程记录下来。</w:t>
      </w:r>
    </w:p>
    <w:p w14:paraId="0889F6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1629410" cy="844550"/>
            <wp:effectExtent l="0" t="0" r="8890" b="12700"/>
            <wp:docPr id="100034" name="图片 10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4" name="图片 10003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6294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179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由分析可得：</w:t>
      </w:r>
    </w:p>
    <w:p w14:paraId="7727A3C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A先向右平移3格，再向下平移3格；</w:t>
      </w:r>
    </w:p>
    <w:p w14:paraId="57D6ADE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B先向左平移3格，再向下平移3格；</w:t>
      </w:r>
    </w:p>
    <w:p w14:paraId="1EEBB1B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C先向上平移3格，再向右平移3格；</w:t>
      </w:r>
    </w:p>
    <w:p w14:paraId="0B64F2F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D先向上平移3格，再向左平移3格即可得到图形②。</w:t>
      </w:r>
    </w:p>
    <w:p w14:paraId="7D3CF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2E75B6" w:themeColor="accent1" w:themeShade="BF"/>
          <w:sz w:val="28"/>
          <w:szCs w:val="28"/>
          <w:lang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69C51692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说一说小动物分别向哪个方向平移？平移多少格才能吃到它们喜欢的食物？</w:t>
      </w:r>
    </w:p>
    <w:p w14:paraId="234F3DA0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1551940" cy="1748155"/>
            <wp:effectExtent l="0" t="0" r="10160" b="4445"/>
            <wp:docPr id="100043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55194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074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469A3FF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小兔子先向右平移4格，再向下平移2格（或先向下平移2格，再向右平移4格）就可以吃到胡萝卜；小狗先向上平移2格，再向左平移3格（或先向左平移3格，再向上平移2格）就可以吃到骨头。</w:t>
      </w:r>
    </w:p>
    <w:p w14:paraId="21E6D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</w:p>
    <w:p w14:paraId="73031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</w:p>
    <w:p w14:paraId="2509C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2E75B6" w:themeColor="accent1" w:themeShade="BF"/>
          <w:sz w:val="28"/>
          <w:szCs w:val="28"/>
          <w:lang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3C307C04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如图，图形①经过怎样的运动可以得到图形②？</w:t>
      </w:r>
    </w:p>
    <w:p w14:paraId="005F0C61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1486535" cy="1348740"/>
            <wp:effectExtent l="0" t="0" r="18415" b="3810"/>
            <wp:docPr id="100045" name="图片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486535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C13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把图①向上平移4格再向左平移5格即可得到图②</w:t>
      </w:r>
    </w:p>
    <w:p w14:paraId="1EF30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2E75B6" w:themeColor="accent1" w:themeShade="BF"/>
          <w:sz w:val="28"/>
          <w:szCs w:val="28"/>
          <w:lang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73BF01D8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请用简洁的话描述①到②的运动轨迹以及①到③的运动轨迹。</w:t>
      </w:r>
    </w:p>
    <w:p w14:paraId="5BD4DF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2877185" cy="1293495"/>
            <wp:effectExtent l="0" t="0" r="18415" b="1905"/>
            <wp:docPr id="100047" name="图片 1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87718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50D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①到②：①向下平移5格到②。</w:t>
      </w:r>
    </w:p>
    <w:p w14:paraId="2E85D10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①到③：方案一：①向下平移5格到②，再向右平移9格到③。</w:t>
      </w:r>
    </w:p>
    <w:p w14:paraId="1828CB6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方案二：①向右平移9格，再向下平移5格到③。</w:t>
      </w:r>
    </w:p>
    <w:p w14:paraId="7C645D4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6" w:name="_Toc13453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4" name="图片 24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【考点十一】画平移后的图形。</w:t>
      </w:r>
      <w:bookmarkEnd w:id="16"/>
    </w:p>
    <w:p w14:paraId="063F1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25" name="图片 25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093BC31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在方格中画出简单图形平移后的图形。</w:t>
      </w:r>
    </w:p>
    <w:p w14:paraId="15C48A9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在原图形上选几个能决定图形形状和大小的点；</w:t>
      </w:r>
    </w:p>
    <w:p w14:paraId="4387C05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按要求把所选的点向规定的方向平移规定的格数；</w:t>
      </w:r>
    </w:p>
    <w:p w14:paraId="53BD806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3.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根据原图形的形状顺次连接平移后的点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38711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0F8B389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画出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1475" cy="352425"/>
            <wp:effectExtent l="0" t="0" r="0" b="0"/>
            <wp:docPr id="100129" name="图片 100129" descr="@@@fe0c2675-0c0a-4fd7-856e-48e1df694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@@@fe0c2675-0c0a-4fd7-856e-48e1df69498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sz w:val="24"/>
          <w:szCs w:val="24"/>
        </w:rPr>
        <w:t>先向下平移2格，再向左平移5格后的图形。</w:t>
      </w:r>
    </w:p>
    <w:p w14:paraId="5F4B127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3975" cy="918845"/>
            <wp:effectExtent l="0" t="0" r="9525" b="14605"/>
            <wp:docPr id="100131" name="图片 100131" descr="@@@512c7beb-addc-41fc-8bb4-402374f2d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512c7beb-addc-41fc-8bb4-402374f2d07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20B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【答案】画图如下：</w:t>
      </w: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52550" cy="942340"/>
            <wp:effectExtent l="0" t="0" r="0" b="10160"/>
            <wp:docPr id="100133" name="图片 100133" descr="@@@1f66b9cc-0355-48a5-9a7b-f51fd7f771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1f66b9cc-0355-48a5-9a7b-f51fd7f7716d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C41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41150E5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画出下图先向右平移3格，再向下平移2格后的图形。</w:t>
      </w:r>
    </w:p>
    <w:p w14:paraId="487BEE6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4900" cy="631190"/>
            <wp:effectExtent l="0" t="0" r="0" b="16510"/>
            <wp:docPr id="100135" name="图片 100135" descr="@@@8012a721-eeed-477e-b4af-857de02c89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@@@8012a721-eeed-477e-b4af-857de02c89ab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661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</w:p>
    <w:p w14:paraId="1087097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如图：</w:t>
      </w:r>
    </w:p>
    <w:p w14:paraId="3CDB9C7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48410" cy="715645"/>
            <wp:effectExtent l="0" t="0" r="8890" b="8255"/>
            <wp:docPr id="100137" name="图片 100137" descr="@@@e3d214b0-adc1-44ae-ba0d-37c1fe536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图片 100137" descr="@@@e3d214b0-adc1-44ae-ba0d-37c1fe536647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24841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813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15B9437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把三角形BCD向左平移5格，画出平移后的三角形。</w:t>
      </w:r>
    </w:p>
    <w:p w14:paraId="5A15CB1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31340" cy="774700"/>
            <wp:effectExtent l="0" t="0" r="16510" b="6350"/>
            <wp:docPr id="100139" name="图片 100139" descr="@@@8a356de5-e59c-42b0-89cc-d419042ee2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图片 100139" descr="@@@8a356de5-e59c-42b0-89cc-d419042ee2d8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83134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DC4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</w:p>
    <w:p w14:paraId="774970F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画图如下：</w:t>
      </w: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447925" cy="1035685"/>
            <wp:effectExtent l="0" t="0" r="9525" b="12065"/>
            <wp:docPr id="100141" name="图片 100141" descr="@@@cc8d21cd-8df0-4bc7-8fcc-7e6350d73c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图片 100141" descr="@@@cc8d21cd-8df0-4bc7-8fcc-7e6350d73c2a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14F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1321A72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①画出把图形A向左连续平移6格后的图形。</w:t>
      </w:r>
    </w:p>
    <w:p w14:paraId="7ECFBB8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②画出把图形B向下平移2格，再向右平移5格后的图形。</w:t>
      </w:r>
    </w:p>
    <w:p w14:paraId="02F919F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24835" cy="834390"/>
            <wp:effectExtent l="0" t="0" r="18415" b="3810"/>
            <wp:docPr id="100143" name="图片 100143" descr="@@@37c29911-0b7a-4e56-9228-5187b367b7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图片 100143" descr="@@@37c29911-0b7a-4e56-9228-5187b367b7cf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24835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C14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【答案】如图：</w:t>
      </w:r>
    </w:p>
    <w:p w14:paraId="4B799AB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095625" cy="824865"/>
            <wp:effectExtent l="0" t="0" r="9525" b="13335"/>
            <wp:docPr id="100145" name="图片 100145" descr="@@@31bbadfb-960e-484b-b18d-b4ce6e2bb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" name="图片 100145" descr="@@@31bbadfb-960e-484b-b18d-b4ce6e2bb265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242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7" w:name="_Toc30206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6" name="图片 26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【考点十二】平移法求图形的周长和面积。</w:t>
      </w:r>
      <w:bookmarkEnd w:id="17"/>
    </w:p>
    <w:p w14:paraId="7D5C7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27" name="图片 27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155BAD0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利用平移求不规则图形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的周长或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面积，可以先观察图形，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然后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利用平移将不规则图形转化成规则图形，最后再根据相关公式求解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1DDEB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面积。</w:t>
      </w:r>
    </w:p>
    <w:p w14:paraId="102948B9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下图中的每个数字表示对应线段的长度（单位dm）。这个阴影图形的周长是(        )dm，面积是(        )dm</w:t>
      </w:r>
      <w:r>
        <w:rPr>
          <w:rFonts w:hint="default" w:ascii="Times New Roman" w:hAnsi="Times New Roman" w:eastAsia="黑体" w:cs="Times New Roman"/>
          <w:sz w:val="24"/>
          <w:szCs w:val="24"/>
          <w:vertAlign w:val="superscript"/>
        </w:rPr>
        <w:t>2</w:t>
      </w:r>
      <w:r>
        <w:rPr>
          <w:rFonts w:hint="default" w:ascii="Times New Roman" w:hAnsi="Times New Roman" w:eastAsia="黑体" w:cs="Times New Roman"/>
          <w:sz w:val="24"/>
          <w:szCs w:val="24"/>
        </w:rPr>
        <w:t>。</w:t>
      </w:r>
    </w:p>
    <w:p w14:paraId="16530676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885190" cy="743585"/>
            <wp:effectExtent l="0" t="0" r="10160" b="18415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88519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4941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34     54</w:t>
      </w:r>
    </w:p>
    <w:p w14:paraId="6CC56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0BC3E5FA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图中每个小格的面积是1cm²，阴影部分的面积是(        )cm²。</w:t>
      </w:r>
    </w:p>
    <w:p w14:paraId="7A2FAD68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716915" cy="514350"/>
            <wp:effectExtent l="0" t="0" r="6985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1691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A57D3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36</w:t>
      </w:r>
    </w:p>
    <w:p w14:paraId="22729B77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67C1D23D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下图每个小正方形的边长表示1cm，阴影部分的面积是(        )平方厘米。</w:t>
      </w:r>
    </w:p>
    <w:p w14:paraId="452D9B1F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742950" cy="737870"/>
            <wp:effectExtent l="0" t="0" r="0" b="5080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100010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30E8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8</w:t>
      </w:r>
    </w:p>
    <w:p w14:paraId="12E6A2A3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216C9FFF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如图是两个边长为4分米的正方形拼成的图形，则阴影部分的面积是(        )平方分米。</w:t>
      </w:r>
    </w:p>
    <w:p w14:paraId="4DE08E24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1010285" cy="679450"/>
            <wp:effectExtent l="0" t="0" r="18415" b="6350"/>
            <wp:docPr id="100024" name="图片 1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图片 100024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010285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9C49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16</w:t>
      </w:r>
    </w:p>
    <w:p w14:paraId="150852CC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68D8B6A1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利用图形的运动，计算如图阴影部分的面积是(        )</w:t>
      </w:r>
      <w:r>
        <w:rPr>
          <w:rFonts w:hint="default" w:ascii="Times New Roman" w:hAnsi="Times New Roman" w:eastAsia="黑体" w:cs="Times New Roman"/>
          <w:sz w:val="24"/>
          <w:szCs w:val="24"/>
        </w:rPr>
        <w:object>
          <v:shape id="_x0000_i1025" o:spt="75" alt="eqId88ce13774b09ff2edddaf21a072cf60a" type="#_x0000_t75" style="height:13.5pt;width:17.55pt;" o:ole="t" filled="f" o:preferrelative="t" stroked="f" coordsize="21600,21600">
            <v:path/>
            <v:fill on="f" focussize="0,0"/>
            <v:stroke on="f" joinstyle="miter"/>
            <v:imagedata r:id="rId79" o:title="eqId88ce13774b09ff2edddaf21a072cf60a"/>
            <o:lock v:ext="edit" aspectratio="t"/>
            <w10:wrap type="none"/>
            <w10:anchorlock/>
          </v:shape>
          <o:OLEObject Type="Embed" ProgID="Equation.DSMT4" ShapeID="_x0000_i1025" DrawAspect="Content" ObjectID="_1468075725" r:id="rId78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sz w:val="24"/>
          <w:szCs w:val="24"/>
        </w:rPr>
        <w:t>。（每个小方格边长</w:t>
      </w:r>
      <w:r>
        <w:rPr>
          <w:rFonts w:hint="default" w:ascii="Times New Roman" w:hAnsi="Times New Roman" w:eastAsia="黑体" w:cs="Times New Roman"/>
          <w:sz w:val="24"/>
          <w:szCs w:val="24"/>
        </w:rPr>
        <w:object>
          <v:shape id="_x0000_i1026" o:spt="75" alt="eqId048b61a5fb5f420c6d7de88db5bc3aa5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81" o:title="eqId048b61a5fb5f420c6d7de88db5bc3aa5"/>
            <o:lock v:ext="edit" aspectratio="t"/>
            <w10:wrap type="none"/>
            <w10:anchorlock/>
          </v:shape>
          <o:OLEObject Type="Embed" ProgID="Equation.DSMT4" ShapeID="_x0000_i1026" DrawAspect="Content" ObjectID="_1468075726" r:id="rId80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sz w:val="24"/>
          <w:szCs w:val="24"/>
        </w:rPr>
        <w:t>）</w:t>
      </w:r>
    </w:p>
    <w:p w14:paraId="7AB8270D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866775" cy="616585"/>
            <wp:effectExtent l="0" t="0" r="9525" b="12065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44C1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24</w:t>
      </w:r>
    </w:p>
    <w:p w14:paraId="711B0B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周长。</w:t>
      </w:r>
    </w:p>
    <w:p w14:paraId="5AE8C70E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下面图形的周长是(        )</w:t>
      </w:r>
      <w:r>
        <w:rPr>
          <w:rFonts w:hint="default" w:ascii="Times New Roman" w:hAnsi="Times New Roman" w:eastAsia="黑体" w:cs="Times New Roman"/>
          <w:sz w:val="24"/>
          <w:szCs w:val="24"/>
        </w:rPr>
        <w:object>
          <v:shape id="_x0000_i1027" o:spt="75" alt="eqId97153bc3d02dfb38ee046487a8037a41" type="#_x0000_t75" style="height:9.35pt;width:15.8pt;" o:ole="t" filled="f" o:preferrelative="t" stroked="f" coordsize="21600,21600">
            <v:path/>
            <v:fill on="f" focussize="0,0"/>
            <v:stroke on="f" joinstyle="miter"/>
            <v:imagedata r:id="rId84" o:title="eqId97153bc3d02dfb38ee046487a8037a41"/>
            <o:lock v:ext="edit" aspectratio="t"/>
            <w10:wrap type="none"/>
            <w10:anchorlock/>
          </v:shape>
          <o:OLEObject Type="Embed" ProgID="Equation.DSMT4" ShapeID="_x0000_i1027" DrawAspect="Content" ObjectID="_1468075727" r:id="rId83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sz w:val="24"/>
          <w:szCs w:val="24"/>
        </w:rPr>
        <w:t>。</w:t>
      </w:r>
    </w:p>
    <w:p w14:paraId="7DA5034E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1914525" cy="915670"/>
            <wp:effectExtent l="0" t="0" r="9525" b="1778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05C5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26</w:t>
      </w:r>
    </w:p>
    <w:p w14:paraId="76FEE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53FF0056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奶奶家有一块不规则的菜地，如下图。奶奶想用篱笆把菜地围起来，应该准备多长的篱笆?(单位:m)</w:t>
      </w:r>
    </w:p>
    <w:p w14:paraId="669102A9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1457960" cy="631825"/>
            <wp:effectExtent l="0" t="0" r="8890" b="15875"/>
            <wp:docPr id="100044" name="图片 10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" name="图片 100044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A89E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[(5+6)+ (1+3)] ×2=30(m)</w:t>
      </w:r>
    </w:p>
    <w:p w14:paraId="4BEBE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562CB0F7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求下面图形的周长</w:t>
      </w:r>
      <w:r>
        <w:rPr>
          <w:rFonts w:hint="default" w:ascii="Times New Roman" w:hAnsi="Times New Roman" w:eastAsia="黑体" w:cs="Times New Roman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黑体" w:cs="Times New Roman"/>
          <w:sz w:val="24"/>
          <w:szCs w:val="24"/>
        </w:rPr>
        <w:t>（方格边长1cm）</w:t>
      </w:r>
    </w:p>
    <w:p w14:paraId="3655A503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drawing>
          <wp:inline distT="0" distB="0" distL="114300" distR="114300">
            <wp:extent cx="1914525" cy="962025"/>
            <wp:effectExtent l="0" t="0" r="0" b="0"/>
            <wp:docPr id="100046" name="图片 100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6" name="图片 100046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68568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18cm</w:t>
      </w:r>
    </w:p>
    <w:p w14:paraId="05F81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eastAsia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4E57148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如下图，网格图上（每一小格的边长是1厘米）有4张同样大小的正方形彩纸（部分重叠），重叠部分的边长是正方形边长的一半。求重叠后整个图形的周长。</w:t>
      </w:r>
    </w:p>
    <w:p w14:paraId="0DFA0D8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2185" cy="956945"/>
            <wp:effectExtent l="0" t="0" r="18415" b="14605"/>
            <wp:docPr id="100171" name="图片 100171" descr="@@@aed4ce40-1f10-40f4-8f96-5f196320e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1" name="图片 100171" descr="@@@aed4ce40-1f10-40f4-8f96-5f196320e000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972185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ECB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</w:p>
    <w:p w14:paraId="46562CA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如下图，把横着的小段线段和竖着的小段线段平移，可将原来不规则的图形转化为边长为5厘米的正方形。</w:t>
      </w:r>
    </w:p>
    <w:p w14:paraId="6517D0A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153285" cy="1019175"/>
            <wp:effectExtent l="0" t="0" r="18415" b="9525"/>
            <wp:docPr id="100173" name="图片 100173" descr="@@@f77f08c3-9179-43eb-bab9-49b7c28c47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 descr="@@@f77f08c3-9179-43eb-bab9-49b7c28c471e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15328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295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整个图形的周长：5×4＝20（厘米）</w:t>
      </w:r>
    </w:p>
    <w:p w14:paraId="03179A6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答：重叠后整个图形的周长是20厘米。</w:t>
      </w:r>
    </w:p>
    <w:p w14:paraId="3B56497F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8" w:name="_Toc11891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8" name="图片 28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【考点十三】轴对称和平移综合作图。</w:t>
      </w:r>
      <w:bookmarkEnd w:id="18"/>
    </w:p>
    <w:p w14:paraId="04152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31" name="图片 31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1AE7A6E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熟练掌握轴对称和平移的作图方法是解决综合作图的关键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77484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283C11D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在下图画出相应的图形。</w:t>
      </w:r>
    </w:p>
    <w:p w14:paraId="7B5CD67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9650" cy="1036320"/>
            <wp:effectExtent l="0" t="0" r="0" b="11430"/>
            <wp:docPr id="100147" name="图片 100147" descr="@@@40831cce-70cc-44f1-90b7-d20517ad68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" name="图片 100147" descr="@@@40831cce-70cc-44f1-90b7-d20517ad683a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1C5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（1）制作春联的红纸是长方形的形状，请画出这个长方形春联A关于直线L的轴对称图形B。</w:t>
      </w:r>
    </w:p>
    <w:p w14:paraId="477D9C9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（2）将这个春联A向左平移3格，再向下平移2格得到C，会在哪里？请你画出来。</w:t>
      </w:r>
    </w:p>
    <w:p w14:paraId="17AED12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【答案】（1）（2）据分析作图如下：</w:t>
      </w:r>
    </w:p>
    <w:p w14:paraId="542982D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134745" cy="1167765"/>
            <wp:effectExtent l="0" t="0" r="8255" b="13335"/>
            <wp:docPr id="100149" name="图片 100149" descr="@@@77d140f4-60d8-4c2d-93c7-4f583e69e0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图片 100149" descr="@@@77d140f4-60d8-4c2d-93c7-4f583e69e06a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134745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CC5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79EDCCF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在方格纸中完成下面问题。</w:t>
      </w:r>
    </w:p>
    <w:p w14:paraId="263F8B6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775335"/>
            <wp:effectExtent l="0" t="0" r="0" b="5715"/>
            <wp:docPr id="1108311550" name="图片 100151" descr="@@@f39d7251-8195-468d-bf76-db8af9c609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11550" name="图片 100151" descr="@@@f39d7251-8195-468d-bf76-db8af9c609c8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06A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（1）画出方格纸中四边形向右平移6格后的图形。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sz w:val="24"/>
          <w:szCs w:val="24"/>
        </w:rPr>
        <w:t>（2）画出平移后图形的对称轴。</w:t>
      </w:r>
    </w:p>
    <w:p w14:paraId="37E4D71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【答案】（1）、（2）具体画法如下所示：</w:t>
      </w: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90650" cy="821055"/>
            <wp:effectExtent l="0" t="0" r="0" b="17145"/>
            <wp:docPr id="100153" name="图片 100153" descr="@@@4718ffd3-2cec-4628-825b-de941849d7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图片 100153" descr="@@@4718ffd3-2cec-4628-825b-de941849d7ae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8AE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3CBD4A4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按要求完成下面各题。（下面每个小方格的边长表示1厘米）</w:t>
      </w:r>
    </w:p>
    <w:p w14:paraId="7F893AB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15210" cy="988695"/>
            <wp:effectExtent l="0" t="0" r="8890" b="1905"/>
            <wp:docPr id="100155" name="图片 100155" descr="@@@4d2f9101-797c-499d-9f3f-08ae896860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图片 100155" descr="@@@4d2f9101-797c-499d-9f3f-08ae896860e7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31521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6F1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（1）以虚线为对称轴，画出轴对称图形的另一半。</w:t>
      </w:r>
    </w:p>
    <w:p w14:paraId="524A99C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（2）画出这个轴对称图形向左平移6格后的图形。</w:t>
      </w:r>
    </w:p>
    <w:p w14:paraId="654B62A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  <w:bookmarkStart w:id="19" w:name="_GoBack"/>
      <w:bookmarkEnd w:id="19"/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（1）如下图：</w:t>
      </w:r>
    </w:p>
    <w:p w14:paraId="2DE1DB2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47875" cy="870585"/>
            <wp:effectExtent l="0" t="0" r="9525" b="5715"/>
            <wp:docPr id="100157" name="图片 100157" descr="@@@360d78bf-8ef2-45b1-8f7e-5c393ab0ab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" name="图片 100157" descr="@@@360d78bf-8ef2-45b1-8f7e-5c393ab0abf7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6A1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（2）如下图：</w:t>
      </w:r>
    </w:p>
    <w:p w14:paraId="1F2428E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191385" cy="935990"/>
            <wp:effectExtent l="0" t="0" r="18415" b="16510"/>
            <wp:docPr id="100159" name="图片 100159" descr="@@@097140e4-6855-4fca-b6b0-87791ea6d5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9" name="图片 100159" descr="@@@097140e4-6855-4fca-b6b0-87791ea6d5fd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19138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4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outlineLvl w:val="9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A09C498B-8A66-42C9-BAB6-6E38C807026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书魂体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2" w:fontKey="{DBECBA86-69D9-4755-9297-C2FBE6DF7B78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3" w:fontKey="{B8DA1595-D0DF-4345-845B-F5280B126AFC}"/>
  </w:font>
  <w:font w:name="红豆大展宏兔">
    <w:altName w:val="宋体"/>
    <w:panose1 w:val="02000509000000000000"/>
    <w:charset w:val="86"/>
    <w:family w:val="auto"/>
    <w:pitch w:val="default"/>
    <w:sig w:usb0="00000000" w:usb1="00000000" w:usb2="00000012" w:usb3="00000000" w:csb0="00040001" w:csb1="00000000"/>
    <w:embedRegular r:id="rId4" w:fontKey="{C9F0E711-3BE8-4957-8F04-6208E3BF50FB}"/>
  </w:font>
  <w:font w:name="汉仪长宋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5" w:fontKey="{7AACF438-4ED2-4521-B4CC-9C70AFECEAC4}"/>
  </w:font>
  <w:font w:name="WPSEMBED7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WPSEMBED8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BE911B">
    <w:pPr>
      <w:pStyle w:val="6"/>
      <w:jc w:val="left"/>
      <w:rPr>
        <w:rFonts w:hint="default" w:ascii="红豆大展宏兔" w:hAnsi="红豆大展宏兔" w:eastAsia="红豆大展宏兔" w:cs="红豆大展宏兔"/>
        <w:color w:val="000000" w:themeColor="text1"/>
        <w:sz w:val="28"/>
        <w:szCs w:val="40"/>
        <w:lang w:val="en-US" w:eastAsia="zh-CN"/>
        <w14:textFill>
          <w14:solidFill>
            <w14:schemeClr w14:val="tx1"/>
          </w14:solidFill>
        </w14:textFill>
      </w:rPr>
    </w:pPr>
    <w:r>
      <w:rPr>
        <w:rFonts w:hint="default" w:ascii="红豆大展宏兔" w:hAnsi="红豆大展宏兔" w:eastAsia="红豆大展宏兔" w:cs="红豆大展宏兔"/>
        <w:color w:val="000000" w:themeColor="text1"/>
        <w:sz w:val="28"/>
        <w:szCs w:val="40"/>
        <w:lang w:val="en-US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Fill>
          <w14:solidFill>
            <w14:schemeClr w14:val="tx1"/>
          </w14:solidFill>
        </w14:textFill>
        <w14:props3d w14:prstMaterial="clea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5" name="文本框 1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3716E2">
                          <w:pPr>
                            <w:pStyle w:val="6"/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</w:pP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第 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 页 共 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>6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bJA78tAgAAWQQAAA4AAABkcnMvZTJvRG9jLnhtbK1UzY7TMBC+I/EO&#10;lu80aWFX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GbJA78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3716E2">
                    <w:pPr>
                      <w:pStyle w:val="6"/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</w:pP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第 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>1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end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 页 共 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instrText xml:space="preserve"> NUMPAGES  \* MERGEFORMAT </w:instrTex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>6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end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 w14:paraId="3F7286C7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281AE">
    <w:pPr>
      <w:pStyle w:val="7"/>
      <w:keepNext w:val="0"/>
      <w:keepLines w:val="0"/>
      <w:pageBreakBefore w:val="0"/>
      <w:widowControl w:val="0"/>
      <w:pBdr>
        <w:bottom w:val="single" w:color="FFFFFF" w:sz="4" w:space="1"/>
      </w:pBdr>
      <w:kinsoku/>
      <w:wordWrap/>
      <w:overflowPunct/>
      <w:topLinePunct w:val="0"/>
      <w:autoSpaceDE/>
      <w:autoSpaceDN/>
      <w:bidi w:val="0"/>
      <w:adjustRightInd/>
      <w:snapToGrid w:val="0"/>
      <w:jc w:val="center"/>
      <w:textAlignment w:val="center"/>
      <w:rPr>
        <w:rFonts w:hint="eastAsia" w:ascii="汉仪书魂体简" w:hAnsi="汉仪书魂体简" w:eastAsia="汉仪书魂体简" w:cs="汉仪书魂体简"/>
        <w:b w:val="0"/>
        <w:bCs w:val="0"/>
        <w:i w:val="0"/>
        <w:iCs w:val="0"/>
        <w:color w:val="C00000"/>
        <w:sz w:val="28"/>
        <w:szCs w:val="40"/>
        <w:highlight w:val="yellow"/>
        <w:lang w:val="en-US" w:eastAsia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Fill>
          <w14:gradFill>
            <w14:gsLst>
              <w14:gs w14:pos="0">
                <w14:srgbClr w14:val="A73737"/>
              </w14:gs>
              <w14:gs w14:pos="75000">
                <w14:srgbClr w14:val="872C2C">
                  <w14:lumMod w14:val="95000"/>
                  <w14:lumOff w14:val="5000"/>
                </w14:srgbClr>
              </w14:gs>
            </w14:gsLst>
            <w14:lin w14:ang="0" w14:scaled="1"/>
          </w14:gradFill>
        </w14:textFill>
        <w14:props3d w14:prstMaterial="clear"/>
      </w:rPr>
    </w:pPr>
  </w:p>
  <w:p w14:paraId="41881EFC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attachedTemplate r:id="rId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xOGNlZjhkNGI0NTBhYTI0NTFmNzhmOGZjYjYxM2UifQ=="/>
  </w:docVars>
  <w:rsids>
    <w:rsidRoot w:val="3A4F0FC7"/>
    <w:rsid w:val="00003864"/>
    <w:rsid w:val="00071C5A"/>
    <w:rsid w:val="000A0D4E"/>
    <w:rsid w:val="000A5607"/>
    <w:rsid w:val="000B4690"/>
    <w:rsid w:val="000B5877"/>
    <w:rsid w:val="000F3C27"/>
    <w:rsid w:val="000F5D1D"/>
    <w:rsid w:val="00105775"/>
    <w:rsid w:val="001176C8"/>
    <w:rsid w:val="00131161"/>
    <w:rsid w:val="00186D19"/>
    <w:rsid w:val="001D7D62"/>
    <w:rsid w:val="001E2937"/>
    <w:rsid w:val="001E45D7"/>
    <w:rsid w:val="001F64D7"/>
    <w:rsid w:val="002A3407"/>
    <w:rsid w:val="002E7B3F"/>
    <w:rsid w:val="00316BF9"/>
    <w:rsid w:val="0032431D"/>
    <w:rsid w:val="00334427"/>
    <w:rsid w:val="003B3871"/>
    <w:rsid w:val="004151FC"/>
    <w:rsid w:val="004163E6"/>
    <w:rsid w:val="0045374B"/>
    <w:rsid w:val="00462430"/>
    <w:rsid w:val="004A378A"/>
    <w:rsid w:val="004F258F"/>
    <w:rsid w:val="005071BA"/>
    <w:rsid w:val="00512455"/>
    <w:rsid w:val="00530BF6"/>
    <w:rsid w:val="005930CF"/>
    <w:rsid w:val="005D5EAA"/>
    <w:rsid w:val="00630898"/>
    <w:rsid w:val="0064194B"/>
    <w:rsid w:val="00646D77"/>
    <w:rsid w:val="006639AA"/>
    <w:rsid w:val="00663F61"/>
    <w:rsid w:val="0066446D"/>
    <w:rsid w:val="0067588D"/>
    <w:rsid w:val="0069062D"/>
    <w:rsid w:val="006A3B8E"/>
    <w:rsid w:val="006D08BA"/>
    <w:rsid w:val="00764280"/>
    <w:rsid w:val="0077196D"/>
    <w:rsid w:val="007A0151"/>
    <w:rsid w:val="007A0562"/>
    <w:rsid w:val="007D0C94"/>
    <w:rsid w:val="007E76FC"/>
    <w:rsid w:val="00814BF9"/>
    <w:rsid w:val="00824EE4"/>
    <w:rsid w:val="008B06C3"/>
    <w:rsid w:val="008E215F"/>
    <w:rsid w:val="008F45F3"/>
    <w:rsid w:val="009151CB"/>
    <w:rsid w:val="00937A70"/>
    <w:rsid w:val="009C2B8D"/>
    <w:rsid w:val="009D071F"/>
    <w:rsid w:val="009D1BED"/>
    <w:rsid w:val="00A11D5B"/>
    <w:rsid w:val="00A379A5"/>
    <w:rsid w:val="00A41291"/>
    <w:rsid w:val="00A51DA3"/>
    <w:rsid w:val="00A763C4"/>
    <w:rsid w:val="00A83AB3"/>
    <w:rsid w:val="00AA7F08"/>
    <w:rsid w:val="00AD058F"/>
    <w:rsid w:val="00AE00C7"/>
    <w:rsid w:val="00B43BE0"/>
    <w:rsid w:val="00B94F2C"/>
    <w:rsid w:val="00BA00AA"/>
    <w:rsid w:val="00BD562B"/>
    <w:rsid w:val="00C02FC6"/>
    <w:rsid w:val="00C60982"/>
    <w:rsid w:val="00CC4619"/>
    <w:rsid w:val="00CE0B0C"/>
    <w:rsid w:val="00CF50E2"/>
    <w:rsid w:val="00D25B52"/>
    <w:rsid w:val="00D54476"/>
    <w:rsid w:val="00D7745E"/>
    <w:rsid w:val="00D97393"/>
    <w:rsid w:val="00DE033D"/>
    <w:rsid w:val="00E102EB"/>
    <w:rsid w:val="00E75FBA"/>
    <w:rsid w:val="00E81F9A"/>
    <w:rsid w:val="00E91B1E"/>
    <w:rsid w:val="00EB4505"/>
    <w:rsid w:val="00EF3702"/>
    <w:rsid w:val="00F93935"/>
    <w:rsid w:val="00FD147D"/>
    <w:rsid w:val="013D50FB"/>
    <w:rsid w:val="01CC2686"/>
    <w:rsid w:val="01D03EC4"/>
    <w:rsid w:val="02486D5E"/>
    <w:rsid w:val="027709A7"/>
    <w:rsid w:val="03857DDD"/>
    <w:rsid w:val="03A916F7"/>
    <w:rsid w:val="03DB6253"/>
    <w:rsid w:val="04374FD5"/>
    <w:rsid w:val="04393F8E"/>
    <w:rsid w:val="04564122"/>
    <w:rsid w:val="05045D8C"/>
    <w:rsid w:val="0616772D"/>
    <w:rsid w:val="063B05BA"/>
    <w:rsid w:val="06831247"/>
    <w:rsid w:val="06D3731F"/>
    <w:rsid w:val="06F96F73"/>
    <w:rsid w:val="074A6166"/>
    <w:rsid w:val="07953E17"/>
    <w:rsid w:val="07A12B7A"/>
    <w:rsid w:val="084166E2"/>
    <w:rsid w:val="08D1027F"/>
    <w:rsid w:val="08EE6BBF"/>
    <w:rsid w:val="09175D4E"/>
    <w:rsid w:val="09811930"/>
    <w:rsid w:val="09FD6D8E"/>
    <w:rsid w:val="0A2B276F"/>
    <w:rsid w:val="0A446439"/>
    <w:rsid w:val="0A8D3055"/>
    <w:rsid w:val="0A9C6840"/>
    <w:rsid w:val="0ADD6C95"/>
    <w:rsid w:val="0B307947"/>
    <w:rsid w:val="0B511607"/>
    <w:rsid w:val="0BE91440"/>
    <w:rsid w:val="0C5A40D5"/>
    <w:rsid w:val="0C63003F"/>
    <w:rsid w:val="0CAC3414"/>
    <w:rsid w:val="0CCB63B0"/>
    <w:rsid w:val="0D230E8C"/>
    <w:rsid w:val="0D2A4050"/>
    <w:rsid w:val="0D5D07A1"/>
    <w:rsid w:val="0DC04E8F"/>
    <w:rsid w:val="0DFE0692"/>
    <w:rsid w:val="0E3E50CD"/>
    <w:rsid w:val="0E4E5040"/>
    <w:rsid w:val="0E541672"/>
    <w:rsid w:val="0E7A7952"/>
    <w:rsid w:val="0E980314"/>
    <w:rsid w:val="0F202FDF"/>
    <w:rsid w:val="0FA90C9A"/>
    <w:rsid w:val="1006611A"/>
    <w:rsid w:val="104703FD"/>
    <w:rsid w:val="10662D41"/>
    <w:rsid w:val="109221C3"/>
    <w:rsid w:val="10DE709A"/>
    <w:rsid w:val="11016585"/>
    <w:rsid w:val="112B51EC"/>
    <w:rsid w:val="11497BCF"/>
    <w:rsid w:val="115D0314"/>
    <w:rsid w:val="11B4224E"/>
    <w:rsid w:val="121A3998"/>
    <w:rsid w:val="12AA3F23"/>
    <w:rsid w:val="12EF79D1"/>
    <w:rsid w:val="13A24B2E"/>
    <w:rsid w:val="13C76782"/>
    <w:rsid w:val="148B46BF"/>
    <w:rsid w:val="14D33EE4"/>
    <w:rsid w:val="14E455B7"/>
    <w:rsid w:val="157601E9"/>
    <w:rsid w:val="15883F5A"/>
    <w:rsid w:val="15F54623"/>
    <w:rsid w:val="164D2745"/>
    <w:rsid w:val="16A1171D"/>
    <w:rsid w:val="170C4ABB"/>
    <w:rsid w:val="17581BAD"/>
    <w:rsid w:val="17667F24"/>
    <w:rsid w:val="17953A70"/>
    <w:rsid w:val="189E7301"/>
    <w:rsid w:val="18B91FD7"/>
    <w:rsid w:val="18C933C0"/>
    <w:rsid w:val="19091CFA"/>
    <w:rsid w:val="194F3BED"/>
    <w:rsid w:val="196E207A"/>
    <w:rsid w:val="196F47A3"/>
    <w:rsid w:val="19793EE2"/>
    <w:rsid w:val="199F07C8"/>
    <w:rsid w:val="19DB2F52"/>
    <w:rsid w:val="19DF7ACC"/>
    <w:rsid w:val="1A0E11E5"/>
    <w:rsid w:val="1AA32431"/>
    <w:rsid w:val="1ACC12A8"/>
    <w:rsid w:val="1AFA759C"/>
    <w:rsid w:val="1B1B1C1C"/>
    <w:rsid w:val="1B4F7305"/>
    <w:rsid w:val="1C4709A9"/>
    <w:rsid w:val="1C86050F"/>
    <w:rsid w:val="1CB802C4"/>
    <w:rsid w:val="1D5C1A72"/>
    <w:rsid w:val="1DDA68BD"/>
    <w:rsid w:val="1DF56B6C"/>
    <w:rsid w:val="1E1249C9"/>
    <w:rsid w:val="1EDE1F7D"/>
    <w:rsid w:val="1EFC5293"/>
    <w:rsid w:val="1F43578E"/>
    <w:rsid w:val="1F930F62"/>
    <w:rsid w:val="1FB1708F"/>
    <w:rsid w:val="1FFC4519"/>
    <w:rsid w:val="2011178F"/>
    <w:rsid w:val="208D52B9"/>
    <w:rsid w:val="20B03DF7"/>
    <w:rsid w:val="21000B8C"/>
    <w:rsid w:val="21060400"/>
    <w:rsid w:val="210E55B0"/>
    <w:rsid w:val="21712F17"/>
    <w:rsid w:val="21843185"/>
    <w:rsid w:val="21C6002A"/>
    <w:rsid w:val="21ED2C34"/>
    <w:rsid w:val="234D5D34"/>
    <w:rsid w:val="237764C4"/>
    <w:rsid w:val="2441640A"/>
    <w:rsid w:val="24853478"/>
    <w:rsid w:val="24986A7F"/>
    <w:rsid w:val="2507404F"/>
    <w:rsid w:val="255117E5"/>
    <w:rsid w:val="25B74FF1"/>
    <w:rsid w:val="25DA25FE"/>
    <w:rsid w:val="25E84C97"/>
    <w:rsid w:val="26125217"/>
    <w:rsid w:val="267E4D1C"/>
    <w:rsid w:val="26972FDA"/>
    <w:rsid w:val="26B24DF9"/>
    <w:rsid w:val="26D15FFB"/>
    <w:rsid w:val="26FC0024"/>
    <w:rsid w:val="271134ED"/>
    <w:rsid w:val="27346F3B"/>
    <w:rsid w:val="27441B79"/>
    <w:rsid w:val="27A15932"/>
    <w:rsid w:val="27DD5FE1"/>
    <w:rsid w:val="282E10D2"/>
    <w:rsid w:val="28757F88"/>
    <w:rsid w:val="28846503"/>
    <w:rsid w:val="28933C97"/>
    <w:rsid w:val="28D02614"/>
    <w:rsid w:val="28F5041E"/>
    <w:rsid w:val="28FB1DC5"/>
    <w:rsid w:val="29793C9B"/>
    <w:rsid w:val="298A5BB9"/>
    <w:rsid w:val="298C321C"/>
    <w:rsid w:val="29925EA9"/>
    <w:rsid w:val="29F25852"/>
    <w:rsid w:val="2A233290"/>
    <w:rsid w:val="2A520933"/>
    <w:rsid w:val="2ADA49D4"/>
    <w:rsid w:val="2AFF1B01"/>
    <w:rsid w:val="2C02412C"/>
    <w:rsid w:val="2C236225"/>
    <w:rsid w:val="2C3943C5"/>
    <w:rsid w:val="2C743633"/>
    <w:rsid w:val="2DD218DC"/>
    <w:rsid w:val="2DDC1792"/>
    <w:rsid w:val="2E0408A2"/>
    <w:rsid w:val="2E5D564A"/>
    <w:rsid w:val="2EFA6CB3"/>
    <w:rsid w:val="2F154B39"/>
    <w:rsid w:val="2F8E314F"/>
    <w:rsid w:val="2FAB14E4"/>
    <w:rsid w:val="309335A5"/>
    <w:rsid w:val="30B11C7D"/>
    <w:rsid w:val="30C53285"/>
    <w:rsid w:val="30D00996"/>
    <w:rsid w:val="30E76DFB"/>
    <w:rsid w:val="31607C4F"/>
    <w:rsid w:val="31B24DAB"/>
    <w:rsid w:val="32125149"/>
    <w:rsid w:val="32546E90"/>
    <w:rsid w:val="32696A79"/>
    <w:rsid w:val="32725F69"/>
    <w:rsid w:val="327A3C9B"/>
    <w:rsid w:val="327F1F37"/>
    <w:rsid w:val="32A550C7"/>
    <w:rsid w:val="330B0D87"/>
    <w:rsid w:val="330B573C"/>
    <w:rsid w:val="337A1C31"/>
    <w:rsid w:val="33B10470"/>
    <w:rsid w:val="34467465"/>
    <w:rsid w:val="348E1554"/>
    <w:rsid w:val="34B453EB"/>
    <w:rsid w:val="34BD5ABD"/>
    <w:rsid w:val="36940076"/>
    <w:rsid w:val="36954889"/>
    <w:rsid w:val="36D23BEF"/>
    <w:rsid w:val="37A03507"/>
    <w:rsid w:val="38046061"/>
    <w:rsid w:val="38121D0C"/>
    <w:rsid w:val="3817653A"/>
    <w:rsid w:val="383A69FC"/>
    <w:rsid w:val="3861141D"/>
    <w:rsid w:val="389133AA"/>
    <w:rsid w:val="389310D0"/>
    <w:rsid w:val="38A711CC"/>
    <w:rsid w:val="39173218"/>
    <w:rsid w:val="399C10F8"/>
    <w:rsid w:val="39A525A7"/>
    <w:rsid w:val="3A1C2047"/>
    <w:rsid w:val="3A4F0FC7"/>
    <w:rsid w:val="3A644E1D"/>
    <w:rsid w:val="3A9466C5"/>
    <w:rsid w:val="3B0432A7"/>
    <w:rsid w:val="3BCF0020"/>
    <w:rsid w:val="3C864032"/>
    <w:rsid w:val="3CAB4ACF"/>
    <w:rsid w:val="3D1F1DDC"/>
    <w:rsid w:val="3E9B798C"/>
    <w:rsid w:val="3EA93550"/>
    <w:rsid w:val="3EE576C2"/>
    <w:rsid w:val="3EF833B2"/>
    <w:rsid w:val="3F12091D"/>
    <w:rsid w:val="3F564EC3"/>
    <w:rsid w:val="3FAA64FF"/>
    <w:rsid w:val="40091181"/>
    <w:rsid w:val="406C796F"/>
    <w:rsid w:val="408074EB"/>
    <w:rsid w:val="40A0576F"/>
    <w:rsid w:val="41181DC2"/>
    <w:rsid w:val="417F7E2A"/>
    <w:rsid w:val="42185761"/>
    <w:rsid w:val="425E3B01"/>
    <w:rsid w:val="430640AA"/>
    <w:rsid w:val="435C3CCA"/>
    <w:rsid w:val="43716503"/>
    <w:rsid w:val="44390117"/>
    <w:rsid w:val="447645A0"/>
    <w:rsid w:val="459B3871"/>
    <w:rsid w:val="45DA4327"/>
    <w:rsid w:val="46612C99"/>
    <w:rsid w:val="468230DD"/>
    <w:rsid w:val="468B1BDA"/>
    <w:rsid w:val="469E2FDA"/>
    <w:rsid w:val="47452CC6"/>
    <w:rsid w:val="47A77175"/>
    <w:rsid w:val="48116B4C"/>
    <w:rsid w:val="48316505"/>
    <w:rsid w:val="483240FA"/>
    <w:rsid w:val="48E867EB"/>
    <w:rsid w:val="492E74DE"/>
    <w:rsid w:val="49695C1B"/>
    <w:rsid w:val="4A4B6D44"/>
    <w:rsid w:val="4AF63BD7"/>
    <w:rsid w:val="4B3A7777"/>
    <w:rsid w:val="4B620540"/>
    <w:rsid w:val="4BAA011E"/>
    <w:rsid w:val="4BBD03B6"/>
    <w:rsid w:val="4BD019F1"/>
    <w:rsid w:val="4C031929"/>
    <w:rsid w:val="4C1A28E2"/>
    <w:rsid w:val="4C5F34B2"/>
    <w:rsid w:val="4DAE4EF3"/>
    <w:rsid w:val="4DB246FA"/>
    <w:rsid w:val="4DE218F6"/>
    <w:rsid w:val="4E396622"/>
    <w:rsid w:val="4E3E0EF8"/>
    <w:rsid w:val="4EB61795"/>
    <w:rsid w:val="4EB819ED"/>
    <w:rsid w:val="4EBF28B5"/>
    <w:rsid w:val="4F4323DB"/>
    <w:rsid w:val="4FD92B1D"/>
    <w:rsid w:val="4FE403DE"/>
    <w:rsid w:val="50160822"/>
    <w:rsid w:val="50211D09"/>
    <w:rsid w:val="50964A9F"/>
    <w:rsid w:val="50E82983"/>
    <w:rsid w:val="50F609AA"/>
    <w:rsid w:val="511859C5"/>
    <w:rsid w:val="514308AA"/>
    <w:rsid w:val="516F54A0"/>
    <w:rsid w:val="5188494C"/>
    <w:rsid w:val="51AB7B1E"/>
    <w:rsid w:val="523339CD"/>
    <w:rsid w:val="523E36E1"/>
    <w:rsid w:val="534A49AF"/>
    <w:rsid w:val="539F453B"/>
    <w:rsid w:val="53C00BFD"/>
    <w:rsid w:val="53DB77E5"/>
    <w:rsid w:val="54881642"/>
    <w:rsid w:val="54C723C0"/>
    <w:rsid w:val="54E24260"/>
    <w:rsid w:val="55795B85"/>
    <w:rsid w:val="55F84102"/>
    <w:rsid w:val="567B661A"/>
    <w:rsid w:val="568934CC"/>
    <w:rsid w:val="56942965"/>
    <w:rsid w:val="56970887"/>
    <w:rsid w:val="56A4684B"/>
    <w:rsid w:val="57341D84"/>
    <w:rsid w:val="57391E72"/>
    <w:rsid w:val="577F3066"/>
    <w:rsid w:val="57E65D44"/>
    <w:rsid w:val="585100CD"/>
    <w:rsid w:val="587E22A2"/>
    <w:rsid w:val="588C558E"/>
    <w:rsid w:val="58BE67C2"/>
    <w:rsid w:val="58E230A8"/>
    <w:rsid w:val="591E4587"/>
    <w:rsid w:val="59A95129"/>
    <w:rsid w:val="59B80E95"/>
    <w:rsid w:val="5A306CBA"/>
    <w:rsid w:val="5AAC2D3C"/>
    <w:rsid w:val="5AD16135"/>
    <w:rsid w:val="5B6F1CF7"/>
    <w:rsid w:val="5B9F618B"/>
    <w:rsid w:val="5C173975"/>
    <w:rsid w:val="5C3D7738"/>
    <w:rsid w:val="5C523718"/>
    <w:rsid w:val="5C9956F7"/>
    <w:rsid w:val="5CF35C67"/>
    <w:rsid w:val="5D1F7175"/>
    <w:rsid w:val="5DD82B64"/>
    <w:rsid w:val="5DE10CD1"/>
    <w:rsid w:val="5E6E6BEE"/>
    <w:rsid w:val="5EBA309B"/>
    <w:rsid w:val="5EDE2C3B"/>
    <w:rsid w:val="5EE8647F"/>
    <w:rsid w:val="5F1F4925"/>
    <w:rsid w:val="5F297669"/>
    <w:rsid w:val="5F5C0449"/>
    <w:rsid w:val="5F8F0E27"/>
    <w:rsid w:val="5F9D54C5"/>
    <w:rsid w:val="5FF85F02"/>
    <w:rsid w:val="60883C57"/>
    <w:rsid w:val="61193561"/>
    <w:rsid w:val="61702869"/>
    <w:rsid w:val="6202764C"/>
    <w:rsid w:val="632926F8"/>
    <w:rsid w:val="63441149"/>
    <w:rsid w:val="636B67CF"/>
    <w:rsid w:val="63FB1D2B"/>
    <w:rsid w:val="64295E65"/>
    <w:rsid w:val="645640E7"/>
    <w:rsid w:val="646F5802"/>
    <w:rsid w:val="64B204D8"/>
    <w:rsid w:val="64CD482F"/>
    <w:rsid w:val="65207D15"/>
    <w:rsid w:val="65372441"/>
    <w:rsid w:val="657D2D8B"/>
    <w:rsid w:val="65F91B21"/>
    <w:rsid w:val="65FB3E14"/>
    <w:rsid w:val="66076544"/>
    <w:rsid w:val="660A2C3C"/>
    <w:rsid w:val="662437FB"/>
    <w:rsid w:val="666D7E19"/>
    <w:rsid w:val="668E7A20"/>
    <w:rsid w:val="66CA7019"/>
    <w:rsid w:val="67275A2F"/>
    <w:rsid w:val="679B0D96"/>
    <w:rsid w:val="6818696D"/>
    <w:rsid w:val="683007F2"/>
    <w:rsid w:val="684122ED"/>
    <w:rsid w:val="6865231F"/>
    <w:rsid w:val="68AD4E3A"/>
    <w:rsid w:val="68AE3FFE"/>
    <w:rsid w:val="6902495C"/>
    <w:rsid w:val="6958444D"/>
    <w:rsid w:val="696D7B50"/>
    <w:rsid w:val="6A815C41"/>
    <w:rsid w:val="6ACE0E09"/>
    <w:rsid w:val="6AD35176"/>
    <w:rsid w:val="6AE52674"/>
    <w:rsid w:val="6B1D72F2"/>
    <w:rsid w:val="6B854DDD"/>
    <w:rsid w:val="6BA81D4F"/>
    <w:rsid w:val="6BC344A6"/>
    <w:rsid w:val="6BEF4334"/>
    <w:rsid w:val="6C266642"/>
    <w:rsid w:val="6C355038"/>
    <w:rsid w:val="6C581B2B"/>
    <w:rsid w:val="6C800FD9"/>
    <w:rsid w:val="6CF113D1"/>
    <w:rsid w:val="6D0744D6"/>
    <w:rsid w:val="6D2E37FF"/>
    <w:rsid w:val="6D3B0107"/>
    <w:rsid w:val="6D4C4137"/>
    <w:rsid w:val="6D535020"/>
    <w:rsid w:val="6D8119A3"/>
    <w:rsid w:val="6DA75E43"/>
    <w:rsid w:val="6E26759D"/>
    <w:rsid w:val="6E3D33BF"/>
    <w:rsid w:val="6E40376F"/>
    <w:rsid w:val="6E523D40"/>
    <w:rsid w:val="6EA006E7"/>
    <w:rsid w:val="6EF27AA4"/>
    <w:rsid w:val="6F4831D1"/>
    <w:rsid w:val="6F594D2A"/>
    <w:rsid w:val="6FF52BAE"/>
    <w:rsid w:val="700D1504"/>
    <w:rsid w:val="707539AD"/>
    <w:rsid w:val="70BF75D2"/>
    <w:rsid w:val="70CF5686"/>
    <w:rsid w:val="717D6C2F"/>
    <w:rsid w:val="71907C78"/>
    <w:rsid w:val="71A91D30"/>
    <w:rsid w:val="71D50819"/>
    <w:rsid w:val="72964253"/>
    <w:rsid w:val="72F35B4A"/>
    <w:rsid w:val="73260285"/>
    <w:rsid w:val="737F4B65"/>
    <w:rsid w:val="741B6665"/>
    <w:rsid w:val="74A22E54"/>
    <w:rsid w:val="74F26F65"/>
    <w:rsid w:val="75122371"/>
    <w:rsid w:val="751F529E"/>
    <w:rsid w:val="75364DB9"/>
    <w:rsid w:val="75427D7A"/>
    <w:rsid w:val="75682316"/>
    <w:rsid w:val="759B513B"/>
    <w:rsid w:val="75A75957"/>
    <w:rsid w:val="75C16D01"/>
    <w:rsid w:val="75E824BB"/>
    <w:rsid w:val="761A31D3"/>
    <w:rsid w:val="76E61EF9"/>
    <w:rsid w:val="773940A7"/>
    <w:rsid w:val="77B306BC"/>
    <w:rsid w:val="78026007"/>
    <w:rsid w:val="782E2C77"/>
    <w:rsid w:val="782F3B2A"/>
    <w:rsid w:val="787554DF"/>
    <w:rsid w:val="78D56A05"/>
    <w:rsid w:val="78E364CA"/>
    <w:rsid w:val="78ED6DCB"/>
    <w:rsid w:val="791A2FD8"/>
    <w:rsid w:val="794C0B73"/>
    <w:rsid w:val="79AD5B2F"/>
    <w:rsid w:val="7A013A3A"/>
    <w:rsid w:val="7A4530D3"/>
    <w:rsid w:val="7A835A05"/>
    <w:rsid w:val="7A991331"/>
    <w:rsid w:val="7AC355B0"/>
    <w:rsid w:val="7AC41D1B"/>
    <w:rsid w:val="7B4F5875"/>
    <w:rsid w:val="7B5732D0"/>
    <w:rsid w:val="7BD649B2"/>
    <w:rsid w:val="7BFF2E0F"/>
    <w:rsid w:val="7C251032"/>
    <w:rsid w:val="7C63602E"/>
    <w:rsid w:val="7CAB7A72"/>
    <w:rsid w:val="7CBD5591"/>
    <w:rsid w:val="7DF02D63"/>
    <w:rsid w:val="7E3575E8"/>
    <w:rsid w:val="7EA67E41"/>
    <w:rsid w:val="7EBF72DC"/>
    <w:rsid w:val="7EC47A6F"/>
    <w:rsid w:val="7F2E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0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4">
    <w:name w:val="Body Text"/>
    <w:basedOn w:val="1"/>
    <w:autoRedefine/>
    <w:qFormat/>
    <w:uiPriority w:val="1"/>
    <w:pPr>
      <w:ind w:left="20"/>
    </w:pPr>
    <w:rPr>
      <w:sz w:val="21"/>
      <w:szCs w:val="21"/>
    </w:rPr>
  </w:style>
  <w:style w:type="paragraph" w:styleId="5">
    <w:name w:val="Plain Text"/>
    <w:basedOn w:val="1"/>
    <w:autoRedefine/>
    <w:qFormat/>
    <w:uiPriority w:val="99"/>
    <w:rPr>
      <w:rFonts w:ascii="宋体" w:hAnsi="Courier New"/>
      <w:szCs w:val="21"/>
    </w:r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toc 1"/>
    <w:basedOn w:val="1"/>
    <w:next w:val="1"/>
    <w:autoRedefine/>
    <w:unhideWhenUsed/>
    <w:qFormat/>
    <w:uiPriority w:val="39"/>
  </w:style>
  <w:style w:type="paragraph" w:styleId="9">
    <w:name w:val="Normal (Web)"/>
    <w:basedOn w:val="1"/>
    <w:autoRedefine/>
    <w:unhideWhenUsed/>
    <w:qFormat/>
    <w:uiPriority w:val="99"/>
    <w:pPr>
      <w:jc w:val="left"/>
    </w:pPr>
    <w:rPr>
      <w:kern w:val="0"/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autoRedefine/>
    <w:qFormat/>
    <w:uiPriority w:val="22"/>
    <w:rPr>
      <w:b/>
      <w:bCs/>
    </w:rPr>
  </w:style>
  <w:style w:type="character" w:styleId="14">
    <w:name w:val="Hyperlink"/>
    <w:basedOn w:val="12"/>
    <w:qFormat/>
    <w:uiPriority w:val="0"/>
    <w:rPr>
      <w:color w:val="0000FF"/>
      <w:u w:val="single"/>
    </w:rPr>
  </w:style>
  <w:style w:type="paragraph" w:customStyle="1" w:styleId="15">
    <w:name w:val="Default"/>
    <w:autoRedefine/>
    <w:qFormat/>
    <w:uiPriority w:val="99"/>
    <w:pPr>
      <w:widowControl w:val="0"/>
      <w:autoSpaceDE w:val="0"/>
      <w:autoSpaceDN w:val="0"/>
      <w:adjustRightInd w:val="0"/>
      <w:spacing w:after="200" w:line="276" w:lineRule="auto"/>
    </w:pPr>
    <w:rPr>
      <w:rFonts w:ascii="黑体" w:hAnsi="黑体" w:eastAsia="宋体" w:cs="黑体"/>
      <w:color w:val="000000"/>
      <w:sz w:val="24"/>
      <w:szCs w:val="24"/>
      <w:lang w:val="en-US" w:eastAsia="zh-CN" w:bidi="ar-SA"/>
    </w:rPr>
  </w:style>
  <w:style w:type="character" w:styleId="16">
    <w:name w:val="Placeholder Text"/>
    <w:basedOn w:val="12"/>
    <w:autoRedefine/>
    <w:semiHidden/>
    <w:qFormat/>
    <w:uiPriority w:val="99"/>
    <w:rPr>
      <w:color w:val="808080"/>
    </w:rPr>
  </w:style>
  <w:style w:type="paragraph" w:customStyle="1" w:styleId="17">
    <w:name w:val="Normal_0_3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">
    <w:name w:val="Normal_3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">
    <w:name w:val="Normal_1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">
    <w:name w:val="Normal_5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">
    <w:name w:val="Normal_0_3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">
    <w:name w:val="Normal_4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">
    <w:name w:val="Normal_0_3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">
    <w:name w:val="Normal_3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">
    <w:name w:val="Normal_0_2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">
    <w:name w:val="Normal_0_1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">
    <w:name w:val="Normal_1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">
    <w:name w:val="Normal_0_1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">
    <w:name w:val="Normal_1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0">
    <w:name w:val="Normal_0_1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1">
    <w:name w:val="Normal_1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">
    <w:name w:val="Normal_0_1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">
    <w:name w:val="Normal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">
    <w:name w:val="Normal_0_1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5">
    <w:name w:val="Normal_0_1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6">
    <w:name w:val="Normal_0_1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">
    <w:name w:val="Normal_0_1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">
    <w:name w:val="Normal_0_1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9">
    <w:name w:val="Normal_0_1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0">
    <w:name w:val="Normal_0_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Normal_0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2">
    <w:name w:val="Normal_0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3">
    <w:name w:val="Normal_0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Normal_0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5">
    <w:name w:val="Normal_0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Normal_0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0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0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3_3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3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3_2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Normal_4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5">
    <w:name w:val="Normal_5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6">
    <w:name w:val="Normal_5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7">
    <w:name w:val="Normal_5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8">
    <w:name w:val="Normal_5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Normal_4_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Normal_5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1">
    <w:name w:val="Normal_5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Normal_5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Normal_4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4">
    <w:name w:val="Normal_4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4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5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4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4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4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4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4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Normal_4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Normal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3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Normal_3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3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3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Normal_3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Normal_3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3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Normal_3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Normal_3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DefaultParagraph"/>
    <w:autoRedefine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86">
    <w:name w:val="biaoti021"/>
    <w:autoRedefine/>
    <w:qFormat/>
    <w:uiPriority w:val="0"/>
    <w:rPr>
      <w:rFonts w:hint="eastAsia" w:ascii="宋体" w:hAnsi="宋体" w:eastAsia="宋体"/>
      <w:b/>
      <w:bCs/>
      <w:color w:val="6F8D14"/>
      <w:sz w:val="23"/>
      <w:szCs w:val="23"/>
      <w:shd w:val="clear" w:color="auto" w:fill="EEEEEE"/>
    </w:rPr>
  </w:style>
  <w:style w:type="paragraph" w:customStyle="1" w:styleId="87">
    <w:name w:val="Normal_0_4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Normal_0_2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Normal_0_4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Normal_0_3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Normal_0_4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Normal_0_4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Normal_0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1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Normal_0_2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Normal_0_2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0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Normal_4_1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Normal_4_1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0">
    <w:name w:val="Normal_0_4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Normal_0_4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Normal_0_3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Normal_1_3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Normal_0_2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Normal_1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3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Normal_1_3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5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0_2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Normal_1_2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0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Normal_1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Normal_0_2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4">
    <w:name w:val="Normal_0_3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5">
    <w:name w:val="Normal_0_3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Normal_1_2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7">
    <w:name w:val="Normal_0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8">
    <w:name w:val="Normal_0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9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character" w:customStyle="1" w:styleId="120">
    <w:name w:val="标题 1 Char"/>
    <w:link w:val="2"/>
    <w:autoRedefine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8" Type="http://schemas.openxmlformats.org/officeDocument/2006/relationships/fontTable" Target="fontTable.xml"/><Relationship Id="rId97" Type="http://schemas.openxmlformats.org/officeDocument/2006/relationships/customXml" Target="../customXml/item1.xml"/><Relationship Id="rId96" Type="http://schemas.openxmlformats.org/officeDocument/2006/relationships/image" Target="media/image89.png"/><Relationship Id="rId95" Type="http://schemas.openxmlformats.org/officeDocument/2006/relationships/image" Target="media/image88.png"/><Relationship Id="rId94" Type="http://schemas.openxmlformats.org/officeDocument/2006/relationships/image" Target="media/image87.png"/><Relationship Id="rId93" Type="http://schemas.openxmlformats.org/officeDocument/2006/relationships/image" Target="media/image86.png"/><Relationship Id="rId92" Type="http://schemas.openxmlformats.org/officeDocument/2006/relationships/image" Target="media/image85.png"/><Relationship Id="rId91" Type="http://schemas.openxmlformats.org/officeDocument/2006/relationships/image" Target="media/image84.png"/><Relationship Id="rId90" Type="http://schemas.openxmlformats.org/officeDocument/2006/relationships/image" Target="media/image83.png"/><Relationship Id="rId9" Type="http://schemas.openxmlformats.org/officeDocument/2006/relationships/image" Target="media/image5.svg"/><Relationship Id="rId89" Type="http://schemas.openxmlformats.org/officeDocument/2006/relationships/image" Target="media/image82.png"/><Relationship Id="rId88" Type="http://schemas.openxmlformats.org/officeDocument/2006/relationships/image" Target="media/image81.png"/><Relationship Id="rId87" Type="http://schemas.openxmlformats.org/officeDocument/2006/relationships/image" Target="media/image80.png"/><Relationship Id="rId86" Type="http://schemas.openxmlformats.org/officeDocument/2006/relationships/image" Target="media/image79.png"/><Relationship Id="rId85" Type="http://schemas.openxmlformats.org/officeDocument/2006/relationships/image" Target="media/image78.png"/><Relationship Id="rId84" Type="http://schemas.openxmlformats.org/officeDocument/2006/relationships/image" Target="media/image77.wmf"/><Relationship Id="rId83" Type="http://schemas.openxmlformats.org/officeDocument/2006/relationships/oleObject" Target="embeddings/oleObject3.bin"/><Relationship Id="rId82" Type="http://schemas.openxmlformats.org/officeDocument/2006/relationships/image" Target="media/image76.png"/><Relationship Id="rId81" Type="http://schemas.openxmlformats.org/officeDocument/2006/relationships/image" Target="media/image75.wmf"/><Relationship Id="rId80" Type="http://schemas.openxmlformats.org/officeDocument/2006/relationships/oleObject" Target="embeddings/oleObject2.bin"/><Relationship Id="rId8" Type="http://schemas.openxmlformats.org/officeDocument/2006/relationships/image" Target="media/image4.png"/><Relationship Id="rId79" Type="http://schemas.openxmlformats.org/officeDocument/2006/relationships/image" Target="media/image74.wmf"/><Relationship Id="rId78" Type="http://schemas.openxmlformats.org/officeDocument/2006/relationships/oleObject" Target="embeddings/oleObject1.bin"/><Relationship Id="rId77" Type="http://schemas.openxmlformats.org/officeDocument/2006/relationships/image" Target="media/image73.png"/><Relationship Id="rId76" Type="http://schemas.openxmlformats.org/officeDocument/2006/relationships/image" Target="media/image72.png"/><Relationship Id="rId75" Type="http://schemas.openxmlformats.org/officeDocument/2006/relationships/image" Target="media/image71.png"/><Relationship Id="rId74" Type="http://schemas.openxmlformats.org/officeDocument/2006/relationships/image" Target="media/image70.png"/><Relationship Id="rId73" Type="http://schemas.openxmlformats.org/officeDocument/2006/relationships/image" Target="media/image69.png"/><Relationship Id="rId72" Type="http://schemas.openxmlformats.org/officeDocument/2006/relationships/image" Target="media/image68.png"/><Relationship Id="rId71" Type="http://schemas.openxmlformats.org/officeDocument/2006/relationships/image" Target="media/image67.png"/><Relationship Id="rId70" Type="http://schemas.openxmlformats.org/officeDocument/2006/relationships/image" Target="media/image66.png"/><Relationship Id="rId7" Type="http://schemas.openxmlformats.org/officeDocument/2006/relationships/image" Target="media/image3.svg"/><Relationship Id="rId69" Type="http://schemas.openxmlformats.org/officeDocument/2006/relationships/image" Target="media/image65.png"/><Relationship Id="rId68" Type="http://schemas.openxmlformats.org/officeDocument/2006/relationships/image" Target="media/image64.png"/><Relationship Id="rId67" Type="http://schemas.openxmlformats.org/officeDocument/2006/relationships/image" Target="media/image63.png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theme" Target="theme/theme1.xml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sv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Company>Sky123.Org</Company>
  <Pages>17</Pages>
  <Words>1921</Words>
  <Characters>1974</Characters>
  <Lines>16</Lines>
  <Paragraphs>4</Paragraphs>
  <TotalTime>18</TotalTime>
  <ScaleCrop>false</ScaleCrop>
  <LinksUpToDate>false</LinksUpToDate>
  <CharactersWithSpaces>2338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2020-02-25T04:02:00Z</dcterms:created>
  <dc:creator>Administrator</dc:creator>
  <cp:lastModifiedBy>陶子学堂</cp:lastModifiedBy>
  <cp:lastPrinted>2020-03-17T04:10:00Z</cp:lastPrinted>
  <dcterms:modified xsi:type="dcterms:W3CDTF">2025-12-27T08:52:13Z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eyJoZGlkIjoiMjQyYzIxYWZjMTg5ZjY0ZjA0ZWQ3MjFlNTFmYWEwODgiLCJ1c2VySWQiOiI3MjIxOTEzNjQifQ==</vt:lpwstr>
  </property>
  <property fmtid="{D5CDD505-2E9C-101B-9397-08002B2CF9AE}" pid="7" name="KSOProductBuildVer">
    <vt:lpwstr>2052-12.1.0.24034</vt:lpwstr>
  </property>
  <property fmtid="{D5CDD505-2E9C-101B-9397-08002B2CF9AE}" pid="8" name="ICV">
    <vt:lpwstr>E0EA38AF053241AC95D6ABD4B6DE851A_13</vt:lpwstr>
  </property>
</Properties>
</file>