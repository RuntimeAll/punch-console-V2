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png" ContentType="image/png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nts/font4.odttf" ContentType="application/vnd.openxmlformats-officedocument.obfuscatedFont"/>
  <Override PartName="/word/fonts/font5.odttf" ContentType="application/vnd.openxmlformats-officedocument.obfuscatedFont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media/image11.svg" ContentType="image/svg+xml"/>
  <Override PartName="/word/media/image3.svg" ContentType="image/svg+xml"/>
  <Override PartName="/word/media/image5.svg" ContentType="image/sv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017F129">
      <w:pPr>
        <w:pStyle w:val="5"/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jc w:val="center"/>
        <w:textAlignment w:val="auto"/>
        <w:outlineLvl w:val="0"/>
        <w:rPr>
          <w:rFonts w:hint="default" w:ascii="Times New Roman" w:hAnsi="Times New Roman" w:eastAsia="黑体" w:cs="Times New Roman"/>
          <w:b/>
          <w:color w:val="0000FF"/>
          <w:sz w:val="44"/>
          <w:szCs w:val="44"/>
          <w:lang w:val="en-US" w:eastAsia="zh-CN"/>
        </w:rPr>
      </w:pPr>
      <w:bookmarkStart w:id="0" w:name="_Toc30607"/>
      <w:bookmarkStart w:id="1" w:name="_Toc7322"/>
      <w:bookmarkStart w:id="2" w:name="_Toc12353"/>
      <w:bookmarkStart w:id="3" w:name="_Toc18694"/>
      <w:bookmarkStart w:id="4" w:name="_Toc28965"/>
      <w:bookmarkStart w:id="14" w:name="_GoBack"/>
      <w:bookmarkEnd w:id="14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第五单元</w:t>
      </w:r>
      <w:bookmarkEnd w:id="0"/>
      <w:bookmarkEnd w:id="1"/>
      <w:bookmarkEnd w:id="2"/>
      <w:bookmarkEnd w:id="3"/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三角形·特性篇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eastAsia="zh-CN"/>
        </w:rPr>
        <w:t>【</w:t>
      </w:r>
      <w:r>
        <w:rPr>
          <w:rFonts w:hint="eastAsia" w:ascii="微软雅黑" w:hAnsi="微软雅黑" w:eastAsia="微软雅黑" w:cs="微软雅黑"/>
          <w:b/>
          <w:color w:val="0000FF"/>
          <w:sz w:val="44"/>
          <w:szCs w:val="44"/>
          <w:lang w:val="en-US" w:eastAsia="zh-CN"/>
        </w:rPr>
        <w:t>八大考点】</w:t>
      </w:r>
      <w:bookmarkEnd w:id="4"/>
    </w:p>
    <w:p w14:paraId="5E4F2FC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5" w:name="_Toc3414"/>
      <w:bookmarkStart w:id="6" w:name="_Toc26949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8" name="图片 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图片 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bookmarkEnd w:id="5"/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【考点一】三角形的概念与表示。</w:t>
      </w:r>
      <w:bookmarkEnd w:id="6"/>
    </w:p>
    <w:p w14:paraId="7E625CF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7" name="图片 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9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</w:p>
    <w:p w14:paraId="6A75A66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1.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三角形的定义。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由3条线段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首尾相连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围成的图形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2"/>
          <w:szCs w:val="22"/>
          <w:lang w:val="en-US" w:eastAsia="zh-CN"/>
        </w:rPr>
        <w:t>（每相邻两条线段的端点相连）叫做三角形。</w:t>
      </w:r>
    </w:p>
    <w:p w14:paraId="72CFAC1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2.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三角形的组成。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三角形有3条边、3个角和3个顶点。</w:t>
      </w:r>
    </w:p>
    <w:p w14:paraId="4E0745B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drawing>
          <wp:inline distT="0" distB="0" distL="114300" distR="114300">
            <wp:extent cx="1511935" cy="1175385"/>
            <wp:effectExtent l="0" t="0" r="2540" b="5715"/>
            <wp:docPr id="5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图片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1511935" cy="117538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7873B92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3.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 xml:space="preserve"> 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三角形的表示</w:t>
      </w:r>
      <w:r>
        <w:rPr>
          <w:rFonts w:hint="eastAsia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方法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。</w:t>
      </w:r>
    </w:p>
    <w:p w14:paraId="56591FC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三角形的表示方法有多种，常用的方法包括顶点表示法、边长表示法和角度表示法。</w:t>
      </w:r>
    </w:p>
    <w:p w14:paraId="7CD87B6A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（1）顶点表示法。</w:t>
      </w:r>
    </w:p>
    <w:p w14:paraId="244CBB6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顶点表示法是最常见的三角形表示方法，它用三个大写字母表示三角形的顶点。例如，三角形ABC表示由点A、点B和点C组成的三角形。</w:t>
      </w:r>
    </w:p>
    <w:p w14:paraId="680D9AE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（2）边长表示法。</w:t>
      </w:r>
    </w:p>
    <w:p w14:paraId="5FB57A9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边长表示法是通过表示三角形的三条边的长度来表示三角形。例如，三角形ABC的三条边分别为AB、BC和AC，可以用a、b和c表示。</w:t>
      </w:r>
    </w:p>
    <w:p w14:paraId="1AF9492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（3）角度表示法。</w:t>
      </w:r>
    </w:p>
    <w:p w14:paraId="360B3F7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角度表示法是通过表示三角形的三个内角的大小来表示三角形。例如，三角形ABC的三个内角分别为∠A、∠B和∠C,可以用α、β和γ表示。</w:t>
      </w:r>
    </w:p>
    <w:p w14:paraId="2B613EA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看图填一填。</w:t>
      </w:r>
    </w:p>
    <w:p w14:paraId="6AF200D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867025" cy="1343025"/>
            <wp:effectExtent l="0" t="0" r="0" b="0"/>
            <wp:docPr id="100003" name="图片 100003" descr="@@@a943c27ec2c146439df79f560527ea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a943c27ec2c146439df79f560527ea32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2867025" cy="1343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1BB1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（1）在括号里标出各部分名称。</w:t>
      </w:r>
    </w:p>
    <w:p w14:paraId="4177DEDD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（2）由(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)条线段(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)成的图形（每相邻两条线段的端点相连）叫做三角形。</w:t>
      </w:r>
    </w:p>
    <w:p w14:paraId="37630F0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（3）为了表达方便，若用字母A、B、C分别表示一个三角形的3个顶点，则这个三角形可以表示成(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)。</w:t>
      </w:r>
    </w:p>
    <w:p w14:paraId="167B92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 xml:space="preserve">（4）三角形有(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)条边，(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)个角，(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)个顶点。</w:t>
      </w:r>
    </w:p>
    <w:p w14:paraId="0521942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7F4A170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（1）如下图：</w:t>
      </w:r>
    </w:p>
    <w:p w14:paraId="5F55DD9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628900" cy="1190625"/>
            <wp:effectExtent l="0" t="0" r="0" b="0"/>
            <wp:docPr id="100005" name="图片 100005" descr="@@@4185f0f50c05445392b0d3d0ae50d14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5" name="图片 100005" descr="@@@4185f0f50c05445392b0d3d0ae50d14b"/>
                    <pic:cNvPicPr>
                      <a:picLocks noChangeAspect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8900" cy="1190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color w:val="FF0000"/>
          <w:kern w:val="0"/>
          <w:sz w:val="24"/>
          <w:szCs w:val="24"/>
        </w:rPr>
        <w:t>          </w:t>
      </w:r>
    </w:p>
    <w:p w14:paraId="23BC96F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（2）由（三）条线段（围）成的图形（每相邻两条线段的端点相连）叫做三角形。</w:t>
      </w:r>
    </w:p>
    <w:p w14:paraId="5C1C9A0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（3）为了表达方便，若用字母A、B、C分别表示一个三角形的3个顶点，则这个三角形可以表示成（△ABC）。</w:t>
      </w:r>
    </w:p>
    <w:p w14:paraId="120F91C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（4）三角形有（3）条边，（3）个角，（3）个顶点。</w:t>
      </w:r>
    </w:p>
    <w:p w14:paraId="4CF4741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由(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)条线段(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  )成的图形（每相邻两条线段的端点相连）叫做三角形。下图用字母A、B、C分别表示三角形的3个(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)，这个三角形可以表示成(    </w:t>
      </w:r>
      <w:r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)。</w:t>
      </w:r>
    </w:p>
    <w:p w14:paraId="4DAFEA52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47775" cy="1066800"/>
            <wp:effectExtent l="0" t="0" r="0" b="0"/>
            <wp:docPr id="100007" name="图片 100007" descr="@@@d7e64131d417492eb0f9b0c8a7bf97d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7" name="图片 100007" descr="@@@d7e64131d417492eb0f9b0c8a7bf97d3"/>
                    <pic:cNvPicPr>
                      <a:picLocks noChangeAspect="1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1247775" cy="1066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2F14A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3     围     顶点     三角形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5" o:spt="75" alt="eqId7bef5239ddbb0972700ce01daf9ee7cf" type="#_x0000_t75" style="height:12.6pt;width:24.6pt;" o:ole="t" filled="f" o:preferrelative="t" stroked="f" coordsize="21600,21600">
            <v:path/>
            <v:fill on="f" focussize="0,0"/>
            <v:stroke on="f" joinstyle="miter"/>
            <v:imagedata r:id="rId15" o:title="eqId7bef5239ddbb0972700ce01daf9ee7cf"/>
            <o:lock v:ext="edit" aspectratio="t"/>
            <w10:wrap type="none"/>
            <w10:anchorlock/>
          </v:shape>
          <o:OLEObject Type="Embed" ProgID="Equation.DSMT4" ShapeID="_x0000_i1025" DrawAspect="Content" ObjectID="_1468075725" r:id="rId14">
            <o:LockedField>false</o:LockedField>
          </o:OLEObject>
        </w:object>
      </w:r>
    </w:p>
    <w:p w14:paraId="6B667C8D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7" w:name="_Toc19887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9" name="图片 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" name="图片 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【考点二】数三角形。</w:t>
      </w:r>
      <w:bookmarkEnd w:id="7"/>
    </w:p>
    <w:p w14:paraId="54EFB0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0" name="图片 1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数三角形从小到大，按顺序数，避免漏数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296F05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数一数，下面图形中各有多少个三角形。</w:t>
      </w:r>
    </w:p>
    <w:p w14:paraId="7EE6EA3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809625" cy="619125"/>
            <wp:effectExtent l="0" t="0" r="0" b="0"/>
            <wp:docPr id="42" name="图片 42" descr="@@@ea4c01c2d8864dec9e2ff13e3f8202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2" name="图片 42" descr="@@@ea4c01c2d8864dec9e2ff13e3f820210"/>
                    <pic:cNvPicPr>
                      <a:picLocks noChangeAspect="1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809625" cy="619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(        )个</w:t>
      </w:r>
      <w:r>
        <w:rPr>
          <w:rFonts w:hint="default" w:ascii="Times New Roman" w:hAnsi="Times New Roman" w:eastAsia="黑体" w:cs="Times New Roman"/>
          <w:kern w:val="0"/>
          <w:sz w:val="24"/>
          <w:szCs w:val="24"/>
        </w:rPr>
        <w:t>             </w:t>
      </w: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81075" cy="657225"/>
            <wp:effectExtent l="0" t="0" r="0" b="0"/>
            <wp:docPr id="43" name="图片 43" descr="@@@768c587583c14722a4f2d28acbdbab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3" name="图片 43" descr="@@@768c587583c14722a4f2d28acbdbab12"/>
                    <pic:cNvPicPr>
                      <a:picLocks noChangeAspect="1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981075" cy="6572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default" w:ascii="Times New Roman" w:hAnsi="Times New Roman" w:eastAsia="黑体" w:cs="Times New Roman"/>
          <w:sz w:val="24"/>
          <w:szCs w:val="24"/>
        </w:rPr>
        <w:t>(        )个</w:t>
      </w:r>
    </w:p>
    <w:p w14:paraId="3413DFA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5     15</w:t>
      </w:r>
    </w:p>
    <w:p w14:paraId="73CF3A7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3A7D2CE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下图有(        )个三角形。</w:t>
      </w:r>
    </w:p>
    <w:p w14:paraId="5C371A7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762000"/>
            <wp:effectExtent l="0" t="0" r="0" b="0"/>
            <wp:docPr id="44" name="图片 44" descr="@@@886902d41e6448c8ae0db9d52978116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" name="图片 44" descr="@@@886902d41e6448c8ae0db9d52978116c"/>
                    <pic:cNvPicPr>
                      <a:picLocks noChangeAspect="1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9A2E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【答案】22</w:t>
      </w:r>
    </w:p>
    <w:p w14:paraId="4394934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下图有(        )个三角形。</w:t>
      </w:r>
    </w:p>
    <w:p w14:paraId="58037ED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33525" cy="800100"/>
            <wp:effectExtent l="0" t="0" r="0" b="0"/>
            <wp:docPr id="54" name="图片 54" descr="@@@5d06f710c3c6459c99144e8f56648ef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4" name="图片 54" descr="@@@5d06f710c3c6459c99144e8f56648ef6"/>
                    <pic:cNvPicPr>
                      <a:picLocks noChangeAspect="1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1533525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40214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【答案】20</w:t>
      </w:r>
    </w:p>
    <w:p w14:paraId="2E6FB3C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8" w:name="_Toc25093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5" name="图片 15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" name="图片 15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【考点三】三角形的性质与应用。</w:t>
      </w:r>
      <w:bookmarkEnd w:id="8"/>
    </w:p>
    <w:p w14:paraId="0F0593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6" name="图片 16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16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三角形具有稳定性，不易变形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，例如：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三脚架、房梁加固、斜钉木条固定窗框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等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72C316A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其一。</w:t>
      </w:r>
    </w:p>
    <w:p w14:paraId="275473B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下图中，一扇窗户打开后，可以用窗户挡风撑杆AB将其固定，窗户就不会被风吹得晃动。这里运用到的数学知识是(        )。</w:t>
      </w:r>
    </w:p>
    <w:p w14:paraId="16A7AC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28700" cy="981075"/>
            <wp:effectExtent l="0" t="0" r="0" b="0"/>
            <wp:docPr id="100009" name="图片 100009" descr="@@@60d070fe131f43b9960f508277fe59b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9" name="图片 100009" descr="@@@60d070fe131f43b9960f508277fe59b4"/>
                    <pic:cNvPicPr>
                      <a:picLocks noChangeAspect="1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1028700" cy="9810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F1D265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【答案】三角形具有稳定性</w:t>
      </w:r>
    </w:p>
    <w:p w14:paraId="1C3AA8E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斜拉桥的设计运用了三角形有(        )的特性，伸缩门的设计运用了(        )易变形的特性。</w:t>
      </w:r>
    </w:p>
    <w:p w14:paraId="2870CCC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稳定性     平行四边形</w:t>
      </w:r>
    </w:p>
    <w:p w14:paraId="700A4EF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000000" w:themeColor="text1"/>
          <w:sz w:val="24"/>
          <w:szCs w:val="28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39A624F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伸缩门做成平行四边形是利用了平行四边形的(        )，把自行车的车架做成三角形是利用了三角形的(        )。</w:t>
      </w:r>
    </w:p>
    <w:p w14:paraId="211CCCE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不稳定性     稳定性</w:t>
      </w:r>
    </w:p>
    <w:p w14:paraId="6E3882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</w:p>
    <w:p w14:paraId="60B3E41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其二。</w:t>
      </w:r>
    </w:p>
    <w:p w14:paraId="20280FA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要使下图的架子更稳固，可以怎样加固它？在图中画一画。</w:t>
      </w:r>
    </w:p>
    <w:p w14:paraId="7CCEB40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990600" cy="904875"/>
            <wp:effectExtent l="0" t="0" r="0" b="0"/>
            <wp:docPr id="100011" name="图片 100011" descr="@@@e6d751ca36734b5da4a561dc01dc88e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1" name="图片 100011" descr="@@@e6d751ca36734b5da4a561dc01dc88e7"/>
                    <pic:cNvPicPr>
                      <a:picLocks noChangeAspect="1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90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E06B8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【答案】可以加固一根钢管，形成三角形，如下：</w:t>
      </w:r>
    </w:p>
    <w:p w14:paraId="1208A6A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914400" cy="885825"/>
            <wp:effectExtent l="0" t="0" r="0" b="0"/>
            <wp:docPr id="23" name="图片 23" descr="@@@93cc3df9cc5744d3a7136f9f957f23b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" name="图片 23" descr="@@@93cc3df9cc5744d3a7136f9f957f23b2"/>
                    <pic:cNvPicPr>
                      <a:picLocks noChangeAspect="1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ED17BB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如图，王叔叔用木条钉成了一个长方形的木框，请你想办法给这个木框加固，使其不会变形。把你的想法画在下图中。</w:t>
      </w:r>
    </w:p>
    <w:p w14:paraId="09172353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76350" cy="781050"/>
            <wp:effectExtent l="0" t="0" r="0" b="0"/>
            <wp:docPr id="24" name="图片 24" descr="@@@3fcda8ad-75a6-4047-9054-93fd0efd925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图片 24" descr="@@@3fcda8ad-75a6-4047-9054-93fd0efd925b"/>
                    <pic:cNvPicPr>
                      <a:picLocks noChangeAspect="1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2763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475EF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【答案】可以斜着加一根木条，利用三角形的稳定性，可以使它更牢固。</w:t>
      </w:r>
    </w:p>
    <w:p w14:paraId="4F54063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如图：</w:t>
      </w:r>
    </w:p>
    <w:p w14:paraId="5A14C7C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314450" cy="838200"/>
            <wp:effectExtent l="0" t="0" r="0" b="0"/>
            <wp:docPr id="100017" name="图片 100017" descr="@@@eb3936a5-1e0a-40cc-be99-2c0146b8552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7" name="图片 100017" descr="@@@eb3936a5-1e0a-40cc-be99-2c0146b8552b"/>
                    <pic:cNvPicPr>
                      <a:picLocks noChangeAspect="1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1314450" cy="838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EA501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小强用小木棍围成的篱笆稳固吗？如果不稳固，你能帮他添上一根小木棍变得稳固吗？试着画一画。</w:t>
      </w:r>
    </w:p>
    <w:p w14:paraId="194FF0B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733425" cy="781050"/>
            <wp:effectExtent l="0" t="0" r="0" b="0"/>
            <wp:docPr id="100019" name="图片 100019" descr="@@@aa48c66ee88c44cf8ca2b968b12f364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19" name="图片 100019" descr="@@@aa48c66ee88c44cf8ca2b968b12f3642"/>
                    <pic:cNvPicPr>
                      <a:picLocks noChangeAspect="1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733425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6FEC53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【答案】不稳固；利用三角形的稳定性可以变稳固；</w:t>
      </w:r>
    </w:p>
    <w:p w14:paraId="2903E7C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781050" cy="781050"/>
            <wp:effectExtent l="0" t="0" r="0" b="0"/>
            <wp:docPr id="100021" name="图片 100021" descr="@@@1942e840da9a4f41b1e72daefaa267c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1" name="图片 100021" descr="@@@1942e840da9a4f41b1e72daefaa267cc"/>
                    <pic:cNvPicPr>
                      <a:picLocks noChangeAspect="1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781050" cy="781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7FF6A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9" w:name="_Toc10356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0" name="图片 20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图片 20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【考点四】三角形的高。</w:t>
      </w:r>
      <w:bookmarkEnd w:id="9"/>
    </w:p>
    <w:p w14:paraId="710F150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1" name="图片 21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" name="图片 21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从三角形的一个顶点到它的对边作一条垂线，顶点和垂足之间的线段叫做三角形的高，这条对边叫做三角形的底（如图）。</w:t>
      </w:r>
    </w:p>
    <w:p w14:paraId="76B03E7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drawing>
          <wp:inline distT="0" distB="0" distL="114300" distR="114300">
            <wp:extent cx="1043940" cy="1089660"/>
            <wp:effectExtent l="0" t="0" r="3810" b="5715"/>
            <wp:docPr id="11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图片 11"/>
                    <pic:cNvPicPr>
                      <a:picLocks noChangeAspect="1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1043940" cy="10896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726FC91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  <w:lang w:val="en-US" w:eastAsia="zh-CN"/>
        </w:rPr>
        <w:t>注意事项：三角形的底与高是相对应的，它们是一组互相垂直的线段，在哪一条边上作高，这条边就是这条高所对应的底</w:t>
      </w:r>
      <w:r>
        <w:rPr>
          <w:rFonts w:hint="default" w:ascii="Times New Roman" w:hAnsi="Times New Roman" w:eastAsia="黑体" w:cs="Times New Roman"/>
          <w:b/>
          <w:bCs/>
          <w:color w:val="FF0000"/>
          <w:sz w:val="24"/>
          <w:szCs w:val="24"/>
        </w:rPr>
        <w:t>。</w:t>
      </w:r>
    </w:p>
    <w:p w14:paraId="4EDAAD2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如图，在三角形ABC中，BC边上的高是(        )；在三角形AEC中，EC边上的高是(        )；在三角形ABD中，AD边上的高是(        )。</w:t>
      </w:r>
    </w:p>
    <w:p w14:paraId="03A6E3E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90675" cy="1028700"/>
            <wp:effectExtent l="0" t="0" r="0" b="0"/>
            <wp:docPr id="55" name="图片 55" descr="@@@747b6636-5068-4e23-8d46-0296480e6f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" name="图片 55" descr="@@@747b6636-5068-4e23-8d46-0296480e6fc7"/>
                    <pic:cNvPicPr>
                      <a:picLocks noChangeAspect="1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1590675" cy="1028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03A4D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AD     AD     BD</w:t>
      </w:r>
    </w:p>
    <w:p w14:paraId="008BAD54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如下图，在三角形ABC中，BC边上的高是线段( 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)，AB边上的高是线段(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 )。</w:t>
      </w:r>
    </w:p>
    <w:p w14:paraId="2946136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409700" cy="895350"/>
            <wp:effectExtent l="0" t="0" r="0" b="0"/>
            <wp:docPr id="56" name="图片 56" descr="@@@2972908603134e52b2104c4c1ad961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6" name="图片 56" descr="@@@2972908603134e52b2104c4c1ad96115"/>
                    <pic:cNvPicPr>
                      <a:picLocks noChangeAspect="1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B892B5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AD/DA     AC/CA</w:t>
      </w:r>
    </w:p>
    <w:p w14:paraId="1712B7E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如图，三角形ABC中，如果以AB为底边，那么对应的高是线段(        )。</w:t>
      </w:r>
    </w:p>
    <w:p w14:paraId="5FC661F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285875" cy="752475"/>
            <wp:effectExtent l="0" t="0" r="0" b="0"/>
            <wp:docPr id="57" name="图片 57" descr="@@@5a3cabd5a81c4e848ecd37e7db5a96c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" name="图片 57" descr="@@@5a3cabd5a81c4e848ecd37e7db5a96c6"/>
                    <pic:cNvPicPr>
                      <a:picLocks noChangeAspect="1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1285875" cy="752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6FE5A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【答案】CD</w:t>
      </w:r>
    </w:p>
    <w:p w14:paraId="3F0FE2B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如图是由两个边长为6cm、4cm的正方形组成，△ABC中，若以BC为底，高是(    </w:t>
      </w:r>
      <w:r>
        <w:rPr>
          <w:rFonts w:hint="eastAsia" w:ascii="Times New Roman" w:hAnsi="Times New Roman" w:eastAsia="黑体" w:cs="Times New Roman"/>
          <w:sz w:val="24"/>
          <w:szCs w:val="24"/>
          <w:lang w:val="en-US" w:eastAsia="zh-CN"/>
        </w:rPr>
        <w:t xml:space="preserve">  </w:t>
      </w:r>
      <w:r>
        <w:rPr>
          <w:rFonts w:hint="default" w:ascii="Times New Roman" w:hAnsi="Times New Roman" w:eastAsia="黑体" w:cs="Times New Roman"/>
          <w:sz w:val="24"/>
          <w:szCs w:val="24"/>
        </w:rPr>
        <w:t xml:space="preserve">  )cm。</w:t>
      </w:r>
    </w:p>
    <w:p w14:paraId="64D123E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095375" cy="895350"/>
            <wp:effectExtent l="0" t="0" r="0" b="0"/>
            <wp:docPr id="100023" name="图片 100023" descr="@@@ba415871-ba6d-4da9-be04-b4ecbaf5201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3" name="图片 100023" descr="@@@ba415871-ba6d-4da9-be04-b4ecbaf5201c"/>
                    <pic:cNvPicPr>
                      <a:picLocks noChangeAspect="1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1095375" cy="8953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AC31D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【答案】2</w:t>
      </w:r>
    </w:p>
    <w:p w14:paraId="25FB2EE5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0" w:name="_Toc12862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9" name="图片 29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9" name="图片 29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【考点五】三角形的高的画法。</w:t>
      </w:r>
      <w:bookmarkEnd w:id="10"/>
    </w:p>
    <w:p w14:paraId="795EF3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30" name="图片 30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图片 30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因为三角形有3个顶点，过每个顶点都可以向对边作一条垂线段，所以任意一个三角形都可以作3条高，由于三角形的形状不同，因此三角形的高的位置也就不同。（如下图）</w:t>
      </w:r>
    </w:p>
    <w:p w14:paraId="0EDE1A09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drawing>
          <wp:inline distT="0" distB="0" distL="114300" distR="114300">
            <wp:extent cx="4175760" cy="1648460"/>
            <wp:effectExtent l="0" t="0" r="5715" b="8890"/>
            <wp:docPr id="41" name="图片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1" name="图片 41"/>
                    <pic:cNvPicPr>
                      <a:picLocks noChangeAspect="1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4175760" cy="16484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F8FF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画出下面三角形指定底边上的高。</w:t>
      </w:r>
    </w:p>
    <w:p w14:paraId="2465E3F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52875" cy="742950"/>
            <wp:effectExtent l="0" t="0" r="0" b="0"/>
            <wp:docPr id="100035" name="图片 100035" descr="@@@c85cc339-abad-47d3-b66f-b58d061ef7ec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5" name="图片 100035" descr="@@@c85cc339-abad-47d3-b66f-b58d061ef7ec"/>
                    <pic:cNvPicPr>
                      <a:picLocks noChangeAspect="1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952875" cy="742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3F21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7AD463E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4524375" cy="857250"/>
            <wp:effectExtent l="0" t="0" r="0" b="0"/>
            <wp:docPr id="100037" name="图片 100037" descr="@@@760f09ab-ef6a-4b18-9a47-ce4eee9cf2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7" name="图片 100037" descr="@@@760f09ab-ef6a-4b18-9a47-ce4eee9cf219"/>
                    <pic:cNvPicPr>
                      <a:picLocks noChangeAspect="1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4524375" cy="8572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43B2EBC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画出下面每个三角形指定底边上的高。</w:t>
      </w:r>
    </w:p>
    <w:p w14:paraId="5517D7EA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962400" cy="866775"/>
            <wp:effectExtent l="0" t="0" r="0" b="0"/>
            <wp:docPr id="100039" name="图片 100039" descr="@@@a2e6cc41-66e0-47ce-b861-a64506a3dda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9" name="图片 100039" descr="@@@a2e6cc41-66e0-47ce-b861-a64506a3ddab"/>
                    <pic:cNvPicPr>
                      <a:picLocks noChangeAspect="1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962400" cy="86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204FF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3ED9BF5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971925" cy="876300"/>
            <wp:effectExtent l="0" t="0" r="0" b="0"/>
            <wp:docPr id="100041" name="图片 100041" descr="@@@e0e62809-1f60-4a59-ba4d-8da3776d4ee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1" name="图片 100041" descr="@@@e0e62809-1f60-4a59-ba4d-8da3776d4ee1"/>
                    <pic:cNvPicPr>
                      <a:picLocks noChangeAspect="1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3971925" cy="876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666683E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分别画出下面各三角形指定底边上的高。</w:t>
      </w:r>
    </w:p>
    <w:p w14:paraId="31A86D4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590925" cy="828675"/>
            <wp:effectExtent l="0" t="0" r="0" b="0"/>
            <wp:docPr id="100043" name="图片 100043" descr="@@@780e49d7-f597-4b01-b376-10372844dd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3" name="图片 100043" descr="@@@780e49d7-f597-4b01-b376-10372844dd21"/>
                    <pic:cNvPicPr>
                      <a:picLocks noChangeAspect="1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3590925" cy="828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24094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3796A0F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838575" cy="885825"/>
            <wp:effectExtent l="0" t="0" r="0" b="0"/>
            <wp:docPr id="100045" name="图片 100045" descr="@@@f3e22050-f834-4da2-b18c-6ca75f8809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5" name="图片 100045" descr="@@@f3e22050-f834-4da2-b18c-6ca75f880932"/>
                    <pic:cNvPicPr>
                      <a:picLocks noChangeAspect="1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838575" cy="885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AE1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sz w:val="24"/>
          <w:szCs w:val="24"/>
        </w:rPr>
      </w:pPr>
    </w:p>
    <w:p w14:paraId="1016529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画出下面各三角形中指定底边上的高。</w:t>
      </w:r>
    </w:p>
    <w:p w14:paraId="688B394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3295650" cy="800100"/>
            <wp:effectExtent l="0" t="0" r="0" b="0"/>
            <wp:docPr id="100047" name="图片 100047" descr="@@@740017d5-7ad3-4c8c-aa1a-ed33adbe62e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7" name="图片 100047" descr="@@@740017d5-7ad3-4c8c-aa1a-ed33adbe62e2"/>
                    <pic:cNvPicPr>
                      <a:picLocks noChangeAspect="1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3295650" cy="8001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9A0C3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5AFEC4E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3000375" cy="723900"/>
            <wp:effectExtent l="0" t="0" r="0" b="0"/>
            <wp:docPr id="100049" name="图片 100049" descr="@@@42f5f47f-a791-4998-b037-a9f6d91d250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49" name="图片 100049" descr="@@@42f5f47f-a791-4998-b037-a9f6d91d2505"/>
                    <pic:cNvPicPr>
                      <a:picLocks noChangeAspect="1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000375" cy="723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4CAA76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1" w:name="_Toc187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2" name="图片 12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图片 12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【考点六】两点间线段最短与两点间的距离。</w:t>
      </w:r>
      <w:bookmarkEnd w:id="11"/>
    </w:p>
    <w:p w14:paraId="42A6B2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3" name="图片 13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" name="图片 13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两点间所有连线中线段最短，这条线段的长度叫做两点间的距离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753A3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问题一。</w:t>
      </w:r>
    </w:p>
    <w:p w14:paraId="4F94DC9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丽丽从家去超市走(        )号路最近。①号与②号比较时，依据是两点间所有连线中(        )最短；②号与③号比较时，依据是三角形任意两边的和(        )第三边。</w:t>
      </w:r>
    </w:p>
    <w:p w14:paraId="29A8A88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590800" cy="1152525"/>
            <wp:effectExtent l="0" t="0" r="0" b="0"/>
            <wp:docPr id="100027" name="图片 100027" descr="@@@37ec5987-d673-4275-898c-4d6a656ca3aa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7" name="图片 100027" descr="@@@37ec5987-d673-4275-898c-4d6a656ca3aa"/>
                    <pic:cNvPicPr>
                      <a:picLocks noChangeAspect="1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2590800" cy="1152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250C73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②     直线     大于</w:t>
      </w:r>
    </w:p>
    <w:p w14:paraId="4D762EE0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如图，小明从家到学校走(        )号路最近，依据是(        )。</w:t>
      </w:r>
    </w:p>
    <w:p w14:paraId="244ABA7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362200" cy="733425"/>
            <wp:effectExtent l="0" t="0" r="0" b="0"/>
            <wp:docPr id="100029" name="图片 100029" descr="@@@74f21f9b-8864-4953-b7ac-2693d33353a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29" name="图片 100029" descr="@@@74f21f9b-8864-4953-b7ac-2693d33353a8"/>
                    <pic:cNvPicPr>
                      <a:picLocks noChangeAspect="1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2362200" cy="733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C4E39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②     两点之间的连线中线段最短</w:t>
      </w:r>
    </w:p>
    <w:p w14:paraId="3E4D83CD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由A城到B城有三条路线，如图，走第(        )条路线最近，用以前学过的知识解释是(        )；用三角形的知识解释是(        )。</w:t>
      </w:r>
    </w:p>
    <w:p w14:paraId="2EC14331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62100" cy="819150"/>
            <wp:effectExtent l="0" t="0" r="0" b="0"/>
            <wp:docPr id="100031" name="图片 100031" descr="@@@daa9ecb30f974308ac0a85c3014b49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1" name="图片 100031" descr="@@@daa9ecb30f974308ac0a85c3014b4933"/>
                    <pic:cNvPicPr>
                      <a:picLocks noChangeAspect="1"/>
                    </pic:cNvPicPr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1562100" cy="819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2F9399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     ①     两点之间线段最短     两边之和大于第三边</w:t>
      </w:r>
    </w:p>
    <w:p w14:paraId="6FDBE327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如下图，这是阳光小学校园的部分平面图，不知从什么时候开始，草坪上出现一条人为踩出来的小路。将这条小路抽象成一条线段，发现从宿舍楼到教学楼近多了。</w:t>
      </w:r>
    </w:p>
    <w:p w14:paraId="735EEF86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53210" cy="789305"/>
            <wp:effectExtent l="0" t="0" r="8890" b="10795"/>
            <wp:docPr id="100033" name="图片 100033" descr="@@@7cfecb61-9acb-4687-b466-f6e849a690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33" name="图片 100033" descr="@@@7cfecb61-9acb-4687-b466-f6e849a69028"/>
                    <pic:cNvPicPr>
                      <a:picLocks noChangeAspect="1"/>
                    </pic:cNvPicPr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1553210" cy="7893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A16D5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(1)走这条路最近，用以前的知识来解释：两点间所有连线中(        )；用三角形的知识来解释(        )。</w:t>
      </w:r>
    </w:p>
    <w:p w14:paraId="437C488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(2)面对“人为踩出小路”的现象，你想对同学们说些什么？(        )</w:t>
      </w:r>
    </w:p>
    <w:p w14:paraId="072E3C0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【答案】（1）走这条路最近，用以前的知识来解释：两点间所有连线中两点之间线段最短；用三角形的知识三角形两边之和大于第三边来解释。</w:t>
      </w:r>
    </w:p>
    <w:p w14:paraId="4A2C2E5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我们要爱护花草。并且这条小路可能存在安全隐患。它可能没有铺设平整的路面，也没有设置必要的照明和警示标志，行走在这样的路上容易发生摔倒、扭伤等意外。为了我们的自身安全，我们应该选择正规的道路行走，避免走这些“捷径”。（答案不唯一）</w:t>
      </w:r>
    </w:p>
    <w:p w14:paraId="70B379C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color w:val="auto"/>
          <w:sz w:val="24"/>
          <w:lang w:val="en-US" w:eastAsia="zh-CN"/>
          <w14:textOutline w14:w="9525">
            <w14:solidFill>
              <w14:schemeClr w14:val="accent1"/>
            </w14:solidFill>
            <w14:round/>
          </w14:textOutline>
          <w14:textFill>
            <w14:gradFill>
              <w14:gsLst>
                <w14:gs w14:pos="0">
                  <w14:srgbClr w14:val="007BD3"/>
                </w14:gs>
                <w14:gs w14:pos="100000">
                  <w14:srgbClr w14:val="034373"/>
                </w14:gs>
              </w14:gsLst>
              <w14:lin w14:ang="2700000" w14:scaled="0"/>
            </w14:gra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问题二。</w:t>
      </w:r>
    </w:p>
    <w:p w14:paraId="454F790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按要求画一画。</w:t>
      </w:r>
    </w:p>
    <w:p w14:paraId="544BBF60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514475" cy="1447800"/>
            <wp:effectExtent l="0" t="0" r="0" b="0"/>
            <wp:docPr id="100051" name="图片 100051" descr="@@@4f3fa7f631c8401d971b86066026390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1" name="图片 100051" descr="@@@4f3fa7f631c8401d971b860660263902"/>
                    <pic:cNvPicPr>
                      <a:picLocks noChangeAspect="1"/>
                    </pic:cNvPicPr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514475" cy="1447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8F3E435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（1）小蚂蚁欢欢要从A点到C点，走哪条路最近呢？请在上图中描出来。</w:t>
      </w:r>
    </w:p>
    <w:p w14:paraId="5B07FB8E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（2）小蚂蚁乐乐要从B点沿高爬到对应的底上。请画出它的爬行路线，再标上底和高。</w:t>
      </w:r>
    </w:p>
    <w:p w14:paraId="5C5C672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036C8A3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（1）小蚂蚁欢欢要从A点到C点，走线段AC最近。用红色线段表示。</w:t>
      </w:r>
    </w:p>
    <w:p w14:paraId="7011EE86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（2）</w:t>
      </w: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609725" cy="1466850"/>
            <wp:effectExtent l="0" t="0" r="0" b="0"/>
            <wp:docPr id="100053" name="图片 100053" descr="@@@938c244cc9874386bcb1e5c083c1866e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3" name="图片 100053" descr="@@@938c244cc9874386bcb1e5c083c1866e"/>
                    <pic:cNvPicPr>
                      <a:picLocks noChangeAspect="1"/>
                    </pic:cNvPicPr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1609725" cy="14668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68D1BD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画出明明家到学校最近的路，画出明明家到小河最近的路。</w:t>
      </w:r>
    </w:p>
    <w:p w14:paraId="1E1AC764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62275" cy="1228725"/>
            <wp:effectExtent l="0" t="0" r="0" b="0"/>
            <wp:docPr id="100055" name="图片 100055" descr="@@@b6f57146-8b02-4d73-8d89-8bb47fc2c56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5" name="图片 100055" descr="@@@b6f57146-8b02-4d73-8d89-8bb47fc2c56b"/>
                    <pic:cNvPicPr>
                      <a:picLocks noChangeAspect="1"/>
                    </pic:cNvPicPr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2962275" cy="12287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51D0B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653ECC0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971800" cy="1219200"/>
            <wp:effectExtent l="0" t="0" r="0" b="0"/>
            <wp:docPr id="100057" name="图片 100057" descr="@@@8ae7c217-11c2-4783-b51f-adb64126f4af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7" name="图片 100057" descr="@@@8ae7c217-11c2-4783-b51f-adb64126f4af"/>
                    <pic:cNvPicPr>
                      <a:picLocks noChangeAspect="1"/>
                    </pic:cNvPicPr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1219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B111A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/>
          <w:bCs/>
          <w:sz w:val="24"/>
        </w:rPr>
      </w:pPr>
    </w:p>
    <w:p w14:paraId="3B6BB103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三角形屋顶的高在哪，请你在图中画出来。菲菲站在A点的位置，请你分别画出她回家最近的路和她到公路边候车最近的路。</w:t>
      </w:r>
    </w:p>
    <w:p w14:paraId="373BB8FB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2952750" cy="1647825"/>
            <wp:effectExtent l="0" t="0" r="0" b="0"/>
            <wp:docPr id="100059" name="图片 100059" descr="@@@74e9ec2b4a23462cbc18d6642f323d8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59" name="图片 100059" descr="@@@74e9ec2b4a23462cbc18d6642f323d87"/>
                    <pic:cNvPicPr>
                      <a:picLocks noChangeAspect="1"/>
                    </pic:cNvPicPr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274AC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</w:t>
      </w:r>
    </w:p>
    <w:p w14:paraId="7AD5482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2952750" cy="1647825"/>
            <wp:effectExtent l="0" t="0" r="0" b="0"/>
            <wp:docPr id="100061" name="图片 100061" descr="@@@e56533595e6c4dae99cb5f21ee3a63cb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1" name="图片 100061" descr="@@@e56533595e6c4dae99cb5f21ee3a63cb"/>
                    <pic:cNvPicPr>
                      <a:picLocks noChangeAspect="1"/>
                    </pic:cNvPicPr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2952750" cy="16478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536A05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如图，洋洋的羽毛球不小心落到长方形草坪上了，她想把羽毛球捡到草坪外面。</w:t>
      </w:r>
    </w:p>
    <w:p w14:paraId="225AB8A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771650" cy="1514475"/>
            <wp:effectExtent l="0" t="0" r="0" b="0"/>
            <wp:docPr id="100063" name="图片 100063" descr="@@@10a32430-5273-4a94-9bdc-0c3fbcf080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3" name="图片 100063" descr="@@@10a32430-5273-4a94-9bdc-0c3fbcf08030"/>
                    <pic:cNvPicPr>
                      <a:picLocks noChangeAspect="1"/>
                    </pic:cNvPicPr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34D477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（1）草坪外有条直直的小路平行于草坪的长边，洋洋站在小路上的A点，请你画出这条小路所在的直线。</w:t>
      </w:r>
    </w:p>
    <w:p w14:paraId="0E1D3AF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（2）画出洋洋从A点出发去捡羽毛球的最短路线。</w:t>
      </w:r>
    </w:p>
    <w:p w14:paraId="5F681D38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（3）画出洋洋捡到羽毛球后，离开草坪的最短路线。</w:t>
      </w:r>
    </w:p>
    <w:p w14:paraId="1B810F7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【答案】（1）（2）（3）见下图：</w:t>
      </w:r>
    </w:p>
    <w:p w14:paraId="22EA04E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strike w:val="0"/>
          <w:color w:val="FF0000"/>
          <w:kern w:val="0"/>
          <w:sz w:val="24"/>
          <w:szCs w:val="24"/>
          <w:u w:val="none"/>
        </w:rPr>
        <w:drawing>
          <wp:inline distT="0" distB="0" distL="114300" distR="114300">
            <wp:extent cx="1771650" cy="1514475"/>
            <wp:effectExtent l="0" t="0" r="0" b="0"/>
            <wp:docPr id="100065" name="图片 100065" descr="@@@0f6a70b4-a935-4e5a-8b1c-0ec46c9b4c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65" name="图片 100065" descr="@@@0f6a70b4-a935-4e5a-8b1c-0ec46c9b4c76"/>
                    <pic:cNvPicPr>
                      <a:picLocks noChangeAspect="1"/>
                    </pic:cNvPicPr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1771650" cy="1514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F1537E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2" w:name="_Toc21450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18" name="图片 18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图片 18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【考点七】三角形三边关系定理其一：判断三角形。</w:t>
      </w:r>
      <w:bookmarkEnd w:id="12"/>
    </w:p>
    <w:p w14:paraId="6AC8D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19" name="图片 19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" name="图片 19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三角形任意两边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之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和大于第三边，任意两边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之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差小于第三边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E3979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【典型例题】</w:t>
      </w:r>
      <w:r>
        <w:rPr>
          <w:rFonts w:hint="default" w:ascii="Times New Roman" w:hAnsi="Times New Roman" w:eastAsia="黑体" w:cs="Times New Roman"/>
          <w:sz w:val="24"/>
          <w:szCs w:val="24"/>
        </w:rPr>
        <w:t>下列能组成三角形的线段的长（单位：厘米）是(        )。</w:t>
      </w:r>
    </w:p>
    <w:p w14:paraId="2EC64093">
      <w:pPr>
        <w:keepNext w:val="0"/>
        <w:keepLines w:val="0"/>
        <w:pageBreakBefore w:val="0"/>
        <w:widowControl w:val="0"/>
        <w:shd w:val="clear" w:color="auto" w:fill="auto"/>
        <w:tabs>
          <w:tab w:val="left" w:pos="2078"/>
          <w:tab w:val="left" w:pos="4156"/>
          <w:tab w:val="left" w:pos="6234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A．10，10，12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B．6，7，1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C．3，3，7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D．2，4，6</w:t>
      </w:r>
    </w:p>
    <w:p w14:paraId="72771D6F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【答案】A</w:t>
      </w:r>
    </w:p>
    <w:p w14:paraId="0DE2492B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【对应练习1】</w:t>
      </w:r>
      <w:r>
        <w:rPr>
          <w:rFonts w:hint="default" w:ascii="Times New Roman" w:hAnsi="Times New Roman" w:eastAsia="黑体" w:cs="Times New Roman"/>
          <w:sz w:val="24"/>
          <w:szCs w:val="24"/>
        </w:rPr>
        <w:t>下面的哪组线段能围成一个三角形(        )。</w:t>
      </w:r>
    </w:p>
    <w:p w14:paraId="26623275">
      <w:pPr>
        <w:keepNext w:val="0"/>
        <w:keepLines w:val="0"/>
        <w:pageBreakBefore w:val="0"/>
        <w:widowControl w:val="0"/>
        <w:shd w:val="clear" w:color="auto" w:fill="auto"/>
        <w:tabs>
          <w:tab w:val="left" w:pos="2771"/>
          <w:tab w:val="left" w:pos="55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A．6、7、8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B．4、5、10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C．3、6、9</w:t>
      </w:r>
    </w:p>
    <w:p w14:paraId="54F800F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【答案】A</w:t>
      </w:r>
    </w:p>
    <w:p w14:paraId="70FDFAA6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下面哪组线段不能围成三角形(        )。</w:t>
      </w:r>
    </w:p>
    <w:p w14:paraId="5473DB5A">
      <w:pPr>
        <w:keepNext w:val="0"/>
        <w:keepLines w:val="0"/>
        <w:pageBreakBefore w:val="0"/>
        <w:widowControl w:val="0"/>
        <w:shd w:val="clear" w:color="auto" w:fill="auto"/>
        <w:tabs>
          <w:tab w:val="left" w:pos="2771"/>
          <w:tab w:val="left" w:pos="55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A．4、5、6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B．14、15、29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C．10、6、9</w:t>
      </w:r>
    </w:p>
    <w:p w14:paraId="62D79C2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【答案】B</w:t>
      </w:r>
    </w:p>
    <w:p w14:paraId="3829D1E8">
      <w:pPr>
        <w:keepNext w:val="0"/>
        <w:keepLines w:val="0"/>
        <w:pageBreakBefore w:val="0"/>
        <w:widowControl w:val="0"/>
        <w:kinsoku/>
        <w:wordWrap/>
        <w:overflowPunct/>
        <w:topLinePunct w:val="0"/>
        <w:bidi w:val="0"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下面每一组都有3根小棒，其中能围成三角形的是第(        )组。</w:t>
      </w:r>
    </w:p>
    <w:p w14:paraId="0A240780">
      <w:pPr>
        <w:keepNext w:val="0"/>
        <w:keepLines w:val="0"/>
        <w:pageBreakBefore w:val="0"/>
        <w:widowControl w:val="0"/>
        <w:shd w:val="clear" w:color="auto" w:fill="auto"/>
        <w:tabs>
          <w:tab w:val="left" w:pos="2771"/>
          <w:tab w:val="left" w:pos="5541"/>
        </w:tabs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ind w:left="300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A．4cm、3cm、7cm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B．9cm、15cm、7cm</w:t>
      </w:r>
      <w:r>
        <w:rPr>
          <w:rFonts w:hint="default" w:ascii="Times New Roman" w:hAnsi="Times New Roman" w:eastAsia="黑体" w:cs="Times New Roman"/>
          <w:sz w:val="24"/>
          <w:szCs w:val="24"/>
        </w:rPr>
        <w:tab/>
      </w:r>
      <w:r>
        <w:rPr>
          <w:rFonts w:hint="default" w:ascii="Times New Roman" w:hAnsi="Times New Roman" w:eastAsia="黑体" w:cs="Times New Roman"/>
          <w:sz w:val="24"/>
          <w:szCs w:val="24"/>
        </w:rPr>
        <w:t>C．9cm、12cm、2cm</w:t>
      </w:r>
    </w:p>
    <w:p w14:paraId="3FE8399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【答案】B</w:t>
      </w:r>
    </w:p>
    <w:p w14:paraId="3E998ABA">
      <w:pPr>
        <w:pStyle w:val="2"/>
        <w:keepNext/>
        <w:keepLines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before="0" w:after="0" w:line="360" w:lineRule="auto"/>
        <w:textAlignment w:val="center"/>
        <w:rPr>
          <w:rFonts w:hint="default" w:ascii="Times New Roman" w:hAnsi="Times New Roman" w:eastAsia="黑体" w:cs="Times New Roman"/>
          <w:color w:val="0070C0"/>
          <w:sz w:val="28"/>
          <w:szCs w:val="16"/>
          <w:lang w:val="en-US" w:eastAsia="zh-CN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</w:pPr>
      <w:bookmarkStart w:id="13" w:name="_Toc25218"/>
      <w:r>
        <w:rPr>
          <w:rFonts w:hint="default" w:ascii="Times New Roman" w:hAnsi="Times New Roman" w:eastAsia="黑体" w:cs="Times New Roman"/>
          <w:color w:val="0070C0"/>
          <w:sz w:val="28"/>
          <w:szCs w:val="16"/>
          <w14:glow w14:rad="0">
            <w14:srgbClr w14:val="000000"/>
          </w14:glow>
          <w14:shadow w14:blurRad="38100" w14:dist="19050" w14:dir="2700000" w14:sx="100000" w14:sy="100000" w14:kx="0" w14:ky="0" w14:algn="tl">
            <w14:schemeClr w14:val="dk1">
              <w14:alpha w14:val="60000"/>
            </w14:schemeClr>
          </w14:shadow>
          <w14:reflection w14:blurRad="0" w14:stA="0" w14:stPos="0" w14:endA="0" w14:endPos="0" w14:dist="0" w14:dir="0" w14:fadeDir="0" w14:sx="0" w14:sy="0" w14:kx="0" w14:ky="0" w14:algn="none"/>
          <w14:props3d w14:prstMaterial="clear"/>
        </w:rPr>
        <w:drawing>
          <wp:inline distT="0" distB="0" distL="114300" distR="114300">
            <wp:extent cx="252095" cy="252095"/>
            <wp:effectExtent l="0" t="0" r="5080" b="5080"/>
            <wp:docPr id="26" name="图片 26" descr="方向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图片 26" descr="方向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96DAC541-7B7A-43D3-8B79-37D633B846F1}">
                          <asvg:svgBlip xmlns:asvg="http://schemas.microsoft.com/office/drawing/2016/SVG/main" r:embed="rId7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t>【考点八】三角形三边关系定理其二：求三角形的边长。</w:t>
      </w:r>
      <w:bookmarkEnd w:id="13"/>
    </w:p>
    <w:p w14:paraId="3CDD478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 w:val="0"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</w:pPr>
      <w:r>
        <w:rPr>
          <w:rFonts w:hint="eastAsia" w:ascii="微软雅黑" w:hAnsi="微软雅黑" w:eastAsia="微软雅黑" w:cs="微软雅黑"/>
          <w:b/>
          <w:bCs/>
          <w:color w:val="000000" w:themeColor="text1"/>
          <w:sz w:val="28"/>
          <w:szCs w:val="28"/>
          <w:u w:val="none" w:color="auto"/>
          <w:lang w:val="en-US" w:eastAsia="zh-CN"/>
          <w14:textFill>
            <w14:solidFill>
              <w14:schemeClr w14:val="tx1"/>
            </w14:solidFill>
          </w14:textFill>
        </w:rPr>
        <w:drawing>
          <wp:inline distT="0" distB="0" distL="114300" distR="114300">
            <wp:extent cx="252095" cy="252095"/>
            <wp:effectExtent l="0" t="0" r="0" b="5080"/>
            <wp:docPr id="27" name="图片 27" descr="铃铛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7" name="图片 27" descr="铃铛"/>
                    <pic:cNvPicPr>
                      <a:picLocks noChangeAspect="1"/>
                    </pic:cNvPicPr>
                  </pic:nvPicPr>
                  <pic:blipFill>
                    <a:blip r:embed="rId8">
                      <a:extLst>
                        <a:ext uri="{96DAC541-7B7A-43D3-8B79-37D633B846F1}">
                          <asvg:svgBlip xmlns:asvg="http://schemas.microsoft.com/office/drawing/2016/SVG/main" r:embed="rId16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252095" cy="252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rFonts w:hint="eastAsia" w:ascii="微软雅黑" w:hAnsi="微软雅黑" w:eastAsia="微软雅黑" w:cs="微软雅黑"/>
          <w:b/>
          <w:bCs/>
          <w:color w:val="auto"/>
          <w:sz w:val="24"/>
          <w:szCs w:val="24"/>
          <w:highlight w:val="none"/>
          <w:shd w:val="clear" w:color="auto" w:fill="auto"/>
        </w:rPr>
        <w:t>【方法点拨】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三角形任意两边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之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和大于第三边，任意两边</w:t>
      </w:r>
      <w:r>
        <w:rPr>
          <w:rFonts w:hint="eastAsia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之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差小于第三边</w:t>
      </w: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</w:rPr>
        <w:t>。</w:t>
      </w:r>
    </w:p>
    <w:p w14:paraId="46FD9D9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问题一：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边长的最值。</w:t>
      </w:r>
    </w:p>
    <w:p w14:paraId="2590D6DF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王老师准备了12厘米和6厘米的木棒各一根，现在他想拼成一个三角形，这个三角形第三边最长是多少厘米？最短是多少厘米？（取整厘米）</w:t>
      </w:r>
    </w:p>
    <w:p w14:paraId="310AC18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3297039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12＋6＝18（厘米）</w:t>
      </w:r>
    </w:p>
    <w:p w14:paraId="2DB4D93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12－6＝6（厘米）</w:t>
      </w:r>
    </w:p>
    <w:p w14:paraId="6D6CC11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根据三角形的三边关系，因此三角形的第三边必须在6厘米和18厘米之间（不包括6厘米和18厘米），</w:t>
      </w:r>
    </w:p>
    <w:p w14:paraId="431E1F0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因此最长是：18－1＝17（厘米）</w:t>
      </w:r>
    </w:p>
    <w:p w14:paraId="0039D32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最短是：6＋1＝7（厘米）</w:t>
      </w:r>
    </w:p>
    <w:p w14:paraId="0624D5E2">
      <w:pPr>
        <w:shd w:val="clear" w:color="auto" w:fill="DEEBF6" w:themeFill="accent1" w:themeFillTint="32"/>
        <w:rPr>
          <w:rFonts w:hint="default" w:ascii="Times New Roman" w:hAnsi="Times New Roman" w:cs="Times New Roman"/>
          <w:color w:val="FF0000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答：这个三角形第三边最长是17厘米；最短是7厘米。</w:t>
      </w:r>
    </w:p>
    <w:p w14:paraId="6BA1A49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已知一个三角形的两条边分别是6厘米和10厘米，如果第三边的长恰好是整数，那么，第三边最长是多少厘米？最短又是多少厘米？（取整厘米数）</w:t>
      </w:r>
    </w:p>
    <w:p w14:paraId="6106F96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532F3C6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10＋6＝16（厘米）</w:t>
      </w:r>
    </w:p>
    <w:p w14:paraId="2851E875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10－6＝4（厘米）</w:t>
      </w:r>
    </w:p>
    <w:p w14:paraId="7B8BF2DA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则第三条边应比16厘米短，比4厘米长。因为要求取整厘米数，所以第三条边最长是15厘米，最短是5厘米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object>
          <v:shape id="_x0000_i1026" o:spt="75" alt="eqIdc90282d4a37c9a20620d4bbb0c263cae" type="#_x0000_t75" style="height:4.75pt;width:4.35pt;" o:ole="t" filled="f" o:preferrelative="t" stroked="f" coordsize="21600,21600">
            <v:path/>
            <v:fill on="f" focussize="0,0"/>
            <v:stroke on="f" joinstyle="miter"/>
            <v:imagedata r:id="rId55" o:title="eqIdc90282d4a37c9a20620d4bbb0c263cae"/>
            <o:lock v:ext="edit" aspectratio="t"/>
            <w10:wrap type="none"/>
            <w10:anchorlock/>
          </v:shape>
          <o:OLEObject Type="Embed" ProgID="Equation.DSMT4" ShapeID="_x0000_i1026" DrawAspect="Content" ObjectID="_1468075726" r:id="rId54">
            <o:LockedField>false</o:LockedField>
          </o:OLEObject>
        </w:object>
      </w:r>
    </w:p>
    <w:p w14:paraId="4FFED593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答：第三条边最长是15厘米，最短是5厘米。</w:t>
      </w:r>
    </w:p>
    <w:p w14:paraId="27A4CBE2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000000" w:themeColor="text1"/>
          <w:sz w:val="24"/>
          <w:szCs w:val="28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</w:p>
    <w:p w14:paraId="619C7AC9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现有两根小棒分别长10厘米和4厘米，若再找一根整厘米长的小棒使它能和前两根小棒围成一个三角形，则这根小棒最长是多少厘米？最短是多少厘米？</w:t>
      </w:r>
    </w:p>
    <w:p w14:paraId="562AD73B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337ED34E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10＋4＝14（厘米）</w:t>
      </w:r>
    </w:p>
    <w:p w14:paraId="43C39632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10－4＝6（厘米）</w:t>
      </w:r>
    </w:p>
    <w:p w14:paraId="394CDC5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则这根小棒的长度大于6厘米，小于14厘米。</w:t>
      </w:r>
    </w:p>
    <w:p w14:paraId="49F0AB6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答：这根小棒最长是13厘米，最短是7厘米。</w:t>
      </w:r>
    </w:p>
    <w:p w14:paraId="16F6CDE7">
      <w:pPr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如果三角形的两条边长分别是7厘米和3厘米，那么第三条边可能是几厘米？（结果取整厘米数）</w:t>
      </w:r>
    </w:p>
    <w:p w14:paraId="39443E2B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5、6、7、8、9厘米</w:t>
      </w:r>
    </w:p>
    <w:p w14:paraId="7355E2E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【典型例题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</w:rPr>
        <w:t>】</w:t>
      </w:r>
      <w:r>
        <w:rPr>
          <w:rFonts w:hint="eastAsia" w:ascii="Times New Roman" w:hAnsi="Times New Roman" w:eastAsia="黑体" w:cs="Times New Roman"/>
          <w:b/>
          <w:bCs/>
          <w:sz w:val="24"/>
          <w:szCs w:val="24"/>
          <w:lang w:val="en-US" w:eastAsia="zh-CN"/>
        </w:rPr>
        <w:t>问题二：</w:t>
      </w:r>
      <w:r>
        <w:rPr>
          <w:rFonts w:hint="default" w:ascii="Times New Roman" w:hAnsi="Times New Roman" w:eastAsia="黑体" w:cs="Times New Roman"/>
          <w:b/>
          <w:bCs/>
          <w:sz w:val="24"/>
          <w:szCs w:val="24"/>
          <w:lang w:val="en-US" w:eastAsia="zh-CN"/>
        </w:rPr>
        <w:t>边长的可能情况。</w:t>
      </w:r>
    </w:p>
    <w:p w14:paraId="6B7A070C">
      <w:pPr>
        <w:keepNext w:val="0"/>
        <w:keepLines w:val="0"/>
        <w:pageBreakBefore w:val="0"/>
        <w:widowControl w:val="0"/>
        <w:shd w:val="clear" w:color="auto" w:fill="auto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sz w:val="24"/>
          <w:szCs w:val="24"/>
        </w:rPr>
        <w:t>如果三角形的两条边的长分别是6厘米和3厘米，那么第三条边的长可以是多少？（边长为整厘米数）</w:t>
      </w:r>
    </w:p>
    <w:p w14:paraId="26AEEBA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6厘米＋3厘米＝9厘米，6厘米－3厘米＝3厘米，</w:t>
      </w:r>
    </w:p>
    <w:p w14:paraId="09B02FC9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3厘米＜第三边的长度＜9厘米，因此第三条边的长可以是8厘米、7厘米、6厘米、5厘米、4厘米。</w:t>
      </w:r>
    </w:p>
    <w:p w14:paraId="43900B60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答：第三条边的长可以是8厘米、7厘米、6厘米、5厘米、4厘米。</w:t>
      </w:r>
    </w:p>
    <w:p w14:paraId="6AEF28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1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如果三角形的两边长分别是9cm和7cm，那么第三边长可能是多少厘米？（取整厘米数）</w:t>
      </w:r>
    </w:p>
    <w:p w14:paraId="21A6CD7B">
      <w:pPr>
        <w:shd w:val="clear" w:color="auto" w:fill="DEEBF6" w:themeFill="accent1" w:themeFillTint="32"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3、4、5、6、7、8、9、10、11、12、13、14、15厘米</w:t>
      </w:r>
    </w:p>
    <w:p w14:paraId="2A6C41E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2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b w:val="0"/>
          <w:bCs w:val="0"/>
          <w:color w:val="000000" w:themeColor="text1"/>
          <w:sz w:val="24"/>
          <w:szCs w:val="24"/>
          <w:lang w:val="en-US" w:eastAsia="zh-CN"/>
          <w14:textFill>
            <w14:solidFill>
              <w14:schemeClr w14:val="tx1"/>
            </w14:solidFill>
          </w14:textFill>
        </w:rPr>
        <w:t>如果三角形的两条边的长分别是6厘米和3厘米，那么第三条边的长可以是多少?（边长为整厘米数）</w:t>
      </w:r>
    </w:p>
    <w:p w14:paraId="462B435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b w:val="0"/>
          <w:bCs w:val="0"/>
          <w:color w:val="FF0000"/>
          <w:sz w:val="24"/>
          <w:szCs w:val="24"/>
          <w:lang w:val="en-US" w:eastAsia="zh-CN"/>
        </w:rPr>
        <w:t>解析：8厘米7厘米、6厘米、5厘米、4厘米、100</w:t>
      </w:r>
    </w:p>
    <w:p w14:paraId="11E38A0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baseline"/>
        <w:rPr>
          <w:rFonts w:hint="default" w:ascii="Times New Roman" w:hAnsi="Times New Roman" w:eastAsia="黑体" w:cs="Times New Roman"/>
          <w:sz w:val="24"/>
          <w:szCs w:val="24"/>
        </w:rPr>
      </w:pPr>
      <w:r>
        <w:rPr>
          <w:rFonts w:hint="default" w:ascii="Times New Roman" w:hAnsi="Times New Roman" w:eastAsia="黑体" w:cs="Times New Roman"/>
          <w:b/>
          <w:bCs/>
          <w:sz w:val="24"/>
        </w:rPr>
        <w:t>【对应练习</w:t>
      </w:r>
      <w:r>
        <w:rPr>
          <w:rFonts w:hint="default" w:ascii="Times New Roman" w:hAnsi="Times New Roman" w:eastAsia="黑体" w:cs="Times New Roman"/>
          <w:b/>
          <w:bCs/>
          <w:sz w:val="24"/>
          <w:lang w:val="en-US" w:eastAsia="zh-CN"/>
        </w:rPr>
        <w:t>3</w:t>
      </w:r>
      <w:r>
        <w:rPr>
          <w:rFonts w:hint="default" w:ascii="Times New Roman" w:hAnsi="Times New Roman" w:eastAsia="黑体" w:cs="Times New Roman"/>
          <w:b/>
          <w:bCs/>
          <w:sz w:val="24"/>
        </w:rPr>
        <w:t>】</w:t>
      </w:r>
      <w:r>
        <w:rPr>
          <w:rFonts w:hint="default" w:ascii="Times New Roman" w:hAnsi="Times New Roman" w:eastAsia="黑体" w:cs="Times New Roman"/>
          <w:sz w:val="24"/>
          <w:szCs w:val="24"/>
        </w:rPr>
        <w:t>如果一个三角形的两条边长分别长4cm和7cm，另一条边可能是几厘米？</w:t>
      </w:r>
    </w:p>
    <w:p w14:paraId="49C3920D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  <w:lang w:val="en-US" w:eastAsia="zh-CN"/>
        </w:rPr>
        <w:t>解析：</w:t>
      </w:r>
    </w:p>
    <w:p w14:paraId="1717DFC8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4＋7＝11（厘米）</w:t>
      </w:r>
    </w:p>
    <w:p w14:paraId="12720B81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7－4＝3（厘米）</w:t>
      </w:r>
    </w:p>
    <w:p w14:paraId="2FC18767">
      <w:pPr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left"/>
        <w:textAlignment w:val="center"/>
        <w:rPr>
          <w:rFonts w:hint="default" w:ascii="Times New Roman" w:hAnsi="Times New Roman" w:eastAsia="黑体" w:cs="Times New Roman"/>
          <w:color w:val="FF0000"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3厘米＜另一边长度＜11厘米</w:t>
      </w:r>
    </w:p>
    <w:p w14:paraId="2D2A38E0">
      <w:pPr>
        <w:pStyle w:val="5"/>
        <w:keepNext w:val="0"/>
        <w:keepLines w:val="0"/>
        <w:pageBreakBefore w:val="0"/>
        <w:widowControl w:val="0"/>
        <w:shd w:val="clear" w:color="auto" w:fill="DEEBF6" w:themeFill="accent1" w:themeFillTint="32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textAlignment w:val="center"/>
        <w:rPr>
          <w:rFonts w:hint="default" w:ascii="Times New Roman" w:hAnsi="Times New Roman" w:eastAsia="黑体" w:cs="Times New Roman"/>
          <w:b/>
          <w:bCs/>
          <w:sz w:val="24"/>
          <w:szCs w:val="24"/>
        </w:rPr>
      </w:pPr>
      <w:r>
        <w:rPr>
          <w:rFonts w:hint="default" w:ascii="Times New Roman" w:hAnsi="Times New Roman" w:eastAsia="黑体" w:cs="Times New Roman"/>
          <w:color w:val="FF0000"/>
          <w:sz w:val="24"/>
          <w:szCs w:val="24"/>
        </w:rPr>
        <w:t>答：另一条边可能是4厘米、5厘米、6厘米、7厘米、8厘米、9厘米、10厘米。</w:t>
      </w:r>
    </w:p>
    <w:p w14:paraId="4FA241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auto"/>
        <w:jc w:val="both"/>
        <w:textAlignment w:val="center"/>
        <w:outlineLvl w:val="9"/>
        <w:rPr>
          <w:rFonts w:hint="default" w:ascii="Times New Roman" w:hAnsi="Times New Roman" w:eastAsia="黑体" w:cs="Times New Roman"/>
          <w:sz w:val="24"/>
          <w:szCs w:val="24"/>
          <w:lang w:val="en-US" w:eastAsia="zh-CN"/>
        </w:rPr>
      </w:pPr>
    </w:p>
    <w:sectPr>
      <w:headerReference r:id="rId3" w:type="default"/>
      <w:footerReference r:id="rId4" w:type="default"/>
      <w:pgSz w:w="11906" w:h="16838"/>
      <w:pgMar w:top="1440" w:right="1080" w:bottom="1440" w:left="1080" w:header="851" w:footer="992" w:gutter="0"/>
      <w:pgBorders>
        <w:top w:val="none" w:sz="0" w:space="0"/>
        <w:left w:val="none" w:sz="0" w:space="0"/>
        <w:bottom w:val="none" w:sz="0" w:space="0"/>
        <w:right w:val="none" w:sz="0" w:space="0"/>
      </w:pgBorders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1"/>
    <w:family w:val="roman"/>
    <w:pitch w:val="default"/>
    <w:sig w:usb0="E0002EFF" w:usb1="C000785B" w:usb2="00000009" w:usb3="00000000" w:csb0="400001FF" w:csb1="FFFF0000"/>
  </w:font>
  <w:font w:name="宋体">
    <w:panose1 w:val="02010600030101010101"/>
    <w:charset w:val="7A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  <w:embedRegular r:id="rId1" w:fontKey="{3CAC3783-B0BC-44FF-980B-D6393DF1752D}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微软雅黑">
    <w:panose1 w:val="020B0503020204020204"/>
    <w:charset w:val="86"/>
    <w:family w:val="auto"/>
    <w:pitch w:val="default"/>
    <w:sig w:usb0="80000287" w:usb1="2ACF3C50" w:usb2="00000016" w:usb3="00000000" w:csb0="0004001F" w:csb1="00000000"/>
    <w:embedRegular r:id="rId2" w:fontKey="{B6189EB9-C0D2-4D5D-A4A6-8A80CB6F0DCB}"/>
  </w:font>
  <w:font w:name="汉仪书魂体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3" w:fontKey="{53ECF71A-807D-4410-A8FF-9CD67662B5DE}"/>
  </w:font>
  <w:font w:name="红豆大展宏兔">
    <w:altName w:val="宋体"/>
    <w:panose1 w:val="02000509000000000000"/>
    <w:charset w:val="86"/>
    <w:family w:val="auto"/>
    <w:pitch w:val="default"/>
    <w:sig w:usb0="00000000" w:usb1="00000000" w:usb2="00000012" w:usb3="00000000" w:csb0="00040001" w:csb1="00000000"/>
    <w:embedRegular r:id="rId4" w:fontKey="{CBDE6F54-3371-4370-829D-31047BFACE02}"/>
  </w:font>
  <w:font w:name="汉仪长宋简">
    <w:panose1 w:val="02010600000101010101"/>
    <w:charset w:val="86"/>
    <w:family w:val="auto"/>
    <w:pitch w:val="default"/>
    <w:sig w:usb0="00000001" w:usb1="080E0800" w:usb2="00000002" w:usb3="00000000" w:csb0="00040000" w:csb1="00000000"/>
    <w:embedRegular r:id="rId5" w:fontKey="{403BB75E-B10B-4AD2-A252-422DE4E1B078}"/>
  </w:font>
  <w:font w:name="WPSEMBED11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WPSEMBED12">
    <w:panose1 w:val="02010600000101010101"/>
    <w:charset w:val="86"/>
    <w:family w:val="auto"/>
    <w:pitch w:val="default"/>
    <w:sig w:usb0="00000001" w:usb1="080E0800" w:usb2="00000002" w:usb3="00000000" w:csb0="00040000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BBE911B">
    <w:pPr>
      <w:pStyle w:val="6"/>
      <w:jc w:val="left"/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 w:eastAsia="zh-CN"/>
        <w14:textFill>
          <w14:solidFill>
            <w14:schemeClr w14:val="tx1"/>
          </w14:solidFill>
        </w14:textFill>
      </w:rPr>
    </w:pPr>
    <w:r>
      <w:rPr>
        <w:rFonts w:hint="default" w:ascii="红豆大展宏兔" w:hAnsi="红豆大展宏兔" w:eastAsia="红豆大展宏兔" w:cs="红豆大展宏兔"/>
        <w:color w:val="000000" w:themeColor="text1"/>
        <w:sz w:val="28"/>
        <w:szCs w:val="40"/>
        <w:lang w:val="en-US"/>
        <w14:glow w14:rad="0">
          <w14:srgbClr w14:val="000000"/>
        </w14:glow>
        <w14:shadow w14:blurRad="38100" w14:dist="19050" w14:dir="2700000" w14:sx="100000" w14:sy="100000" w14:kx="0" w14:ky="0" w14:algn="tl">
          <w14:schemeClr w14:val="dk1">
            <w14:alpha w14:val="60000"/>
          </w14:schemeClr>
        </w14:shadow>
        <w14:reflection w14:blurRad="0" w14:stA="0" w14:stPos="0" w14:endA="0" w14:endPos="0" w14:dist="0" w14:dir="0" w14:fadeDir="0" w14:sx="0" w14:sy="0" w14:kx="0" w14:ky="0" w14:algn="none"/>
        <w14:textFill>
          <w14:solidFill>
            <w14:schemeClr w14:val="tx1"/>
          </w14:solidFill>
        </w14:textFill>
        <w14:props3d w14:prstMaterial="clear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45" name="文本框 145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574ECAAC">
                          <w:pPr>
                            <w:pStyle w:val="6"/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</w:pP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第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PAGE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1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 共 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begin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instrText xml:space="preserve"> NUMPAGES  \* MERGEFORMAT </w:instrTex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separate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>6</w:t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fldChar w:fldCharType="end"/>
                          </w:r>
                          <w:r>
                            <w:rPr>
                              <w:rFonts w:hint="eastAsia" w:ascii="汉仪长宋简" w:hAnsi="汉仪长宋简" w:eastAsia="汉仪长宋简" w:cs="汉仪长宋简"/>
                              <w:b/>
                              <w:bCs/>
                              <w:sz w:val="21"/>
                              <w:szCs w:val="28"/>
                            </w:rPr>
                            <w:t xml:space="preserve"> 页</w:t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574ECAAC">
                    <w:pPr>
                      <w:pStyle w:val="6"/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</w:pP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第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PAGE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1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 共 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begin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instrText xml:space="preserve"> NUMPAGES  \* MERGEFORMAT </w:instrTex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separate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>6</w:t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fldChar w:fldCharType="end"/>
                    </w:r>
                    <w:r>
                      <w:rPr>
                        <w:rFonts w:hint="eastAsia" w:ascii="汉仪长宋简" w:hAnsi="汉仪长宋简" w:eastAsia="汉仪长宋简" w:cs="汉仪长宋简"/>
                        <w:b/>
                        <w:bCs/>
                        <w:sz w:val="21"/>
                        <w:szCs w:val="28"/>
                      </w:rPr>
                      <w:t xml:space="preserve"> 页</w:t>
                    </w:r>
                  </w:p>
                </w:txbxContent>
              </v:textbox>
            </v:shape>
          </w:pict>
        </mc:Fallback>
      </mc:AlternateContent>
    </w:r>
  </w:p>
  <w:p w14:paraId="0492BF73">
    <w:pPr>
      <w:tabs>
        <w:tab w:val="center" w:pos="4153"/>
        <w:tab w:val="right" w:pos="8306"/>
      </w:tabs>
      <w:snapToGrid w:val="0"/>
      <w:jc w:val="left"/>
      <w:rPr>
        <w:rFonts w:ascii="Times New Roman" w:hAnsi="Times New Roman"/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4098" o:spt="136" alt="学科网 zxxk.com" type="#_x0000_t136" style="position:absolute;left:0pt;margin-left:158.95pt;margin-top:407.9pt;height:2.85pt;width:2.85pt;mso-position-horizontal-relative:margin;mso-position-vertical-relative:margin;rotation:20643840f;z-index:-251656192;mso-width-relative:page;mso-height-relative:page;" filled="t" stroked="f" coordsize="21600,21600" o:allowincell="f">
          <v:path/>
          <v:fill on="t" opacity="32768f" focussize="0,0"/>
          <v:stroke on="f"/>
          <v:imagedata o:title=""/>
          <o:lock v:ext="edit"/>
          <v:textpath on="t" fitshape="t" fitpath="t" trim="f" xscale="f" string="zxxk.com" style="font-family:宋体;font-size:8pt;v-same-letter-heights:f;v-text-align:center;"/>
        </v:shape>
      </w:pict>
    </w:r>
    <w:r>
      <w:rPr>
        <w:color w:val="FFFFFF"/>
        <w:sz w:val="2"/>
        <w:szCs w:val="2"/>
      </w:rPr>
      <w:pict>
        <v:shape id="_x0000_s4099" o:spid="_x0000_s4099" o:spt="75" alt="学科网 zxxk.com" type="#_x0000_t75" style="position:absolute;left:0pt;margin-left:64.05pt;margin-top:-20.75pt;height:0.05pt;width:0.05pt;z-index:251661312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 w:ascii="Times New Roman" w:hAnsi="Times New Roman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64281AE">
    <w:pPr>
      <w:pStyle w:val="7"/>
      <w:keepNext w:val="0"/>
      <w:keepLines w:val="0"/>
      <w:pageBreakBefore w:val="0"/>
      <w:widowControl w:val="0"/>
      <w:pBdr>
        <w:bottom w:val="single" w:color="FFFFFF" w:sz="4" w:space="1"/>
      </w:pBdr>
      <w:kinsoku/>
      <w:wordWrap/>
      <w:overflowPunct/>
      <w:topLinePunct w:val="0"/>
      <w:autoSpaceDE/>
      <w:autoSpaceDN/>
      <w:bidi w:val="0"/>
      <w:adjustRightInd/>
      <w:snapToGrid w:val="0"/>
      <w:jc w:val="center"/>
      <w:textAlignment w:val="center"/>
      <w:rPr>
        <w:rFonts w:hint="eastAsia" w:ascii="汉仪书魂体简" w:hAnsi="汉仪书魂体简" w:eastAsia="汉仪书魂体简" w:cs="汉仪书魂体简"/>
        <w:b w:val="0"/>
        <w:bCs w:val="0"/>
        <w:i w:val="0"/>
        <w:iCs w:val="0"/>
        <w:color w:val="C00000"/>
        <w:sz w:val="28"/>
        <w:szCs w:val="40"/>
        <w:highlight w:val="yellow"/>
        <w:lang w:val="en-US" w:eastAsia="zh-CN"/>
        <w14:glow w14:rad="0">
          <w14:srgbClr w14:val="000000"/>
        </w14:glow>
        <w14:shadow w14:blurRad="0" w14:dist="0" w14:dir="0" w14:sx="0" w14:sy="0" w14:kx="0" w14:ky="0" w14:algn="none">
          <w14:srgbClr w14:val="000000"/>
        </w14:shadow>
        <w14:reflection w14:blurRad="0" w14:stA="0" w14:stPos="0" w14:endA="0" w14:endPos="0" w14:dist="0" w14:dir="0" w14:fadeDir="0" w14:sx="0" w14:sy="0" w14:kx="0" w14:ky="0" w14:algn="none"/>
        <w14:textFill>
          <w14:gradFill>
            <w14:gsLst>
              <w14:gs w14:pos="0">
                <w14:srgbClr w14:val="A73737"/>
              </w14:gs>
              <w14:gs w14:pos="75000">
                <w14:srgbClr w14:val="872C2C">
                  <w14:lumMod w14:val="95000"/>
                  <w14:lumOff w14:val="5000"/>
                </w14:srgbClr>
              </w14:gs>
            </w14:gsLst>
            <w14:lin w14:ang="0" w14:scaled="1"/>
          </w14:gradFill>
        </w14:textFill>
        <w14:props3d w14:prstMaterial="clear"/>
      </w:rPr>
    </w:pPr>
  </w:p>
  <w:p w14:paraId="46D359D0">
    <w:pPr>
      <w:pBdr>
        <w:bottom w:val="none" w:color="auto" w:sz="0" w:space="1"/>
      </w:pBdr>
      <w:snapToGrid w:val="0"/>
      <w:rPr>
        <w:rFonts w:ascii="Times New Roman" w:hAnsi="Times New Roman"/>
        <w:kern w:val="0"/>
        <w:sz w:val="2"/>
        <w:szCs w:val="2"/>
      </w:rPr>
    </w:pPr>
    <w:r>
      <w:pict>
        <v:shape id="图片 4" o:spid="_x0000_s4097" o:spt="75" alt="学科网 zxxk.com" type="#_x0000_t75" style="position:absolute;left:0pt;margin-left:351pt;margin-top:8.45pt;height:0.75pt;width:0.75pt;z-index:251659264;mso-width-relative:page;mso-height-relative:page;" filled="f" o:preferrelative="t" stroked="f" coordsize="21600,21600">
          <v:path/>
          <v:fill on="f" focussize="0,0"/>
          <v:stroke on="f" joinstyle="miter"/>
          <v:imagedata r:id="rId1" r:href="rId2" o:title="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 id="_x0000_i1027" o:spt="136" alt="学科网 zxxk.com" type="#_x0000_t136" style="height:0.85pt;width:0.85pt;" filled="f" stroked="f" coordsize="21600,21600">
          <v:path/>
          <v:fill on="f" color2="#AAAAAA" focussize="0,0"/>
          <v:stroke on="f" color="#FFFFFF"/>
          <v:imagedata o:title=""/>
          <o:lock v:ext="edit"/>
          <v:textpath on="t" fitshape="t" fitpath="t" trim="t" xscale="f" string="学科网（北京）股份有限公司 " style="font-family:宋体;font-size:8pt;v-rotate-letters:f;v-same-letter-heights:f;v-text-align:center;v-text-spacing:78650f;"/>
          <w10:wrap type="none"/>
          <w10:anchorlock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TrueTypeFonts/>
  <w:saveSubsetFonts/>
  <w:attachedTemplate r:id="rId1"/>
  <w:documentProtection w:enforcement="0"/>
  <w:defaultTabStop w:val="420"/>
  <w:drawingGridVerticalSpacing w:val="156"/>
  <w:noPunctuationKerning w:val="1"/>
  <w:characterSpacingControl w:val="compressPunctuation"/>
  <w:hdrShapeDefaults>
    <o:shapelayout v:ext="edit">
      <o:idmap v:ext="edit" data="3,4"/>
    </o:shapelayout>
  </w:hdrShapeDefaults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docVars>
    <w:docVar w:name="commondata" w:val="eyJoZGlkIjoiN2UxOGNlZjhkNGI0NTBhYTI0NTFmNzhmOGZjYjYxM2UifQ=="/>
  </w:docVars>
  <w:rsids>
    <w:rsidRoot w:val="3A4F0FC7"/>
    <w:rsid w:val="00003864"/>
    <w:rsid w:val="00071C5A"/>
    <w:rsid w:val="000A0D4E"/>
    <w:rsid w:val="000A5607"/>
    <w:rsid w:val="000B4690"/>
    <w:rsid w:val="000B5877"/>
    <w:rsid w:val="000F3C27"/>
    <w:rsid w:val="000F5D1D"/>
    <w:rsid w:val="00105775"/>
    <w:rsid w:val="001176C8"/>
    <w:rsid w:val="00131161"/>
    <w:rsid w:val="00186D19"/>
    <w:rsid w:val="001D7D62"/>
    <w:rsid w:val="001E2937"/>
    <w:rsid w:val="001E45D7"/>
    <w:rsid w:val="001F64D7"/>
    <w:rsid w:val="002A3407"/>
    <w:rsid w:val="002E7B3F"/>
    <w:rsid w:val="00316BF9"/>
    <w:rsid w:val="0032431D"/>
    <w:rsid w:val="00334427"/>
    <w:rsid w:val="003B3871"/>
    <w:rsid w:val="004151FC"/>
    <w:rsid w:val="004163E6"/>
    <w:rsid w:val="0045374B"/>
    <w:rsid w:val="00462430"/>
    <w:rsid w:val="004A378A"/>
    <w:rsid w:val="004F258F"/>
    <w:rsid w:val="005071BA"/>
    <w:rsid w:val="00512455"/>
    <w:rsid w:val="00530BF6"/>
    <w:rsid w:val="005930CF"/>
    <w:rsid w:val="005D5EAA"/>
    <w:rsid w:val="00630898"/>
    <w:rsid w:val="0064194B"/>
    <w:rsid w:val="00646D77"/>
    <w:rsid w:val="006639AA"/>
    <w:rsid w:val="00663F61"/>
    <w:rsid w:val="0066446D"/>
    <w:rsid w:val="0067588D"/>
    <w:rsid w:val="0069062D"/>
    <w:rsid w:val="006A3B8E"/>
    <w:rsid w:val="006D08BA"/>
    <w:rsid w:val="00764280"/>
    <w:rsid w:val="0077196D"/>
    <w:rsid w:val="007A0151"/>
    <w:rsid w:val="007A0562"/>
    <w:rsid w:val="007D0C94"/>
    <w:rsid w:val="007E76FC"/>
    <w:rsid w:val="00814BF9"/>
    <w:rsid w:val="00824EE4"/>
    <w:rsid w:val="008B06C3"/>
    <w:rsid w:val="008E215F"/>
    <w:rsid w:val="008F45F3"/>
    <w:rsid w:val="009151CB"/>
    <w:rsid w:val="00937A70"/>
    <w:rsid w:val="009C2B8D"/>
    <w:rsid w:val="009D071F"/>
    <w:rsid w:val="009D1BED"/>
    <w:rsid w:val="00A11D5B"/>
    <w:rsid w:val="00A379A5"/>
    <w:rsid w:val="00A41291"/>
    <w:rsid w:val="00A51DA3"/>
    <w:rsid w:val="00A763C4"/>
    <w:rsid w:val="00A83AB3"/>
    <w:rsid w:val="00AA7F08"/>
    <w:rsid w:val="00AD058F"/>
    <w:rsid w:val="00AE00C7"/>
    <w:rsid w:val="00B43BE0"/>
    <w:rsid w:val="00B94F2C"/>
    <w:rsid w:val="00BA00AA"/>
    <w:rsid w:val="00BD562B"/>
    <w:rsid w:val="00C02FC6"/>
    <w:rsid w:val="00C60982"/>
    <w:rsid w:val="00CC4619"/>
    <w:rsid w:val="00CE0B0C"/>
    <w:rsid w:val="00CF50E2"/>
    <w:rsid w:val="00D25B52"/>
    <w:rsid w:val="00D54476"/>
    <w:rsid w:val="00D7745E"/>
    <w:rsid w:val="00D97393"/>
    <w:rsid w:val="00DE033D"/>
    <w:rsid w:val="00E102EB"/>
    <w:rsid w:val="00E75FBA"/>
    <w:rsid w:val="00E81F9A"/>
    <w:rsid w:val="00E91B1E"/>
    <w:rsid w:val="00EB4505"/>
    <w:rsid w:val="00EF3702"/>
    <w:rsid w:val="00F93935"/>
    <w:rsid w:val="00FD147D"/>
    <w:rsid w:val="013D50FB"/>
    <w:rsid w:val="01CC2686"/>
    <w:rsid w:val="01D03EC4"/>
    <w:rsid w:val="02486D5E"/>
    <w:rsid w:val="027709A7"/>
    <w:rsid w:val="02F9307F"/>
    <w:rsid w:val="03857DDD"/>
    <w:rsid w:val="03A916F7"/>
    <w:rsid w:val="03DB6253"/>
    <w:rsid w:val="04374FD5"/>
    <w:rsid w:val="04393F8E"/>
    <w:rsid w:val="04564122"/>
    <w:rsid w:val="04590606"/>
    <w:rsid w:val="05045D8C"/>
    <w:rsid w:val="0616772D"/>
    <w:rsid w:val="063B05BA"/>
    <w:rsid w:val="06831247"/>
    <w:rsid w:val="06D3731F"/>
    <w:rsid w:val="06F96F73"/>
    <w:rsid w:val="074A6166"/>
    <w:rsid w:val="07953E17"/>
    <w:rsid w:val="07A12B7A"/>
    <w:rsid w:val="084166E2"/>
    <w:rsid w:val="08D1027F"/>
    <w:rsid w:val="08EE6BBF"/>
    <w:rsid w:val="09175D4E"/>
    <w:rsid w:val="09811930"/>
    <w:rsid w:val="09FD6D8E"/>
    <w:rsid w:val="0A2B276F"/>
    <w:rsid w:val="0A446439"/>
    <w:rsid w:val="0A8D3055"/>
    <w:rsid w:val="0A9C6840"/>
    <w:rsid w:val="0ADD6C95"/>
    <w:rsid w:val="0B307947"/>
    <w:rsid w:val="0B511607"/>
    <w:rsid w:val="0BE91440"/>
    <w:rsid w:val="0C5A40D5"/>
    <w:rsid w:val="0C63003F"/>
    <w:rsid w:val="0CAC3414"/>
    <w:rsid w:val="0CCB63B0"/>
    <w:rsid w:val="0D230E8C"/>
    <w:rsid w:val="0D2A4050"/>
    <w:rsid w:val="0D5D07A1"/>
    <w:rsid w:val="0DC04E8F"/>
    <w:rsid w:val="0DFE0692"/>
    <w:rsid w:val="0E3E50CD"/>
    <w:rsid w:val="0E4E5040"/>
    <w:rsid w:val="0E541672"/>
    <w:rsid w:val="0E7A7952"/>
    <w:rsid w:val="0E980314"/>
    <w:rsid w:val="0F202FDF"/>
    <w:rsid w:val="0FA90C9A"/>
    <w:rsid w:val="1006611A"/>
    <w:rsid w:val="104703FD"/>
    <w:rsid w:val="10662D41"/>
    <w:rsid w:val="109221C3"/>
    <w:rsid w:val="10DE709A"/>
    <w:rsid w:val="11016585"/>
    <w:rsid w:val="11272B51"/>
    <w:rsid w:val="112B51EC"/>
    <w:rsid w:val="11497BCF"/>
    <w:rsid w:val="115D0314"/>
    <w:rsid w:val="11B4224E"/>
    <w:rsid w:val="121A3998"/>
    <w:rsid w:val="12AA3F23"/>
    <w:rsid w:val="12EF79D1"/>
    <w:rsid w:val="13A24B2E"/>
    <w:rsid w:val="13C76782"/>
    <w:rsid w:val="148B46BF"/>
    <w:rsid w:val="14D33EE4"/>
    <w:rsid w:val="14E455B7"/>
    <w:rsid w:val="157601E9"/>
    <w:rsid w:val="15883F5A"/>
    <w:rsid w:val="15F54623"/>
    <w:rsid w:val="164D2745"/>
    <w:rsid w:val="1662251B"/>
    <w:rsid w:val="16A1171D"/>
    <w:rsid w:val="170C4ABB"/>
    <w:rsid w:val="17581BAD"/>
    <w:rsid w:val="17667F24"/>
    <w:rsid w:val="17953A70"/>
    <w:rsid w:val="18B91FD7"/>
    <w:rsid w:val="18C933C0"/>
    <w:rsid w:val="19091CFA"/>
    <w:rsid w:val="194F3BED"/>
    <w:rsid w:val="196E207A"/>
    <w:rsid w:val="196F47A3"/>
    <w:rsid w:val="19793EE2"/>
    <w:rsid w:val="199F07C8"/>
    <w:rsid w:val="19DB2F52"/>
    <w:rsid w:val="19DF7ACC"/>
    <w:rsid w:val="1A0E11E5"/>
    <w:rsid w:val="1AA32431"/>
    <w:rsid w:val="1ACC12A8"/>
    <w:rsid w:val="1AFA759C"/>
    <w:rsid w:val="1B1B1C1C"/>
    <w:rsid w:val="1B4F7305"/>
    <w:rsid w:val="1C4709A9"/>
    <w:rsid w:val="1C86050F"/>
    <w:rsid w:val="1CB802C4"/>
    <w:rsid w:val="1D5C1A72"/>
    <w:rsid w:val="1DDA68BD"/>
    <w:rsid w:val="1DF56B6C"/>
    <w:rsid w:val="1E1249C9"/>
    <w:rsid w:val="1EDE1F7D"/>
    <w:rsid w:val="1EFC5293"/>
    <w:rsid w:val="1F43578E"/>
    <w:rsid w:val="1F930F62"/>
    <w:rsid w:val="1FB1708F"/>
    <w:rsid w:val="1FFC4519"/>
    <w:rsid w:val="2011178F"/>
    <w:rsid w:val="208D52B9"/>
    <w:rsid w:val="20B03DF7"/>
    <w:rsid w:val="21000B8C"/>
    <w:rsid w:val="21060400"/>
    <w:rsid w:val="210E55B0"/>
    <w:rsid w:val="21712F17"/>
    <w:rsid w:val="21843185"/>
    <w:rsid w:val="21C6002A"/>
    <w:rsid w:val="21ED2C34"/>
    <w:rsid w:val="234D5D34"/>
    <w:rsid w:val="237764C4"/>
    <w:rsid w:val="2441640A"/>
    <w:rsid w:val="24853478"/>
    <w:rsid w:val="24986A7F"/>
    <w:rsid w:val="2507404F"/>
    <w:rsid w:val="255117E5"/>
    <w:rsid w:val="25B74FF1"/>
    <w:rsid w:val="25DA25FE"/>
    <w:rsid w:val="25E84C97"/>
    <w:rsid w:val="26125217"/>
    <w:rsid w:val="267E4D1C"/>
    <w:rsid w:val="26972FDA"/>
    <w:rsid w:val="26B24DF9"/>
    <w:rsid w:val="26D15FFB"/>
    <w:rsid w:val="26FC0024"/>
    <w:rsid w:val="271134ED"/>
    <w:rsid w:val="27346F3B"/>
    <w:rsid w:val="27441B79"/>
    <w:rsid w:val="279A52E0"/>
    <w:rsid w:val="27A15932"/>
    <w:rsid w:val="27DD5FE1"/>
    <w:rsid w:val="282E10D2"/>
    <w:rsid w:val="28757F88"/>
    <w:rsid w:val="28846503"/>
    <w:rsid w:val="28933C97"/>
    <w:rsid w:val="28D02614"/>
    <w:rsid w:val="28F5041E"/>
    <w:rsid w:val="28FB1DC5"/>
    <w:rsid w:val="29793C9B"/>
    <w:rsid w:val="298A5BB9"/>
    <w:rsid w:val="298C321C"/>
    <w:rsid w:val="29925EA9"/>
    <w:rsid w:val="29F25852"/>
    <w:rsid w:val="2A233290"/>
    <w:rsid w:val="2A520933"/>
    <w:rsid w:val="2ADA49D4"/>
    <w:rsid w:val="2AFF1B01"/>
    <w:rsid w:val="2C02412C"/>
    <w:rsid w:val="2C236225"/>
    <w:rsid w:val="2C3943C5"/>
    <w:rsid w:val="2C743633"/>
    <w:rsid w:val="2DD218DC"/>
    <w:rsid w:val="2DDC1792"/>
    <w:rsid w:val="2E0408A2"/>
    <w:rsid w:val="2E5D564A"/>
    <w:rsid w:val="2EFA6CB3"/>
    <w:rsid w:val="2F154B39"/>
    <w:rsid w:val="2F8E314F"/>
    <w:rsid w:val="2FAB14E4"/>
    <w:rsid w:val="309335A5"/>
    <w:rsid w:val="30C53285"/>
    <w:rsid w:val="30D00996"/>
    <w:rsid w:val="30E76DFB"/>
    <w:rsid w:val="31607C4F"/>
    <w:rsid w:val="31B24DAB"/>
    <w:rsid w:val="32125149"/>
    <w:rsid w:val="32546E90"/>
    <w:rsid w:val="32696A79"/>
    <w:rsid w:val="32725F69"/>
    <w:rsid w:val="327A3C9B"/>
    <w:rsid w:val="327F1F37"/>
    <w:rsid w:val="32A550C7"/>
    <w:rsid w:val="330B0D87"/>
    <w:rsid w:val="330B573C"/>
    <w:rsid w:val="337A1C31"/>
    <w:rsid w:val="33B10470"/>
    <w:rsid w:val="34467465"/>
    <w:rsid w:val="348E1554"/>
    <w:rsid w:val="34B453EB"/>
    <w:rsid w:val="34BD5ABD"/>
    <w:rsid w:val="36940076"/>
    <w:rsid w:val="36954889"/>
    <w:rsid w:val="36D23BEF"/>
    <w:rsid w:val="37A03507"/>
    <w:rsid w:val="38046061"/>
    <w:rsid w:val="38121D0C"/>
    <w:rsid w:val="3817653A"/>
    <w:rsid w:val="383A69FC"/>
    <w:rsid w:val="3861141D"/>
    <w:rsid w:val="389133AA"/>
    <w:rsid w:val="38A711CC"/>
    <w:rsid w:val="39173218"/>
    <w:rsid w:val="394A0EC1"/>
    <w:rsid w:val="399C10F8"/>
    <w:rsid w:val="39A525A7"/>
    <w:rsid w:val="3A1C2047"/>
    <w:rsid w:val="3A4F0FC7"/>
    <w:rsid w:val="3A644E1D"/>
    <w:rsid w:val="3A9466C5"/>
    <w:rsid w:val="3B0432A7"/>
    <w:rsid w:val="3BCF0020"/>
    <w:rsid w:val="3C864032"/>
    <w:rsid w:val="3CAB4ACF"/>
    <w:rsid w:val="3D1F1DDC"/>
    <w:rsid w:val="3E9B798C"/>
    <w:rsid w:val="3EA93550"/>
    <w:rsid w:val="3EE576C2"/>
    <w:rsid w:val="3EF833B2"/>
    <w:rsid w:val="3F12091D"/>
    <w:rsid w:val="3F564EC3"/>
    <w:rsid w:val="3FAA64FF"/>
    <w:rsid w:val="40091181"/>
    <w:rsid w:val="406C796F"/>
    <w:rsid w:val="408074EB"/>
    <w:rsid w:val="40A0576F"/>
    <w:rsid w:val="417F7E2A"/>
    <w:rsid w:val="42185761"/>
    <w:rsid w:val="425E3B01"/>
    <w:rsid w:val="430640AA"/>
    <w:rsid w:val="43716503"/>
    <w:rsid w:val="44390117"/>
    <w:rsid w:val="447645A0"/>
    <w:rsid w:val="4497145E"/>
    <w:rsid w:val="459B3871"/>
    <w:rsid w:val="45DA4327"/>
    <w:rsid w:val="46612C99"/>
    <w:rsid w:val="468230DD"/>
    <w:rsid w:val="468B1BDA"/>
    <w:rsid w:val="469E2FDA"/>
    <w:rsid w:val="47452CC6"/>
    <w:rsid w:val="47A77175"/>
    <w:rsid w:val="48116B4C"/>
    <w:rsid w:val="48316505"/>
    <w:rsid w:val="483240FA"/>
    <w:rsid w:val="48E867EB"/>
    <w:rsid w:val="492E74DE"/>
    <w:rsid w:val="49695C1B"/>
    <w:rsid w:val="4A4B6D44"/>
    <w:rsid w:val="4AF63BD7"/>
    <w:rsid w:val="4B3A7777"/>
    <w:rsid w:val="4B620540"/>
    <w:rsid w:val="4BA615AB"/>
    <w:rsid w:val="4BAA011E"/>
    <w:rsid w:val="4BBD03B6"/>
    <w:rsid w:val="4BD019F1"/>
    <w:rsid w:val="4C031929"/>
    <w:rsid w:val="4C1A28E2"/>
    <w:rsid w:val="4C5F34B2"/>
    <w:rsid w:val="4DAE4EF3"/>
    <w:rsid w:val="4DB246FA"/>
    <w:rsid w:val="4DE218F6"/>
    <w:rsid w:val="4E396622"/>
    <w:rsid w:val="4E3E0EF8"/>
    <w:rsid w:val="4EB61795"/>
    <w:rsid w:val="4EB819ED"/>
    <w:rsid w:val="4EBF28B5"/>
    <w:rsid w:val="4F4323DB"/>
    <w:rsid w:val="4FD92B1D"/>
    <w:rsid w:val="4FE403DE"/>
    <w:rsid w:val="50160822"/>
    <w:rsid w:val="50211D09"/>
    <w:rsid w:val="50964A9F"/>
    <w:rsid w:val="50E82983"/>
    <w:rsid w:val="50F609AA"/>
    <w:rsid w:val="511859C5"/>
    <w:rsid w:val="51317A86"/>
    <w:rsid w:val="514308AA"/>
    <w:rsid w:val="516F54A0"/>
    <w:rsid w:val="5182249D"/>
    <w:rsid w:val="5188494C"/>
    <w:rsid w:val="51AB7B1E"/>
    <w:rsid w:val="523339CD"/>
    <w:rsid w:val="523E36E1"/>
    <w:rsid w:val="52D863B5"/>
    <w:rsid w:val="534A49AF"/>
    <w:rsid w:val="539F453B"/>
    <w:rsid w:val="53C00BFD"/>
    <w:rsid w:val="53DB77E5"/>
    <w:rsid w:val="54881642"/>
    <w:rsid w:val="54C723C0"/>
    <w:rsid w:val="54E24260"/>
    <w:rsid w:val="55795B85"/>
    <w:rsid w:val="55F84102"/>
    <w:rsid w:val="565706A0"/>
    <w:rsid w:val="567B661A"/>
    <w:rsid w:val="568934CC"/>
    <w:rsid w:val="56942965"/>
    <w:rsid w:val="56970887"/>
    <w:rsid w:val="56A4684B"/>
    <w:rsid w:val="57341D84"/>
    <w:rsid w:val="57391E72"/>
    <w:rsid w:val="577F3066"/>
    <w:rsid w:val="57E65D44"/>
    <w:rsid w:val="585100CD"/>
    <w:rsid w:val="587E22A2"/>
    <w:rsid w:val="588C558E"/>
    <w:rsid w:val="58BE67C2"/>
    <w:rsid w:val="58E230A8"/>
    <w:rsid w:val="591E4587"/>
    <w:rsid w:val="59A95129"/>
    <w:rsid w:val="59B80E95"/>
    <w:rsid w:val="5A306CBA"/>
    <w:rsid w:val="5AAC2D3C"/>
    <w:rsid w:val="5AD16135"/>
    <w:rsid w:val="5B6F1CF7"/>
    <w:rsid w:val="5B9F618B"/>
    <w:rsid w:val="5C173975"/>
    <w:rsid w:val="5C3D7738"/>
    <w:rsid w:val="5C523718"/>
    <w:rsid w:val="5C9956F7"/>
    <w:rsid w:val="5CF35C67"/>
    <w:rsid w:val="5D1F7175"/>
    <w:rsid w:val="5DD82B64"/>
    <w:rsid w:val="5DE10CD1"/>
    <w:rsid w:val="5E6E6BEE"/>
    <w:rsid w:val="5EBA309B"/>
    <w:rsid w:val="5EDE2C3B"/>
    <w:rsid w:val="5EE8647F"/>
    <w:rsid w:val="5F1F4925"/>
    <w:rsid w:val="5F297669"/>
    <w:rsid w:val="5F5C0449"/>
    <w:rsid w:val="5F8F0E27"/>
    <w:rsid w:val="5F9D54C5"/>
    <w:rsid w:val="5FF85F02"/>
    <w:rsid w:val="60883C57"/>
    <w:rsid w:val="61193561"/>
    <w:rsid w:val="61702869"/>
    <w:rsid w:val="6202764C"/>
    <w:rsid w:val="632926F8"/>
    <w:rsid w:val="63441149"/>
    <w:rsid w:val="636B67CF"/>
    <w:rsid w:val="63FB1D2B"/>
    <w:rsid w:val="64295E65"/>
    <w:rsid w:val="645640E7"/>
    <w:rsid w:val="646F5802"/>
    <w:rsid w:val="64B204D8"/>
    <w:rsid w:val="64CD482F"/>
    <w:rsid w:val="65207D15"/>
    <w:rsid w:val="65372441"/>
    <w:rsid w:val="657D2D8B"/>
    <w:rsid w:val="65F91B21"/>
    <w:rsid w:val="65FB3E14"/>
    <w:rsid w:val="66076544"/>
    <w:rsid w:val="660A2C3C"/>
    <w:rsid w:val="662437FB"/>
    <w:rsid w:val="666D7E19"/>
    <w:rsid w:val="668E7A20"/>
    <w:rsid w:val="66CA7019"/>
    <w:rsid w:val="679B0D96"/>
    <w:rsid w:val="6818696D"/>
    <w:rsid w:val="683007F2"/>
    <w:rsid w:val="684122ED"/>
    <w:rsid w:val="6865231F"/>
    <w:rsid w:val="68AD4E3A"/>
    <w:rsid w:val="68AE3FFE"/>
    <w:rsid w:val="6902495C"/>
    <w:rsid w:val="6958444D"/>
    <w:rsid w:val="696D7B50"/>
    <w:rsid w:val="6A815C41"/>
    <w:rsid w:val="6ACE0E09"/>
    <w:rsid w:val="6AD35176"/>
    <w:rsid w:val="6AE52674"/>
    <w:rsid w:val="6B1D72F2"/>
    <w:rsid w:val="6B854DDD"/>
    <w:rsid w:val="6BA81D4F"/>
    <w:rsid w:val="6BC344A6"/>
    <w:rsid w:val="6BEF4334"/>
    <w:rsid w:val="6C266642"/>
    <w:rsid w:val="6C355038"/>
    <w:rsid w:val="6C581B2B"/>
    <w:rsid w:val="6C800FD9"/>
    <w:rsid w:val="6CF113D1"/>
    <w:rsid w:val="6D0744D6"/>
    <w:rsid w:val="6D2E37FF"/>
    <w:rsid w:val="6D3B0107"/>
    <w:rsid w:val="6D4C4137"/>
    <w:rsid w:val="6D535020"/>
    <w:rsid w:val="6D8119A3"/>
    <w:rsid w:val="6DA75E43"/>
    <w:rsid w:val="6E26759D"/>
    <w:rsid w:val="6E3D33BF"/>
    <w:rsid w:val="6EA006E7"/>
    <w:rsid w:val="6EF27AA4"/>
    <w:rsid w:val="6F4831D1"/>
    <w:rsid w:val="6F594D2A"/>
    <w:rsid w:val="6FF52BAE"/>
    <w:rsid w:val="700D1504"/>
    <w:rsid w:val="707539AD"/>
    <w:rsid w:val="70BF75D2"/>
    <w:rsid w:val="70CF5686"/>
    <w:rsid w:val="717D6C2F"/>
    <w:rsid w:val="71907C78"/>
    <w:rsid w:val="71A91D30"/>
    <w:rsid w:val="71D50819"/>
    <w:rsid w:val="72964253"/>
    <w:rsid w:val="72F35B4A"/>
    <w:rsid w:val="73260285"/>
    <w:rsid w:val="737F4B65"/>
    <w:rsid w:val="741B6665"/>
    <w:rsid w:val="74A22E54"/>
    <w:rsid w:val="74F26F65"/>
    <w:rsid w:val="75122371"/>
    <w:rsid w:val="751F529E"/>
    <w:rsid w:val="75364DB9"/>
    <w:rsid w:val="75427D7A"/>
    <w:rsid w:val="75682316"/>
    <w:rsid w:val="759B513B"/>
    <w:rsid w:val="75A75957"/>
    <w:rsid w:val="75C16D01"/>
    <w:rsid w:val="75E824BB"/>
    <w:rsid w:val="761A31D3"/>
    <w:rsid w:val="76E61EF9"/>
    <w:rsid w:val="773940A7"/>
    <w:rsid w:val="77975AB8"/>
    <w:rsid w:val="77B306BC"/>
    <w:rsid w:val="78026007"/>
    <w:rsid w:val="782E2C77"/>
    <w:rsid w:val="782F3B2A"/>
    <w:rsid w:val="787554DF"/>
    <w:rsid w:val="78D56A05"/>
    <w:rsid w:val="78E364CA"/>
    <w:rsid w:val="78ED6DCB"/>
    <w:rsid w:val="791A2FD8"/>
    <w:rsid w:val="794C0B73"/>
    <w:rsid w:val="79AD5B2F"/>
    <w:rsid w:val="7A013A3A"/>
    <w:rsid w:val="7A4530D3"/>
    <w:rsid w:val="7A835A05"/>
    <w:rsid w:val="7A991331"/>
    <w:rsid w:val="7AC355B0"/>
    <w:rsid w:val="7AC41D1B"/>
    <w:rsid w:val="7B4F5875"/>
    <w:rsid w:val="7B5732D0"/>
    <w:rsid w:val="7BD649B2"/>
    <w:rsid w:val="7BFF2E0F"/>
    <w:rsid w:val="7C251032"/>
    <w:rsid w:val="7C63602E"/>
    <w:rsid w:val="7CAB7A72"/>
    <w:rsid w:val="7CBD5591"/>
    <w:rsid w:val="7DF02D63"/>
    <w:rsid w:val="7E3575E8"/>
    <w:rsid w:val="7EA67E41"/>
    <w:rsid w:val="7EBF72DC"/>
    <w:rsid w:val="7EC47A6F"/>
    <w:rsid w:val="7F2E3B8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qFormat="1" w:uiPriority="39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qFormat="1" w:uiPriority="99" w:name="annotation text"/>
    <w:lsdException w:qFormat="1" w:unhideWhenUsed="0" w:uiPriority="0" w:semiHidden="0" w:name="header"/>
    <w:lsdException w:qFormat="1"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iPriority="1" w:name="Default Paragraph Font"/>
    <w:lsdException w:qFormat="1" w:unhideWhenUsed="0" w:uiPriority="1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22" w:semiHidden="0" w:name="Strong"/>
    <w:lsdException w:qFormat="1" w:unhideWhenUsed="0" w:uiPriority="0" w:semiHidden="0" w:name="Emphasis"/>
    <w:lsdException w:unhideWhenUsed="0" w:uiPriority="0" w:semiHidden="0" w:name="Document Map"/>
    <w:lsdException w:qFormat="1" w:unhideWhenUsed="0" w:uiPriority="99" w:semiHidden="0" w:name="Plain Text"/>
    <w:lsdException w:unhideWhenUsed="0" w:uiPriority="0" w:semiHidden="0" w:name="E-mail Signature"/>
    <w:lsdException w:qFormat="1" w:uiPriority="99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iPriority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iPriority="0" w:name="HTML Variable"/>
    <w:lsdException w:qFormat="1" w:uiPriority="99" w:name="Normal Table"/>
    <w:lsdException w:uiPriority="0" w:name="annotation subject"/>
    <w:lsdException w:uiPriority="0" w:name="Table Simple 1"/>
    <w:lsdException w:uiPriority="0" w:name="Table Simple 2"/>
    <w:lsdException w:uiPriority="0" w:name="Table Simple 3"/>
    <w:lsdException w:uiPriority="0" w:name="Table Classic 1"/>
    <w:lsdException w:uiPriority="0" w:name="Table Classic 2"/>
    <w:lsdException w:uiPriority="0" w:name="Table Classic 3"/>
    <w:lsdException w:uiPriority="0" w:name="Table Classic 4"/>
    <w:lsdException w:uiPriority="0" w:name="Table Colorful 1"/>
    <w:lsdException w:uiPriority="0" w:name="Table Colorful 2"/>
    <w:lsdException w:uiPriority="0" w:name="Table Colorful 3"/>
    <w:lsdException w:uiPriority="0" w:name="Table Columns 1"/>
    <w:lsdException w:uiPriority="0" w:name="Table Columns 2"/>
    <w:lsdException w:uiPriority="0" w:name="Table Columns 3"/>
    <w:lsdException w:uiPriority="0" w:name="Table Columns 4"/>
    <w:lsdException w:uiPriority="0" w:name="Table Columns 5"/>
    <w:lsdException w:uiPriority="0" w:name="Table Grid 1"/>
    <w:lsdException w:uiPriority="0" w:name="Table Grid 2"/>
    <w:lsdException w:uiPriority="0" w:name="Table Grid 3"/>
    <w:lsdException w:uiPriority="0" w:name="Table Grid 4"/>
    <w:lsdException w:uiPriority="0" w:name="Table Grid 5"/>
    <w:lsdException w:uiPriority="0" w:name="Table Grid 6"/>
    <w:lsdException w:uiPriority="0" w:name="Table Grid 7"/>
    <w:lsdException w:uiPriority="0" w:name="Table Grid 8"/>
    <w:lsdException w:uiPriority="0" w:name="Table List 1"/>
    <w:lsdException w:uiPriority="0" w:name="Table List 2"/>
    <w:lsdException w:uiPriority="0" w:name="Table List 3"/>
    <w:lsdException w:uiPriority="0" w:name="Table List 4"/>
    <w:lsdException w:uiPriority="0" w:name="Table List 5"/>
    <w:lsdException w:uiPriority="0" w:name="Table List 6"/>
    <w:lsdException w:uiPriority="0" w:name="Table List 7"/>
    <w:lsdException w:uiPriority="0" w:name="Table List 8"/>
    <w:lsdException w:uiPriority="0" w:name="Table 3D effects 1"/>
    <w:lsdException w:uiPriority="0" w:name="Table 3D effects 2"/>
    <w:lsdException w:uiPriority="0" w:name="Table 3D effects 3"/>
    <w:lsdException w:uiPriority="0" w:name="Table Contemporary"/>
    <w:lsdException w:uiPriority="0" w:name="Table Elegant"/>
    <w:lsdException w:uiPriority="0" w:name="Table Professional"/>
    <w:lsdException w:uiPriority="0" w:name="Table Subtle 1"/>
    <w:lsdException w:uiPriority="0" w:name="Table Subtle 2"/>
    <w:lsdException w:uiPriority="0" w:name="Table Web 1"/>
    <w:lsdException w:uiPriority="0" w:name="Table Web 2"/>
    <w:lsdException w:uiPriority="0" w:name="Table Web 3"/>
    <w:lsdException w:uiPriority="0" w:name="Balloon Text"/>
    <w:lsdException w:qFormat="1" w:unhideWhenUsed="0" w:uiPriority="0" w:semiHidden="0" w:name="Table Grid"/>
    <w:lsdException w:uiPriority="0" w:name="Table Theme"/>
    <w:lsdException w:qFormat="1" w:unhideWhenUsed="0" w:uiPriority="99" w:name="Placeholder Text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qFormat/>
    <w:uiPriority w:val="0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styleId="2">
    <w:name w:val="heading 1"/>
    <w:basedOn w:val="1"/>
    <w:next w:val="1"/>
    <w:link w:val="119"/>
    <w:autoRedefine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character" w:default="1" w:styleId="12">
    <w:name w:val="Default Paragraph Font"/>
    <w:autoRedefine/>
    <w:semiHidden/>
    <w:unhideWhenUsed/>
    <w:qFormat/>
    <w:uiPriority w:val="1"/>
  </w:style>
  <w:style w:type="table" w:default="1" w:styleId="10">
    <w:name w:val="Normal Table"/>
    <w:autoRedefine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3">
    <w:name w:val="annotation text"/>
    <w:basedOn w:val="1"/>
    <w:autoRedefine/>
    <w:semiHidden/>
    <w:unhideWhenUsed/>
    <w:qFormat/>
    <w:uiPriority w:val="99"/>
    <w:pPr>
      <w:jc w:val="left"/>
    </w:pPr>
  </w:style>
  <w:style w:type="paragraph" w:styleId="4">
    <w:name w:val="Body Text"/>
    <w:basedOn w:val="1"/>
    <w:autoRedefine/>
    <w:qFormat/>
    <w:uiPriority w:val="1"/>
    <w:pPr>
      <w:ind w:left="20"/>
    </w:pPr>
    <w:rPr>
      <w:sz w:val="21"/>
      <w:szCs w:val="21"/>
    </w:rPr>
  </w:style>
  <w:style w:type="paragraph" w:styleId="5">
    <w:name w:val="Plain Text"/>
    <w:basedOn w:val="1"/>
    <w:autoRedefine/>
    <w:qFormat/>
    <w:uiPriority w:val="99"/>
    <w:rPr>
      <w:rFonts w:ascii="宋体" w:hAnsi="Courier New"/>
      <w:szCs w:val="21"/>
    </w:rPr>
  </w:style>
  <w:style w:type="paragraph" w:styleId="6">
    <w:name w:val="footer"/>
    <w:basedOn w:val="1"/>
    <w:autoRedefine/>
    <w:qFormat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7">
    <w:name w:val="header"/>
    <w:basedOn w:val="1"/>
    <w:autoRedefine/>
    <w:qFormat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</w:pPr>
    <w:rPr>
      <w:sz w:val="18"/>
    </w:rPr>
  </w:style>
  <w:style w:type="paragraph" w:styleId="8">
    <w:name w:val="toc 1"/>
    <w:basedOn w:val="1"/>
    <w:next w:val="1"/>
    <w:autoRedefine/>
    <w:unhideWhenUsed/>
    <w:qFormat/>
    <w:uiPriority w:val="39"/>
  </w:style>
  <w:style w:type="paragraph" w:styleId="9">
    <w:name w:val="Normal (Web)"/>
    <w:basedOn w:val="1"/>
    <w:autoRedefine/>
    <w:unhideWhenUsed/>
    <w:qFormat/>
    <w:uiPriority w:val="99"/>
    <w:pPr>
      <w:jc w:val="left"/>
    </w:pPr>
    <w:rPr>
      <w:kern w:val="0"/>
      <w:sz w:val="24"/>
    </w:rPr>
  </w:style>
  <w:style w:type="table" w:styleId="11">
    <w:name w:val="Table Grid"/>
    <w:basedOn w:val="10"/>
    <w:qFormat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styleId="13">
    <w:name w:val="Strong"/>
    <w:autoRedefine/>
    <w:qFormat/>
    <w:uiPriority w:val="22"/>
    <w:rPr>
      <w:b/>
      <w:bCs/>
    </w:rPr>
  </w:style>
  <w:style w:type="paragraph" w:customStyle="1" w:styleId="14">
    <w:name w:val="Default"/>
    <w:autoRedefine/>
    <w:qFormat/>
    <w:uiPriority w:val="99"/>
    <w:pPr>
      <w:widowControl w:val="0"/>
      <w:autoSpaceDE w:val="0"/>
      <w:autoSpaceDN w:val="0"/>
      <w:adjustRightInd w:val="0"/>
      <w:spacing w:after="200" w:line="276" w:lineRule="auto"/>
    </w:pPr>
    <w:rPr>
      <w:rFonts w:ascii="黑体" w:hAnsi="黑体" w:eastAsia="宋体" w:cs="黑体"/>
      <w:color w:val="000000"/>
      <w:sz w:val="24"/>
      <w:szCs w:val="24"/>
      <w:lang w:val="en-US" w:eastAsia="zh-CN" w:bidi="ar-SA"/>
    </w:rPr>
  </w:style>
  <w:style w:type="character" w:styleId="15">
    <w:name w:val="Placeholder Text"/>
    <w:basedOn w:val="12"/>
    <w:autoRedefine/>
    <w:semiHidden/>
    <w:qFormat/>
    <w:uiPriority w:val="99"/>
    <w:rPr>
      <w:color w:val="808080"/>
    </w:rPr>
  </w:style>
  <w:style w:type="paragraph" w:customStyle="1" w:styleId="16">
    <w:name w:val="Normal_0_3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7">
    <w:name w:val="Normal_3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8">
    <w:name w:val="Normal_1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9">
    <w:name w:val="Normal_5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0">
    <w:name w:val="Normal_0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1">
    <w:name w:val="Normal_4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2">
    <w:name w:val="Normal_0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3">
    <w:name w:val="Normal_3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4">
    <w:name w:val="Normal_0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5">
    <w:name w:val="Normal_0_1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6">
    <w:name w:val="Normal_1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7">
    <w:name w:val="Normal_0_1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8">
    <w:name w:val="Normal_1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29">
    <w:name w:val="Normal_0_1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0">
    <w:name w:val="Normal_1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1">
    <w:name w:val="Normal_0_1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2">
    <w:name w:val="Normal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3">
    <w:name w:val="Normal_0_1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4">
    <w:name w:val="Normal_0_1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5">
    <w:name w:val="Normal_0_1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6">
    <w:name w:val="Normal_0_1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7">
    <w:name w:val="Normal_0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8">
    <w:name w:val="Normal_0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39">
    <w:name w:val="Normal_0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0">
    <w:name w:val="Normal_0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1">
    <w:name w:val="Normal_0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2">
    <w:name w:val="Normal_0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3">
    <w:name w:val="Normal_0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4">
    <w:name w:val="Normal_0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5">
    <w:name w:val="Normal_0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6">
    <w:name w:val="Normal_0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7">
    <w:name w:val="Normal_0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8">
    <w:name w:val="Normal_0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49">
    <w:name w:val="Normal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0">
    <w:name w:val="Normal_3_3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1">
    <w:name w:val="Normal_4_3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2">
    <w:name w:val="Normal_3_2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3">
    <w:name w:val="Normal_4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4">
    <w:name w:val="Normal_5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5">
    <w:name w:val="Normal_5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6">
    <w:name w:val="Normal_5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7">
    <w:name w:val="Normal_5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8">
    <w:name w:val="Normal_4_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59">
    <w:name w:val="Normal_5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0">
    <w:name w:val="Normal_5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1">
    <w:name w:val="Normal_5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2">
    <w:name w:val="Normal_4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3">
    <w:name w:val="Normal_4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4">
    <w:name w:val="Normal_4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5">
    <w:name w:val="Normal_5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6">
    <w:name w:val="Normal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7">
    <w:name w:val="Normal_4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8">
    <w:name w:val="Normal_4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69">
    <w:name w:val="Normal_4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0">
    <w:name w:val="Normal_4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1">
    <w:name w:val="Normal_4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2">
    <w:name w:val="Normal_4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3">
    <w:name w:val="Normal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4">
    <w:name w:val="Normal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5">
    <w:name w:val="Normal_3_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6">
    <w:name w:val="Normal_3_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7">
    <w:name w:val="Normal_3_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8">
    <w:name w:val="Normal_3_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79">
    <w:name w:val="Normal_3_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0">
    <w:name w:val="Normal_3_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1">
    <w:name w:val="Normal_3_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2">
    <w:name w:val="Normal_3_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3">
    <w:name w:val="Normal_3_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4">
    <w:name w:val="DefaultParagraph"/>
    <w:autoRedefine/>
    <w:qFormat/>
    <w:uiPriority w:val="0"/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customStyle="1" w:styleId="85">
    <w:name w:val="biaoti021"/>
    <w:autoRedefine/>
    <w:qFormat/>
    <w:uiPriority w:val="0"/>
    <w:rPr>
      <w:rFonts w:hint="eastAsia" w:ascii="宋体" w:hAnsi="宋体" w:eastAsia="宋体"/>
      <w:b/>
      <w:bCs/>
      <w:color w:val="6F8D14"/>
      <w:sz w:val="23"/>
      <w:szCs w:val="23"/>
      <w:shd w:val="clear" w:color="auto" w:fill="EEEEEE"/>
    </w:rPr>
  </w:style>
  <w:style w:type="paragraph" w:customStyle="1" w:styleId="86">
    <w:name w:val="Normal_0_4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7">
    <w:name w:val="Normal_0_2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8">
    <w:name w:val="Normal_0_4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89">
    <w:name w:val="Normal_0_3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0">
    <w:name w:val="Normal_0_4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1">
    <w:name w:val="Normal_0_4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2">
    <w:name w:val="Normal_0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3">
    <w:name w:val="Normal_1_29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4">
    <w:name w:val="Normal_0_2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5">
    <w:name w:val="Normal_0_23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6">
    <w:name w:val="Normal_0_2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7">
    <w:name w:val="Normal_4_1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8">
    <w:name w:val="Normal_4_10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99">
    <w:name w:val="Normal_0_4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0">
    <w:name w:val="Normal_0_4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1">
    <w:name w:val="Normal_0_3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2">
    <w:name w:val="Normal_1_34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3">
    <w:name w:val="Normal_0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4">
    <w:name w:val="Normal_1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5">
    <w:name w:val="Normal_1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6">
    <w:name w:val="Normal_1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7">
    <w:name w:val="Normal_5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8">
    <w:name w:val="Normal_0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09">
    <w:name w:val="Normal_1_2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0">
    <w:name w:val="Normal_0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1">
    <w:name w:val="Normal_1_27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2">
    <w:name w:val="Normal_0_28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3">
    <w:name w:val="Normal_0_32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4">
    <w:name w:val="Normal_0_3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5">
    <w:name w:val="Normal_1_21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6">
    <w:name w:val="Normal_0_36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7">
    <w:name w:val="Normal_0_35"/>
    <w:autoRedefine/>
    <w:qFormat/>
    <w:uiPriority w:val="99"/>
    <w:pPr>
      <w:widowControl w:val="0"/>
      <w:jc w:val="both"/>
    </w:pPr>
    <w:rPr>
      <w:rFonts w:ascii="Calibri" w:hAnsi="Calibri" w:eastAsia="宋体" w:cs="Times New Roman"/>
      <w:kern w:val="2"/>
      <w:sz w:val="21"/>
      <w:szCs w:val="22"/>
      <w:lang w:val="en-US" w:eastAsia="zh-CN" w:bidi="ar-SA"/>
    </w:rPr>
  </w:style>
  <w:style w:type="paragraph" w:customStyle="1" w:styleId="118">
    <w:name w:val="WPSOffice手动目录 1"/>
    <w:autoRedefine/>
    <w:qFormat/>
    <w:uiPriority w:val="0"/>
    <w:pPr>
      <w:ind w:leftChars="0"/>
    </w:pPr>
    <w:rPr>
      <w:rFonts w:ascii="Times New Roman" w:hAnsi="Times New Roman" w:eastAsia="宋体" w:cs="Times New Roman"/>
      <w:sz w:val="20"/>
      <w:szCs w:val="20"/>
      <w:lang w:val="en-US" w:eastAsia="en-US" w:bidi="ar-SA"/>
    </w:rPr>
  </w:style>
  <w:style w:type="character" w:customStyle="1" w:styleId="119">
    <w:name w:val="标题 1 Char"/>
    <w:link w:val="2"/>
    <w:autoRedefine/>
    <w:qFormat/>
    <w:uiPriority w:val="0"/>
    <w:rPr>
      <w:b/>
      <w:kern w:val="44"/>
      <w:sz w:val="44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5.svg"/><Relationship Id="rId8" Type="http://schemas.openxmlformats.org/officeDocument/2006/relationships/image" Target="media/image4.png"/><Relationship Id="rId7" Type="http://schemas.openxmlformats.org/officeDocument/2006/relationships/image" Target="media/image3.svg"/><Relationship Id="rId6" Type="http://schemas.openxmlformats.org/officeDocument/2006/relationships/image" Target="media/image2.png"/><Relationship Id="rId57" Type="http://schemas.openxmlformats.org/officeDocument/2006/relationships/fontTable" Target="fontTable.xml"/><Relationship Id="rId56" Type="http://schemas.openxmlformats.org/officeDocument/2006/relationships/customXml" Target="../customXml/item1.xml"/><Relationship Id="rId55" Type="http://schemas.openxmlformats.org/officeDocument/2006/relationships/image" Target="media/image49.wmf"/><Relationship Id="rId54" Type="http://schemas.openxmlformats.org/officeDocument/2006/relationships/oleObject" Target="embeddings/oleObject2.bin"/><Relationship Id="rId53" Type="http://schemas.openxmlformats.org/officeDocument/2006/relationships/image" Target="media/image48.png"/><Relationship Id="rId52" Type="http://schemas.openxmlformats.org/officeDocument/2006/relationships/image" Target="media/image47.png"/><Relationship Id="rId51" Type="http://schemas.openxmlformats.org/officeDocument/2006/relationships/image" Target="media/image46.png"/><Relationship Id="rId50" Type="http://schemas.openxmlformats.org/officeDocument/2006/relationships/image" Target="media/image45.png"/><Relationship Id="rId5" Type="http://schemas.openxmlformats.org/officeDocument/2006/relationships/theme" Target="theme/theme1.xml"/><Relationship Id="rId49" Type="http://schemas.openxmlformats.org/officeDocument/2006/relationships/image" Target="media/image44.png"/><Relationship Id="rId48" Type="http://schemas.openxmlformats.org/officeDocument/2006/relationships/image" Target="media/image43.png"/><Relationship Id="rId47" Type="http://schemas.openxmlformats.org/officeDocument/2006/relationships/image" Target="media/image42.png"/><Relationship Id="rId46" Type="http://schemas.openxmlformats.org/officeDocument/2006/relationships/image" Target="media/image41.png"/><Relationship Id="rId45" Type="http://schemas.openxmlformats.org/officeDocument/2006/relationships/image" Target="media/image40.png"/><Relationship Id="rId44" Type="http://schemas.openxmlformats.org/officeDocument/2006/relationships/image" Target="media/image39.png"/><Relationship Id="rId43" Type="http://schemas.openxmlformats.org/officeDocument/2006/relationships/image" Target="media/image38.png"/><Relationship Id="rId42" Type="http://schemas.openxmlformats.org/officeDocument/2006/relationships/image" Target="media/image37.png"/><Relationship Id="rId41" Type="http://schemas.openxmlformats.org/officeDocument/2006/relationships/image" Target="media/image36.png"/><Relationship Id="rId40" Type="http://schemas.openxmlformats.org/officeDocument/2006/relationships/image" Target="media/image35.png"/><Relationship Id="rId4" Type="http://schemas.openxmlformats.org/officeDocument/2006/relationships/footer" Target="footer1.xml"/><Relationship Id="rId39" Type="http://schemas.openxmlformats.org/officeDocument/2006/relationships/image" Target="media/image34.png"/><Relationship Id="rId38" Type="http://schemas.openxmlformats.org/officeDocument/2006/relationships/image" Target="media/image33.png"/><Relationship Id="rId37" Type="http://schemas.openxmlformats.org/officeDocument/2006/relationships/image" Target="media/image32.png"/><Relationship Id="rId36" Type="http://schemas.openxmlformats.org/officeDocument/2006/relationships/image" Target="media/image31.png"/><Relationship Id="rId35" Type="http://schemas.openxmlformats.org/officeDocument/2006/relationships/image" Target="media/image30.png"/><Relationship Id="rId34" Type="http://schemas.openxmlformats.org/officeDocument/2006/relationships/image" Target="media/image29.png"/><Relationship Id="rId33" Type="http://schemas.openxmlformats.org/officeDocument/2006/relationships/image" Target="media/image28.png"/><Relationship Id="rId32" Type="http://schemas.openxmlformats.org/officeDocument/2006/relationships/image" Target="media/image27.png"/><Relationship Id="rId31" Type="http://schemas.openxmlformats.org/officeDocument/2006/relationships/image" Target="media/image26.png"/><Relationship Id="rId30" Type="http://schemas.openxmlformats.org/officeDocument/2006/relationships/image" Target="media/image25.png"/><Relationship Id="rId3" Type="http://schemas.openxmlformats.org/officeDocument/2006/relationships/header" Target="header1.xml"/><Relationship Id="rId29" Type="http://schemas.openxmlformats.org/officeDocument/2006/relationships/image" Target="media/image24.png"/><Relationship Id="rId28" Type="http://schemas.openxmlformats.org/officeDocument/2006/relationships/image" Target="media/image23.png"/><Relationship Id="rId27" Type="http://schemas.openxmlformats.org/officeDocument/2006/relationships/image" Target="media/image22.png"/><Relationship Id="rId26" Type="http://schemas.openxmlformats.org/officeDocument/2006/relationships/image" Target="media/image21.png"/><Relationship Id="rId25" Type="http://schemas.openxmlformats.org/officeDocument/2006/relationships/image" Target="media/image20.png"/><Relationship Id="rId24" Type="http://schemas.openxmlformats.org/officeDocument/2006/relationships/image" Target="media/image19.png"/><Relationship Id="rId23" Type="http://schemas.openxmlformats.org/officeDocument/2006/relationships/image" Target="media/image18.png"/><Relationship Id="rId22" Type="http://schemas.openxmlformats.org/officeDocument/2006/relationships/image" Target="media/image17.png"/><Relationship Id="rId21" Type="http://schemas.openxmlformats.org/officeDocument/2006/relationships/image" Target="media/image16.png"/><Relationship Id="rId20" Type="http://schemas.openxmlformats.org/officeDocument/2006/relationships/image" Target="media/image15.png"/><Relationship Id="rId2" Type="http://schemas.openxmlformats.org/officeDocument/2006/relationships/settings" Target="settings.xml"/><Relationship Id="rId19" Type="http://schemas.openxmlformats.org/officeDocument/2006/relationships/image" Target="media/image14.png"/><Relationship Id="rId18" Type="http://schemas.openxmlformats.org/officeDocument/2006/relationships/image" Target="media/image13.png"/><Relationship Id="rId17" Type="http://schemas.openxmlformats.org/officeDocument/2006/relationships/image" Target="media/image12.png"/><Relationship Id="rId16" Type="http://schemas.openxmlformats.org/officeDocument/2006/relationships/image" Target="media/image11.svg"/><Relationship Id="rId15" Type="http://schemas.openxmlformats.org/officeDocument/2006/relationships/image" Target="media/image10.wmf"/><Relationship Id="rId14" Type="http://schemas.openxmlformats.org/officeDocument/2006/relationships/oleObject" Target="embeddings/oleObject1.bin"/><Relationship Id="rId13" Type="http://schemas.openxmlformats.org/officeDocument/2006/relationships/image" Target="media/image9.png"/><Relationship Id="rId12" Type="http://schemas.openxmlformats.org/officeDocument/2006/relationships/image" Target="media/image8.png"/><Relationship Id="rId11" Type="http://schemas.openxmlformats.org/officeDocument/2006/relationships/image" Target="media/image7.png"/><Relationship Id="rId10" Type="http://schemas.openxmlformats.org/officeDocument/2006/relationships/image" Target="media/image6.png"/><Relationship Id="rId1" Type="http://schemas.openxmlformats.org/officeDocument/2006/relationships/styles" Target="styles.xml"/></Relationships>
</file>

<file path=word/_rels/fontTable.xml.rels><?xml version="1.0" encoding="UTF-8" standalone="yes"?>
<Relationships xmlns="http://schemas.openxmlformats.org/package/2006/relationships"><Relationship Id="rId5" Type="http://schemas.openxmlformats.org/officeDocument/2006/relationships/font" Target="fonts/font5.odttf"/><Relationship Id="rId4" Type="http://schemas.openxmlformats.org/officeDocument/2006/relationships/font" Target="fonts/font4.odttf"/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file:///D:\qq&#25991;&#20214;\712321467\Image\C2C\Image2\%2525257B75232B38-A165-1FB7-499C-2E1C792CACB5%2525257D.png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Administrator\AppData\Roaming\Kingsoft\wps\addons\pool\win-i386\knewfileruby_1.0.0.11\template\wps\0.docx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4097"/>
    <customShpInfo spid="_x0000_s1026" textRotate="1"/>
    <customShpInfo spid="_x0000_s4098"/>
    <customShpInfo spid="_x0000_s4099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0</Template>
  <Company>Sky123.Org</Company>
  <Pages>13</Pages>
  <Words>1795</Words>
  <Characters>1851</Characters>
  <Lines>16</Lines>
  <Paragraphs>4</Paragraphs>
  <TotalTime>1</TotalTime>
  <ScaleCrop>false</ScaleCrop>
  <LinksUpToDate>false</LinksUpToDate>
  <CharactersWithSpaces>2160</CharactersWithSpaces>
  <Application>WPS Office_12.1.0.24034_F1E327BC-269C-435d-A152-05C5408002CA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2020-02-25T04:02:00Z</dcterms:created>
  <dc:creator>Administrator</dc:creator>
  <cp:lastModifiedBy>陶子学堂</cp:lastModifiedBy>
  <cp:lastPrinted>2020-03-17T04:10:00Z</cp:lastPrinted>
  <dcterms:modified xsi:type="dcterms:W3CDTF">2025-12-30T12:41:20Z</dcterms:modified>
  <cp:revision>11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  <property fmtid="{D5CDD505-2E9C-101B-9397-08002B2CF9AE}" pid="6" name="KSOTemplateDocerSaveRecord">
    <vt:lpwstr>eyJoZGlkIjoiMjQyYzIxYWZjMTg5ZjY0ZjA0ZWQ3MjFlNTFmYWEwODgiLCJ1c2VySWQiOiI3MjIxOTEzNjQifQ==</vt:lpwstr>
  </property>
  <property fmtid="{D5CDD505-2E9C-101B-9397-08002B2CF9AE}" pid="7" name="KSOProductBuildVer">
    <vt:lpwstr>2052-12.1.0.24034</vt:lpwstr>
  </property>
  <property fmtid="{D5CDD505-2E9C-101B-9397-08002B2CF9AE}" pid="8" name="ICV">
    <vt:lpwstr>8C6B87B1D39246D5819960E4CB25B538_13</vt:lpwstr>
  </property>
</Properties>
</file>