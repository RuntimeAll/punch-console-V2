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3.svg" ContentType="image/svg+xml"/>
  <Override PartName="/word/media/image5.svg" ContentType="image/svg+xml"/>
  <Override PartName="/word/media/image7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7F12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outlineLvl w:val="0"/>
        <w:rPr>
          <w:rFonts w:hint="default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</w:pPr>
      <w:bookmarkStart w:id="0" w:name="_Toc30607"/>
      <w:bookmarkStart w:id="1" w:name="_Toc18694"/>
      <w:bookmarkStart w:id="2" w:name="_Toc12353"/>
      <w:bookmarkStart w:id="3" w:name="_Toc7322"/>
      <w:bookmarkStart w:id="4" w:name="_Toc8458"/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  <w:t>第三单元</w:t>
      </w:r>
      <w:bookmarkEnd w:id="0"/>
      <w:bookmarkEnd w:id="1"/>
      <w:bookmarkEnd w:id="2"/>
      <w:bookmarkEnd w:id="3"/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  <w:t>运算律·生活应用篇</w:t>
      </w:r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  <w:t>【</w:t>
      </w:r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  <w:t>六大考点】</w:t>
      </w:r>
      <w:bookmarkEnd w:id="4"/>
    </w:p>
    <w:p w14:paraId="5E4F2FC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5" w:name="_Toc3414"/>
      <w:bookmarkStart w:id="6" w:name="_Toc7036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8" name="图片 8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【考点一】整数加法运算定律与生活实际应用。</w:t>
      </w:r>
      <w:bookmarkEnd w:id="6"/>
    </w:p>
    <w:p w14:paraId="7E625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7" name="图片 7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4343B81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根据题目条件列出算式后，再利用加法运算定律进行简便计算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09867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1ECB213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丽丽一家是自驾游爱好者，假期他们从家出发，自驾去某风景区旅游，上午行驶了267千米，下午行驶了258千米，这时距目的地还有142千米。丽丽家距该风景区多少千米？</w:t>
      </w:r>
    </w:p>
    <w:p w14:paraId="3D8D24A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eastAsia="zh-CN"/>
        </w:rPr>
        <w:t>、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267＋258＋142</w:t>
      </w:r>
    </w:p>
    <w:p w14:paraId="37851C2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＝267＋（258＋142）</w:t>
      </w:r>
    </w:p>
    <w:p w14:paraId="2E5ADDE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＝267＋400</w:t>
      </w:r>
    </w:p>
    <w:p w14:paraId="7D8BB1F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＝667（千米）答：丽丽家距该风景区667千米。</w:t>
      </w:r>
    </w:p>
    <w:p w14:paraId="132D31E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534980E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一辆货车给工地运沙，第一天运了275吨，第二天运了216吨，第三天运了325吨，第四天运了284吨，这辆货车四天一共运沙多少吨？</w:t>
      </w:r>
    </w:p>
    <w:p w14:paraId="7E31145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【答案】275＋216＋325＋284</w:t>
      </w:r>
    </w:p>
    <w:p w14:paraId="69528A7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＝275＋325＋216＋284</w:t>
      </w:r>
    </w:p>
    <w:p w14:paraId="10134C6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＝（275＋325）＋（216＋284）</w:t>
      </w:r>
    </w:p>
    <w:p w14:paraId="68B6335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＝600＋500</w:t>
      </w:r>
    </w:p>
    <w:p w14:paraId="118E933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＝1100（吨）答：这辆货车四天一共运沙1100吨。</w:t>
      </w:r>
    </w:p>
    <w:p w14:paraId="4E47A03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eastAsia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35B5993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下面是李叔叔一天的骑行计划，他从A点到E点一共骑行多少千米？</w:t>
      </w:r>
    </w:p>
    <w:p w14:paraId="4983DE3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57375" cy="584835"/>
            <wp:effectExtent l="0" t="0" r="9525" b="5715"/>
            <wp:docPr id="100011" name="图片 100011" descr="@@@424e7333-22e1-4f18-bcfe-088fe86b3c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424e7333-22e1-4f18-bcfe-088fe86b3ca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3D5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【答案】115＋132＋118＋85</w:t>
      </w:r>
    </w:p>
    <w:p w14:paraId="7EA32C1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＝115＋85＋132＋118</w:t>
      </w:r>
    </w:p>
    <w:p w14:paraId="38390A9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＝（115＋85）＋（132＋118）</w:t>
      </w:r>
    </w:p>
    <w:p w14:paraId="6B1F9CA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＝200＋250</w:t>
      </w:r>
    </w:p>
    <w:p w14:paraId="307039E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＝450（千米）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答：他从A点到E点一共骑行450千米。</w:t>
      </w:r>
    </w:p>
    <w:p w14:paraId="6B667C8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7" w:name="_Toc27156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9" name="图片 9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【考点二】整数减法运算性质与生活实际应用。</w:t>
      </w:r>
      <w:bookmarkEnd w:id="7"/>
    </w:p>
    <w:p w14:paraId="07688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0" name="图片 10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6D737A8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根据题目条件列出算式后，再利用减法运算定律进行简便计算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4203B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43010FE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2023年中国流动科技馆走进盘州巡展活动。上午生有900人进馆参观，中午有257人离开，下午又有243人离开，此时科技馆内还有多少人？</w:t>
      </w:r>
    </w:p>
    <w:p w14:paraId="4B7847C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【答案】900－257－243</w:t>
      </w:r>
    </w:p>
    <w:p w14:paraId="3B2F9FF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＝900－（257＋243）</w:t>
      </w:r>
    </w:p>
    <w:p w14:paraId="0C7F86D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＝900－500</w:t>
      </w:r>
    </w:p>
    <w:p w14:paraId="3580ABB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＝400（人）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答：此时科技馆内还有400人。</w:t>
      </w:r>
    </w:p>
    <w:p w14:paraId="27BAF97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658AC9A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甲、乙两辆汽车同时分别从相距563千米的东、西两城相对开出，甲车行驶了205千米，乙车行驶了195千米。两辆汽车还相距多少千米？</w:t>
      </w:r>
    </w:p>
    <w:p w14:paraId="41B5732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【答案】563－205－195</w:t>
      </w:r>
    </w:p>
    <w:p w14:paraId="3451BA8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＝563－（205＋195）</w:t>
      </w:r>
    </w:p>
    <w:p w14:paraId="5EB1AB6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＝563－400</w:t>
      </w:r>
    </w:p>
    <w:p w14:paraId="66E51F8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＝163（千米）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答：两辆汽车还相距163千米。</w:t>
      </w:r>
    </w:p>
    <w:p w14:paraId="42FEF90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7D2BE5B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惠丰商场开展电器促销活动，有一款电脑原价3500元，先降价288元，又降价112元，笑笑家想买一台这款电脑，现在需要付多少钱？</w:t>
      </w:r>
    </w:p>
    <w:p w14:paraId="48265F6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【答案】3500－288－112</w:t>
      </w:r>
    </w:p>
    <w:p w14:paraId="6429FFE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＝3500－（288＋112）</w:t>
      </w:r>
    </w:p>
    <w:p w14:paraId="7093E29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＝3500－400</w:t>
      </w:r>
    </w:p>
    <w:p w14:paraId="349F257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＝3100（元）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答：现在需要付3100元。</w:t>
      </w:r>
    </w:p>
    <w:p w14:paraId="2E6FB3C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8" w:name="_Toc2421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5" name="图片 15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【考点三】整数乘法交换律与生活实际应用。</w:t>
      </w:r>
      <w:bookmarkEnd w:id="8"/>
    </w:p>
    <w:p w14:paraId="10F1E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6" name="图片 16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771CC34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根据题目条件列出算式后，再利用乘法交换律进行简便计算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31110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sz w:val="24"/>
          <w:szCs w:val="24"/>
        </w:rPr>
      </w:pPr>
    </w:p>
    <w:p w14:paraId="65377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42375EF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为防控“新冠肺炎”疫情，某医疗器械厂计划将库存的25箱额温枪捐赠出来。每箱有18盒，每盒装有4支，该医疗器械厂一共捐赠了多少支额温枪？</w:t>
      </w:r>
    </w:p>
    <w:p w14:paraId="1C0A033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【答案】25×18×4</w:t>
      </w:r>
    </w:p>
    <w:p w14:paraId="5B377B2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＝25×4×18</w:t>
      </w:r>
    </w:p>
    <w:p w14:paraId="524A7E3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＝100×18</w:t>
      </w:r>
    </w:p>
    <w:p w14:paraId="658B99D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＝1800（支）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答：该医疗器械厂一共捐赠了1800支额温枪。</w:t>
      </w:r>
    </w:p>
    <w:p w14:paraId="60490A1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04C4FB8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学校图书馆有40个书柜，每个书柜有12层，每层可放25本书，一共可放多少本书？</w:t>
      </w:r>
    </w:p>
    <w:p w14:paraId="44C2084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【答案】40×12×25</w:t>
      </w:r>
    </w:p>
    <w:p w14:paraId="5206832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＝40×25×12</w:t>
      </w:r>
    </w:p>
    <w:p w14:paraId="0708610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＝1000×12</w:t>
      </w:r>
    </w:p>
    <w:p w14:paraId="64927EA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＝12000（本）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答：一共可放12000本书。</w:t>
      </w:r>
    </w:p>
    <w:p w14:paraId="7954614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6409C67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据调查，1个成年人用浴缸泡澡1次需用水200升，如果改为淋浴则每人只需用水25升。李伯伯一家4口人（均是成年人），按1个人每周洗澡7次，且全部采用淋浴计算，李伯伯家一周洗澡需用水多少升？</w:t>
      </w:r>
    </w:p>
    <w:p w14:paraId="325952D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eastAsia="zh-CN"/>
        </w:rPr>
        <w:t>、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4×7×25</w:t>
      </w:r>
    </w:p>
    <w:p w14:paraId="1567E5B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＝4×25×7</w:t>
      </w:r>
    </w:p>
    <w:p w14:paraId="7B7B9B2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＝100×7</w:t>
      </w:r>
    </w:p>
    <w:p w14:paraId="5154D79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＝700（升）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答：李伯伯家一周洗澡需用水700升。</w:t>
      </w:r>
    </w:p>
    <w:p w14:paraId="397FF6A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9" w:name="_Toc31493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0" name="图片 20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【考点四】整数乘法结合律与生活实际应用。</w:t>
      </w:r>
      <w:bookmarkEnd w:id="9"/>
    </w:p>
    <w:p w14:paraId="1AA22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21" name="图片 21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6CAB2D5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根据题目条件列出算式后，再利用乘法结合律进行简便计算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6358A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48FB2D6B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新明小学新建一幢5层的教学楼，每层7间教室，每间教室放48张课桌，一共需要多少张课桌？</w:t>
      </w:r>
    </w:p>
    <w:p w14:paraId="7A4B2ED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【答案】48×7×5</w:t>
      </w:r>
    </w:p>
    <w:p w14:paraId="22DD7A0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＝48×（7×5）</w:t>
      </w:r>
    </w:p>
    <w:p w14:paraId="4FED2E0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＝48×35</w:t>
      </w:r>
    </w:p>
    <w:p w14:paraId="7668B8A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＝1680（张）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答：一共需要1680张课桌。</w:t>
      </w:r>
    </w:p>
    <w:p w14:paraId="2B10F64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1A0D62C4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每头奶牛每天吃草12千克，照这样计算，20头奶牛在6月份一共吃草多少千克？</w:t>
      </w:r>
    </w:p>
    <w:p w14:paraId="4CEA4E2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【答案】12×20×30</w:t>
      </w:r>
    </w:p>
    <w:p w14:paraId="59465E3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＝12×（20×30）</w:t>
      </w:r>
    </w:p>
    <w:p w14:paraId="201A3B6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＝12×600</w:t>
      </w:r>
    </w:p>
    <w:p w14:paraId="6FAC297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＝7200（千克）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答：20头奶牛在6月份一共吃草7200千克。</w:t>
      </w:r>
    </w:p>
    <w:p w14:paraId="76C8464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7889FC05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每年的4月23日是世界读书日，学校在这天新运进了一些书，把这些书放在13个书架上，每个书架有4层，每层放25本书。学校在这天新运进了多少本书？</w:t>
      </w:r>
    </w:p>
    <w:p w14:paraId="000DEF9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【答案】13×4×25</w:t>
      </w:r>
    </w:p>
    <w:p w14:paraId="785DBA1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＝13×（4×25）</w:t>
      </w:r>
    </w:p>
    <w:p w14:paraId="21A3F9A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＝13×100</w:t>
      </w:r>
    </w:p>
    <w:p w14:paraId="2DB2142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＝1300（本）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答：学校在这天新运进了1300本书。</w:t>
      </w:r>
    </w:p>
    <w:p w14:paraId="25FB2EE5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0" w:name="_Toc9139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9" name="图片 29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【考点五】整数乘法分配律与生活实际应用。</w:t>
      </w:r>
      <w:bookmarkEnd w:id="10"/>
    </w:p>
    <w:p w14:paraId="1A6D6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30" name="图片 30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6614858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根据题目条件列出算式后，再利用乘法分配律进行简便计算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7465C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1314887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8"/>
        </w:rPr>
      </w:pPr>
      <w:r>
        <w:rPr>
          <w:rFonts w:hint="default" w:ascii="Times New Roman" w:hAnsi="Times New Roman" w:eastAsia="黑体" w:cs="Times New Roman"/>
          <w:sz w:val="24"/>
          <w:szCs w:val="28"/>
        </w:rPr>
        <w:t>一套校服上衣是85元，裤子是65元，某学校购进了120套校服，一共花了多少钱？</w:t>
      </w:r>
    </w:p>
    <w:p w14:paraId="25C082F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85×120＋65×120</w:t>
      </w:r>
    </w:p>
    <w:p w14:paraId="056A763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＝（85＋65）×120</w:t>
      </w:r>
    </w:p>
    <w:p w14:paraId="6385223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＝150×120</w:t>
      </w:r>
    </w:p>
    <w:p w14:paraId="488146F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＝18000（元）</w:t>
      </w:r>
      <w:r>
        <w:rPr>
          <w:rFonts w:hint="eastAsia" w:ascii="Times New Roman" w:hAnsi="Times New Roman" w:eastAsia="黑体" w:cs="Times New Roman"/>
          <w:color w:val="FF0000"/>
          <w:sz w:val="24"/>
          <w:szCs w:val="28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答：一共花了18000元。</w:t>
      </w:r>
    </w:p>
    <w:p w14:paraId="3762C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0A64B36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8"/>
        </w:rPr>
      </w:pPr>
      <w:r>
        <w:rPr>
          <w:rFonts w:hint="default" w:ascii="Times New Roman" w:hAnsi="Times New Roman" w:eastAsia="黑体" w:cs="Times New Roman"/>
          <w:sz w:val="24"/>
          <w:szCs w:val="28"/>
        </w:rPr>
        <w:t>舞蹈队的18个同学要参加演出，每人需要购买一套演出服，一件上衣127元，一条裤子73元。一共需要多少钱？</w:t>
      </w:r>
    </w:p>
    <w:p w14:paraId="737282D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127×18＋73×18</w:t>
      </w:r>
    </w:p>
    <w:p w14:paraId="4AB7F23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＝（127＋73）×18</w:t>
      </w:r>
    </w:p>
    <w:p w14:paraId="7763C51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＝200×18</w:t>
      </w:r>
    </w:p>
    <w:p w14:paraId="57FBD83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＝3600（元）</w:t>
      </w:r>
      <w:r>
        <w:rPr>
          <w:rFonts w:hint="eastAsia" w:ascii="Times New Roman" w:hAnsi="Times New Roman" w:eastAsia="黑体" w:cs="Times New Roman"/>
          <w:color w:val="FF0000"/>
          <w:sz w:val="24"/>
          <w:szCs w:val="28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答：一共需要3600元。</w:t>
      </w:r>
    </w:p>
    <w:p w14:paraId="4B7BB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35DB87E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8"/>
        </w:rPr>
      </w:pPr>
      <w:r>
        <w:rPr>
          <w:rFonts w:hint="default" w:ascii="Times New Roman" w:hAnsi="Times New Roman" w:eastAsia="黑体" w:cs="Times New Roman"/>
          <w:sz w:val="24"/>
          <w:szCs w:val="28"/>
        </w:rPr>
        <w:t>超市今天运来雪梨和苹果各40箱，每箱雪梨重30kg，每箱苹果重25kg。一共运来雪梨和苹果多少千克？</w:t>
      </w:r>
    </w:p>
    <w:p w14:paraId="27326E5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30×40＋25×40</w:t>
      </w:r>
    </w:p>
    <w:p w14:paraId="11D59CD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＝（30＋25）×40</w:t>
      </w:r>
    </w:p>
    <w:p w14:paraId="4DBC5D9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＝55×40</w:t>
      </w:r>
    </w:p>
    <w:p w14:paraId="0E9773A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＝2200（千克）</w:t>
      </w:r>
      <w:r>
        <w:rPr>
          <w:rFonts w:hint="eastAsia" w:ascii="Times New Roman" w:hAnsi="Times New Roman" w:eastAsia="黑体" w:cs="Times New Roman"/>
          <w:color w:val="FF0000"/>
          <w:sz w:val="24"/>
          <w:szCs w:val="28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答：一共运来雪梨和苹果2200千克。</w:t>
      </w:r>
    </w:p>
    <w:p w14:paraId="5583174F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1" w:name="_Toc11322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5" name="图片 5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【考点六】整数除法运算性质与生活实际应用。</w:t>
      </w:r>
      <w:bookmarkEnd w:id="11"/>
    </w:p>
    <w:p w14:paraId="287C6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1" name="图片 11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2BF520D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根据题目条件列出算式后，再利用除法运算性质进行简便计算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7484E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27D0D81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8"/>
        </w:rPr>
      </w:pPr>
      <w:r>
        <w:rPr>
          <w:rFonts w:hint="default" w:ascii="Times New Roman" w:hAnsi="Times New Roman" w:eastAsia="黑体" w:cs="Times New Roman"/>
          <w:sz w:val="24"/>
          <w:szCs w:val="28"/>
        </w:rPr>
        <w:t>“五月五，过端阳，粽香艾香飘满堂”端午节是我国四大传统文化节，学校开展“浓情端午传承民俗”主题活动，同学们亲自制作了如图的蛋篓子，四年级分成了25个组，每个组4名队员，共做了300个蛋篓子，平均每个队员做了几个蛋篓子？</w:t>
      </w:r>
    </w:p>
    <w:p w14:paraId="6137924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8"/>
        </w:rPr>
      </w:pPr>
      <w:r>
        <w:rPr>
          <w:rFonts w:hint="default" w:ascii="Times New Roman" w:hAnsi="Times New Roman" w:eastAsia="黑体" w:cs="Times New Roman"/>
          <w:sz w:val="24"/>
          <w:szCs w:val="28"/>
        </w:rPr>
        <w:drawing>
          <wp:inline distT="0" distB="0" distL="114300" distR="114300">
            <wp:extent cx="600075" cy="990600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D48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300÷25÷4</w:t>
      </w:r>
    </w:p>
    <w:p w14:paraId="568BE15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＝300÷（25×4）</w:t>
      </w:r>
    </w:p>
    <w:p w14:paraId="25DE127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＝300÷100</w:t>
      </w:r>
    </w:p>
    <w:p w14:paraId="0984196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＝3（个）</w:t>
      </w:r>
      <w:r>
        <w:rPr>
          <w:rFonts w:hint="eastAsia" w:ascii="Times New Roman" w:hAnsi="Times New Roman" w:eastAsia="黑体" w:cs="Times New Roman"/>
          <w:color w:val="FF0000"/>
          <w:sz w:val="24"/>
          <w:szCs w:val="28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答：平均每个队员做了3个蛋篓子。</w:t>
      </w:r>
    </w:p>
    <w:p w14:paraId="7DB8D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183CD50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8"/>
        </w:rPr>
      </w:pPr>
      <w:r>
        <w:rPr>
          <w:rFonts w:hint="default" w:ascii="Times New Roman" w:hAnsi="Times New Roman" w:eastAsia="黑体" w:cs="Times New Roman"/>
          <w:sz w:val="24"/>
          <w:szCs w:val="28"/>
        </w:rPr>
        <w:t>少先队的主要教育方式是活动，在活动中将学生培养成为“四有”新人。希望小学少先队员共有25个中队，每个中队又分成4个小队。全校共有少先队员1200人，平均每个小队有多少人？</w:t>
      </w:r>
    </w:p>
    <w:p w14:paraId="258CF23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1200÷25÷4</w:t>
      </w:r>
    </w:p>
    <w:p w14:paraId="1395596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＝1200÷（25×4）</w:t>
      </w:r>
    </w:p>
    <w:p w14:paraId="494B90B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＝1200÷100</w:t>
      </w:r>
    </w:p>
    <w:p w14:paraId="60BFE39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8"/>
        </w:rPr>
      </w:pPr>
      <w:bookmarkStart w:id="12" w:name="_GoBack"/>
      <w:bookmarkEnd w:id="12"/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＝12（人）答：平均每个小队有12人。</w:t>
      </w:r>
    </w:p>
    <w:p w14:paraId="10C94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41F9D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8"/>
        </w:rPr>
        <w:t>幸福小学组织180名同学春游，同学们平均分成5队，每队分成4组，平均每组多少人？</w:t>
      </w:r>
    </w:p>
    <w:p w14:paraId="6D7567A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180÷5÷4</w:t>
      </w:r>
    </w:p>
    <w:p w14:paraId="7D68814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＝180÷（5×4）</w:t>
      </w:r>
    </w:p>
    <w:p w14:paraId="65BC48F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＝180÷20</w:t>
      </w:r>
    </w:p>
    <w:p w14:paraId="11E23AD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＝9（人）</w:t>
      </w:r>
      <w:r>
        <w:rPr>
          <w:rFonts w:hint="eastAsia" w:ascii="Times New Roman" w:hAnsi="Times New Roman" w:eastAsia="黑体" w:cs="Times New Roman"/>
          <w:color w:val="FF0000"/>
          <w:sz w:val="24"/>
          <w:szCs w:val="28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答：平均每组9人。</w:t>
      </w:r>
    </w:p>
    <w:p w14:paraId="0EFE1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50A9021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8"/>
        </w:rPr>
      </w:pPr>
      <w:r>
        <w:rPr>
          <w:rFonts w:hint="default" w:ascii="Times New Roman" w:hAnsi="Times New Roman" w:eastAsia="黑体" w:cs="Times New Roman"/>
          <w:sz w:val="24"/>
          <w:szCs w:val="28"/>
        </w:rPr>
        <w:t>欢欢坚持每天练字，3个星期共写了4200个钢笔字，欢欢平均每天写多少个钢笔字？（一星期按7天计算）</w:t>
      </w:r>
    </w:p>
    <w:p w14:paraId="09CEBA1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8"/>
        </w:rPr>
      </w:pPr>
      <w:r>
        <w:rPr>
          <w:rFonts w:hint="default" w:ascii="Times New Roman" w:hAnsi="Times New Roman" w:eastAsia="黑体" w:cs="Times New Roman"/>
          <w:sz w:val="24"/>
          <w:szCs w:val="28"/>
        </w:rPr>
        <w:drawing>
          <wp:inline distT="0" distB="0" distL="114300" distR="114300">
            <wp:extent cx="904875" cy="1133475"/>
            <wp:effectExtent l="0" t="0" r="0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03A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4200÷3÷7</w:t>
      </w:r>
    </w:p>
    <w:p w14:paraId="29182D9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＝4200÷（3×7）</w:t>
      </w:r>
    </w:p>
    <w:p w14:paraId="70FF958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＝4200÷21</w:t>
      </w:r>
    </w:p>
    <w:p w14:paraId="332771E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＝200（个）答：欢欢平均每天写200个钢笔字。</w:t>
      </w:r>
    </w:p>
    <w:p w14:paraId="4FA24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outlineLvl w:val="9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80F84F2D-C105-4362-88C3-3FFD5E85BC4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书魂体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2" w:fontKey="{C2986B4B-B9EB-4C84-BCF2-1D6371EA84FA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3" w:fontKey="{3BAF0619-4401-4D64-BA3F-196A3F34CB92}"/>
  </w:font>
  <w:font w:name="红豆大展宏兔">
    <w:altName w:val="宋体"/>
    <w:panose1 w:val="02000509000000000000"/>
    <w:charset w:val="86"/>
    <w:family w:val="auto"/>
    <w:pitch w:val="default"/>
    <w:sig w:usb0="00000000" w:usb1="00000000" w:usb2="00000012" w:usb3="00000000" w:csb0="00040001" w:csb1="00000000"/>
    <w:embedRegular r:id="rId4" w:fontKey="{125B2D81-0B60-48BE-B5C9-F512028B2145}"/>
  </w:font>
  <w:font w:name="汉仪长宋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5" w:fontKey="{B38B957A-5A98-4DB9-BFBA-5621F0B4B493}"/>
  </w:font>
  <w:font w:name="WPSEMBED15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WPSEMBED16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BE911B">
    <w:pPr>
      <w:pStyle w:val="6"/>
      <w:jc w:val="left"/>
      <w:rPr>
        <w:rFonts w:hint="default" w:ascii="红豆大展宏兔" w:hAnsi="红豆大展宏兔" w:eastAsia="红豆大展宏兔" w:cs="红豆大展宏兔"/>
        <w:color w:val="000000" w:themeColor="text1"/>
        <w:sz w:val="28"/>
        <w:szCs w:val="40"/>
        <w:lang w:val="en-US" w:eastAsia="zh-CN"/>
        <w14:textFill>
          <w14:solidFill>
            <w14:schemeClr w14:val="tx1"/>
          </w14:solidFill>
        </w14:textFill>
      </w:rPr>
    </w:pPr>
    <w:r>
      <w:rPr>
        <w:rFonts w:hint="default" w:ascii="红豆大展宏兔" w:hAnsi="红豆大展宏兔" w:eastAsia="红豆大展宏兔" w:cs="红豆大展宏兔"/>
        <w:color w:val="000000" w:themeColor="text1"/>
        <w:sz w:val="28"/>
        <w:szCs w:val="40"/>
        <w:lang w:val="en-US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Fill>
          <w14:solidFill>
            <w14:schemeClr w14:val="tx1"/>
          </w14:solidFill>
        </w14:textFill>
        <w14:props3d w14:prstMaterial="clea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5" name="文本框 1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D8AD75">
                          <w:pPr>
                            <w:pStyle w:val="6"/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</w:pP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 xml:space="preserve">第 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 xml:space="preserve"> 页 共 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>6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bJA78tAgAAWQQAAA4AAABkcnMvZTJvRG9jLnhtbK1UzY7TMBC+I/EO&#10;lu80aWFX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GbJA78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3D8AD75">
                    <w:pPr>
                      <w:pStyle w:val="6"/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</w:pP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 xml:space="preserve">第 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>1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end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 xml:space="preserve"> 页 共 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instrText xml:space="preserve"> NUMPAGES  \* MERGEFORMAT </w:instrTex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>6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end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 w14:paraId="10EFA841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281AE">
    <w:pPr>
      <w:pStyle w:val="7"/>
      <w:keepNext w:val="0"/>
      <w:keepLines w:val="0"/>
      <w:pageBreakBefore w:val="0"/>
      <w:widowControl w:val="0"/>
      <w:pBdr>
        <w:bottom w:val="single" w:color="FFFFFF" w:sz="4" w:space="1"/>
      </w:pBdr>
      <w:kinsoku/>
      <w:wordWrap/>
      <w:overflowPunct/>
      <w:topLinePunct w:val="0"/>
      <w:autoSpaceDE/>
      <w:autoSpaceDN/>
      <w:bidi w:val="0"/>
      <w:adjustRightInd/>
      <w:snapToGrid w:val="0"/>
      <w:jc w:val="center"/>
      <w:textAlignment w:val="center"/>
      <w:rPr>
        <w:rFonts w:hint="eastAsia" w:ascii="汉仪书魂体简" w:hAnsi="汉仪书魂体简" w:eastAsia="汉仪书魂体简" w:cs="汉仪书魂体简"/>
        <w:b w:val="0"/>
        <w:bCs w:val="0"/>
        <w:i w:val="0"/>
        <w:iCs w:val="0"/>
        <w:color w:val="C00000"/>
        <w:sz w:val="28"/>
        <w:szCs w:val="40"/>
        <w:highlight w:val="yellow"/>
        <w:lang w:val="en-US" w:eastAsia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Fill>
          <w14:gradFill>
            <w14:gsLst>
              <w14:gs w14:pos="0">
                <w14:srgbClr w14:val="A73737"/>
              </w14:gs>
              <w14:gs w14:pos="75000">
                <w14:srgbClr w14:val="872C2C">
                  <w14:lumMod w14:val="95000"/>
                  <w14:lumOff w14:val="5000"/>
                </w14:srgbClr>
              </w14:gs>
            </w14:gsLst>
            <w14:lin w14:ang="0" w14:scaled="1"/>
          </w14:gradFill>
        </w14:textFill>
        <w14:props3d w14:prstMaterial="clear"/>
      </w:rPr>
    </w:pPr>
  </w:p>
  <w:p w14:paraId="1664D241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attachedTemplate r:id="rId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xOGNlZjhkNGI0NTBhYTI0NTFmNzhmOGZjYjYxM2UifQ=="/>
  </w:docVars>
  <w:rsids>
    <w:rsidRoot w:val="3A4F0FC7"/>
    <w:rsid w:val="00003864"/>
    <w:rsid w:val="00071C5A"/>
    <w:rsid w:val="000A0D4E"/>
    <w:rsid w:val="000A5607"/>
    <w:rsid w:val="000B4690"/>
    <w:rsid w:val="000B5877"/>
    <w:rsid w:val="000F3C27"/>
    <w:rsid w:val="000F5D1D"/>
    <w:rsid w:val="00105775"/>
    <w:rsid w:val="001176C8"/>
    <w:rsid w:val="00131161"/>
    <w:rsid w:val="00186D19"/>
    <w:rsid w:val="001D7D62"/>
    <w:rsid w:val="001E2937"/>
    <w:rsid w:val="001E45D7"/>
    <w:rsid w:val="001F64D7"/>
    <w:rsid w:val="002A3407"/>
    <w:rsid w:val="002E7B3F"/>
    <w:rsid w:val="00316BF9"/>
    <w:rsid w:val="0032431D"/>
    <w:rsid w:val="00334427"/>
    <w:rsid w:val="003B3871"/>
    <w:rsid w:val="004151FC"/>
    <w:rsid w:val="004163E6"/>
    <w:rsid w:val="0045374B"/>
    <w:rsid w:val="00462430"/>
    <w:rsid w:val="004A378A"/>
    <w:rsid w:val="004F258F"/>
    <w:rsid w:val="005071BA"/>
    <w:rsid w:val="00512455"/>
    <w:rsid w:val="00530BF6"/>
    <w:rsid w:val="005930CF"/>
    <w:rsid w:val="005D5EAA"/>
    <w:rsid w:val="00630898"/>
    <w:rsid w:val="0064194B"/>
    <w:rsid w:val="00646D77"/>
    <w:rsid w:val="006639AA"/>
    <w:rsid w:val="00663F61"/>
    <w:rsid w:val="0066446D"/>
    <w:rsid w:val="0067588D"/>
    <w:rsid w:val="0069062D"/>
    <w:rsid w:val="006A3B8E"/>
    <w:rsid w:val="006D08BA"/>
    <w:rsid w:val="00764280"/>
    <w:rsid w:val="0077196D"/>
    <w:rsid w:val="007A0151"/>
    <w:rsid w:val="007A0562"/>
    <w:rsid w:val="007D0C94"/>
    <w:rsid w:val="007E76FC"/>
    <w:rsid w:val="00814BF9"/>
    <w:rsid w:val="00824EE4"/>
    <w:rsid w:val="008B06C3"/>
    <w:rsid w:val="008E215F"/>
    <w:rsid w:val="008F45F3"/>
    <w:rsid w:val="009151CB"/>
    <w:rsid w:val="00937A70"/>
    <w:rsid w:val="009C2B8D"/>
    <w:rsid w:val="009D071F"/>
    <w:rsid w:val="009D1BED"/>
    <w:rsid w:val="00A11D5B"/>
    <w:rsid w:val="00A379A5"/>
    <w:rsid w:val="00A41291"/>
    <w:rsid w:val="00A51DA3"/>
    <w:rsid w:val="00A763C4"/>
    <w:rsid w:val="00A83AB3"/>
    <w:rsid w:val="00AA7F08"/>
    <w:rsid w:val="00AD058F"/>
    <w:rsid w:val="00AE00C7"/>
    <w:rsid w:val="00B43BE0"/>
    <w:rsid w:val="00B94F2C"/>
    <w:rsid w:val="00BA00AA"/>
    <w:rsid w:val="00BD562B"/>
    <w:rsid w:val="00C02FC6"/>
    <w:rsid w:val="00C60982"/>
    <w:rsid w:val="00CC4619"/>
    <w:rsid w:val="00CE0B0C"/>
    <w:rsid w:val="00CF50E2"/>
    <w:rsid w:val="00D25B52"/>
    <w:rsid w:val="00D54476"/>
    <w:rsid w:val="00D7745E"/>
    <w:rsid w:val="00D97393"/>
    <w:rsid w:val="00DE033D"/>
    <w:rsid w:val="00E102EB"/>
    <w:rsid w:val="00E75FBA"/>
    <w:rsid w:val="00E81F9A"/>
    <w:rsid w:val="00E91B1E"/>
    <w:rsid w:val="00EB4505"/>
    <w:rsid w:val="00EF3702"/>
    <w:rsid w:val="00F93935"/>
    <w:rsid w:val="00FD147D"/>
    <w:rsid w:val="013D50FB"/>
    <w:rsid w:val="01CC2686"/>
    <w:rsid w:val="01D03EC4"/>
    <w:rsid w:val="02486D5E"/>
    <w:rsid w:val="027709A7"/>
    <w:rsid w:val="03857DDD"/>
    <w:rsid w:val="03A916F7"/>
    <w:rsid w:val="03DB6253"/>
    <w:rsid w:val="04374FD5"/>
    <w:rsid w:val="04393F8E"/>
    <w:rsid w:val="04564122"/>
    <w:rsid w:val="04590606"/>
    <w:rsid w:val="05045D8C"/>
    <w:rsid w:val="0616772D"/>
    <w:rsid w:val="063B05BA"/>
    <w:rsid w:val="06831247"/>
    <w:rsid w:val="06D3731F"/>
    <w:rsid w:val="06F96F73"/>
    <w:rsid w:val="074A6166"/>
    <w:rsid w:val="07953E17"/>
    <w:rsid w:val="07A12B7A"/>
    <w:rsid w:val="084166E2"/>
    <w:rsid w:val="08D1027F"/>
    <w:rsid w:val="08EE6BBF"/>
    <w:rsid w:val="09175D4E"/>
    <w:rsid w:val="09811930"/>
    <w:rsid w:val="09FD6D8E"/>
    <w:rsid w:val="0A2B276F"/>
    <w:rsid w:val="0A446439"/>
    <w:rsid w:val="0A8D3055"/>
    <w:rsid w:val="0A9C6840"/>
    <w:rsid w:val="0ADD6C95"/>
    <w:rsid w:val="0B307947"/>
    <w:rsid w:val="0B511607"/>
    <w:rsid w:val="0BE91440"/>
    <w:rsid w:val="0C5A40D5"/>
    <w:rsid w:val="0C63003F"/>
    <w:rsid w:val="0CAC3414"/>
    <w:rsid w:val="0CCB63B0"/>
    <w:rsid w:val="0D230E8C"/>
    <w:rsid w:val="0D2A4050"/>
    <w:rsid w:val="0D586591"/>
    <w:rsid w:val="0D5D07A1"/>
    <w:rsid w:val="0DC04E8F"/>
    <w:rsid w:val="0DFE0692"/>
    <w:rsid w:val="0E3E50CD"/>
    <w:rsid w:val="0E4E5040"/>
    <w:rsid w:val="0E541672"/>
    <w:rsid w:val="0E7A7952"/>
    <w:rsid w:val="0E980314"/>
    <w:rsid w:val="0F202FDF"/>
    <w:rsid w:val="0FA90C9A"/>
    <w:rsid w:val="1006611A"/>
    <w:rsid w:val="104703FD"/>
    <w:rsid w:val="10662D41"/>
    <w:rsid w:val="109221C3"/>
    <w:rsid w:val="10DE709A"/>
    <w:rsid w:val="11016585"/>
    <w:rsid w:val="11272B51"/>
    <w:rsid w:val="112B51EC"/>
    <w:rsid w:val="11497BCF"/>
    <w:rsid w:val="115D0314"/>
    <w:rsid w:val="11B4224E"/>
    <w:rsid w:val="121A3998"/>
    <w:rsid w:val="12AA3F23"/>
    <w:rsid w:val="12EF79D1"/>
    <w:rsid w:val="13A24B2E"/>
    <w:rsid w:val="13C76782"/>
    <w:rsid w:val="148B46BF"/>
    <w:rsid w:val="14D33EE4"/>
    <w:rsid w:val="14E455B7"/>
    <w:rsid w:val="157601E9"/>
    <w:rsid w:val="15883F5A"/>
    <w:rsid w:val="15F54623"/>
    <w:rsid w:val="164D2745"/>
    <w:rsid w:val="1662251B"/>
    <w:rsid w:val="16A1171D"/>
    <w:rsid w:val="170C4ABB"/>
    <w:rsid w:val="17581BAD"/>
    <w:rsid w:val="17667F24"/>
    <w:rsid w:val="17953A70"/>
    <w:rsid w:val="18B91FD7"/>
    <w:rsid w:val="18C933C0"/>
    <w:rsid w:val="19091CFA"/>
    <w:rsid w:val="194F3BED"/>
    <w:rsid w:val="196E207A"/>
    <w:rsid w:val="196F47A3"/>
    <w:rsid w:val="19793EE2"/>
    <w:rsid w:val="199F07C8"/>
    <w:rsid w:val="19DB2F52"/>
    <w:rsid w:val="19DF7ACC"/>
    <w:rsid w:val="1A0E11E5"/>
    <w:rsid w:val="1AA32431"/>
    <w:rsid w:val="1ACC12A8"/>
    <w:rsid w:val="1AFA759C"/>
    <w:rsid w:val="1B1B1C1C"/>
    <w:rsid w:val="1B4F7305"/>
    <w:rsid w:val="1C4709A9"/>
    <w:rsid w:val="1C591C15"/>
    <w:rsid w:val="1C86050F"/>
    <w:rsid w:val="1CB802C4"/>
    <w:rsid w:val="1D335C22"/>
    <w:rsid w:val="1D5C1A72"/>
    <w:rsid w:val="1DDA68BD"/>
    <w:rsid w:val="1DF56B6C"/>
    <w:rsid w:val="1E1249C9"/>
    <w:rsid w:val="1EDE1F7D"/>
    <w:rsid w:val="1EFC5293"/>
    <w:rsid w:val="1F43578E"/>
    <w:rsid w:val="1F930F62"/>
    <w:rsid w:val="1FB1708F"/>
    <w:rsid w:val="1FFC4519"/>
    <w:rsid w:val="2011178F"/>
    <w:rsid w:val="208D52B9"/>
    <w:rsid w:val="20B03DF7"/>
    <w:rsid w:val="21000B8C"/>
    <w:rsid w:val="21060400"/>
    <w:rsid w:val="210E55B0"/>
    <w:rsid w:val="21712F17"/>
    <w:rsid w:val="21843185"/>
    <w:rsid w:val="21C6002A"/>
    <w:rsid w:val="21ED2C34"/>
    <w:rsid w:val="234D5D34"/>
    <w:rsid w:val="237764C4"/>
    <w:rsid w:val="2441640A"/>
    <w:rsid w:val="24853478"/>
    <w:rsid w:val="24986A7F"/>
    <w:rsid w:val="2507404F"/>
    <w:rsid w:val="255117E5"/>
    <w:rsid w:val="25B74FF1"/>
    <w:rsid w:val="25DA25FE"/>
    <w:rsid w:val="25E84C97"/>
    <w:rsid w:val="26125217"/>
    <w:rsid w:val="267E4D1C"/>
    <w:rsid w:val="26972FDA"/>
    <w:rsid w:val="26B24DF9"/>
    <w:rsid w:val="26D15FFB"/>
    <w:rsid w:val="26FC0024"/>
    <w:rsid w:val="271134ED"/>
    <w:rsid w:val="27346F3B"/>
    <w:rsid w:val="27441B79"/>
    <w:rsid w:val="27A15932"/>
    <w:rsid w:val="27DD5FE1"/>
    <w:rsid w:val="282E10D2"/>
    <w:rsid w:val="28757F88"/>
    <w:rsid w:val="28846503"/>
    <w:rsid w:val="28933C97"/>
    <w:rsid w:val="28D02614"/>
    <w:rsid w:val="28F5041E"/>
    <w:rsid w:val="28FB1DC5"/>
    <w:rsid w:val="29793C9B"/>
    <w:rsid w:val="298A5BB9"/>
    <w:rsid w:val="298C321C"/>
    <w:rsid w:val="29925EA9"/>
    <w:rsid w:val="29F25852"/>
    <w:rsid w:val="2A233290"/>
    <w:rsid w:val="2A520933"/>
    <w:rsid w:val="2A7523C5"/>
    <w:rsid w:val="2ADA49D4"/>
    <w:rsid w:val="2AFF1B01"/>
    <w:rsid w:val="2C02412C"/>
    <w:rsid w:val="2C236225"/>
    <w:rsid w:val="2C3943C5"/>
    <w:rsid w:val="2C743633"/>
    <w:rsid w:val="2DD218DC"/>
    <w:rsid w:val="2DDC1792"/>
    <w:rsid w:val="2E0408A2"/>
    <w:rsid w:val="2E5D564A"/>
    <w:rsid w:val="2EFA6CB3"/>
    <w:rsid w:val="2F154B39"/>
    <w:rsid w:val="2F8E314F"/>
    <w:rsid w:val="2FAB14E4"/>
    <w:rsid w:val="309335A5"/>
    <w:rsid w:val="30C53285"/>
    <w:rsid w:val="30D00996"/>
    <w:rsid w:val="30E76DFB"/>
    <w:rsid w:val="31607C4F"/>
    <w:rsid w:val="31B24DAB"/>
    <w:rsid w:val="32125149"/>
    <w:rsid w:val="32546E90"/>
    <w:rsid w:val="32696A79"/>
    <w:rsid w:val="32725F69"/>
    <w:rsid w:val="327A3C9B"/>
    <w:rsid w:val="327F1F37"/>
    <w:rsid w:val="32A550C7"/>
    <w:rsid w:val="330B0D87"/>
    <w:rsid w:val="330B573C"/>
    <w:rsid w:val="337A1C31"/>
    <w:rsid w:val="33B10470"/>
    <w:rsid w:val="34467465"/>
    <w:rsid w:val="348E1554"/>
    <w:rsid w:val="34B453EB"/>
    <w:rsid w:val="34BD5ABD"/>
    <w:rsid w:val="36940076"/>
    <w:rsid w:val="36954889"/>
    <w:rsid w:val="36D23BEF"/>
    <w:rsid w:val="37A03507"/>
    <w:rsid w:val="38046061"/>
    <w:rsid w:val="38121D0C"/>
    <w:rsid w:val="3817653A"/>
    <w:rsid w:val="383A69FC"/>
    <w:rsid w:val="3861141D"/>
    <w:rsid w:val="389133AA"/>
    <w:rsid w:val="38A711CC"/>
    <w:rsid w:val="38E417FD"/>
    <w:rsid w:val="39173218"/>
    <w:rsid w:val="399C10F8"/>
    <w:rsid w:val="39A525A7"/>
    <w:rsid w:val="39AC4B2D"/>
    <w:rsid w:val="3A1C2047"/>
    <w:rsid w:val="3A4F0FC7"/>
    <w:rsid w:val="3A644E1D"/>
    <w:rsid w:val="3A9466C5"/>
    <w:rsid w:val="3B0432A7"/>
    <w:rsid w:val="3BCF0020"/>
    <w:rsid w:val="3C864032"/>
    <w:rsid w:val="3CAB4ACF"/>
    <w:rsid w:val="3D1F1DDC"/>
    <w:rsid w:val="3E9B798C"/>
    <w:rsid w:val="3EA93550"/>
    <w:rsid w:val="3EE576C2"/>
    <w:rsid w:val="3EF833B2"/>
    <w:rsid w:val="3F12091D"/>
    <w:rsid w:val="3F564EC3"/>
    <w:rsid w:val="3FAA64FF"/>
    <w:rsid w:val="40091181"/>
    <w:rsid w:val="406C796F"/>
    <w:rsid w:val="408074EB"/>
    <w:rsid w:val="40A0576F"/>
    <w:rsid w:val="417F7E2A"/>
    <w:rsid w:val="41E73751"/>
    <w:rsid w:val="42185761"/>
    <w:rsid w:val="425E3B01"/>
    <w:rsid w:val="430640AA"/>
    <w:rsid w:val="43716503"/>
    <w:rsid w:val="44390117"/>
    <w:rsid w:val="447645A0"/>
    <w:rsid w:val="4497145E"/>
    <w:rsid w:val="459B3871"/>
    <w:rsid w:val="45DA4327"/>
    <w:rsid w:val="46612C99"/>
    <w:rsid w:val="468230DD"/>
    <w:rsid w:val="468B1BDA"/>
    <w:rsid w:val="469E2FDA"/>
    <w:rsid w:val="47452CC6"/>
    <w:rsid w:val="47A77175"/>
    <w:rsid w:val="48116B4C"/>
    <w:rsid w:val="48316505"/>
    <w:rsid w:val="483240FA"/>
    <w:rsid w:val="48E867EB"/>
    <w:rsid w:val="492E74DE"/>
    <w:rsid w:val="49695C1B"/>
    <w:rsid w:val="4A4B6D44"/>
    <w:rsid w:val="4AF63BD7"/>
    <w:rsid w:val="4B3A7777"/>
    <w:rsid w:val="4B620540"/>
    <w:rsid w:val="4BAA011E"/>
    <w:rsid w:val="4BBD03B6"/>
    <w:rsid w:val="4BD019F1"/>
    <w:rsid w:val="4C031929"/>
    <w:rsid w:val="4C1A28E2"/>
    <w:rsid w:val="4C5F34B2"/>
    <w:rsid w:val="4DAE4EF3"/>
    <w:rsid w:val="4DB246FA"/>
    <w:rsid w:val="4DE218F6"/>
    <w:rsid w:val="4E396622"/>
    <w:rsid w:val="4E3E0EF8"/>
    <w:rsid w:val="4EB61795"/>
    <w:rsid w:val="4EB819ED"/>
    <w:rsid w:val="4EBF28B5"/>
    <w:rsid w:val="4F4323DB"/>
    <w:rsid w:val="4FD92B1D"/>
    <w:rsid w:val="4FE403DE"/>
    <w:rsid w:val="50160822"/>
    <w:rsid w:val="50211D09"/>
    <w:rsid w:val="50964A9F"/>
    <w:rsid w:val="50E82983"/>
    <w:rsid w:val="50F609AA"/>
    <w:rsid w:val="511859C5"/>
    <w:rsid w:val="51317A86"/>
    <w:rsid w:val="514308AA"/>
    <w:rsid w:val="516F54A0"/>
    <w:rsid w:val="5188494C"/>
    <w:rsid w:val="51AB7B1E"/>
    <w:rsid w:val="523339CD"/>
    <w:rsid w:val="523E36E1"/>
    <w:rsid w:val="52D863B5"/>
    <w:rsid w:val="534A49AF"/>
    <w:rsid w:val="539F453B"/>
    <w:rsid w:val="53C00BFD"/>
    <w:rsid w:val="53DB77E5"/>
    <w:rsid w:val="54881642"/>
    <w:rsid w:val="54C723C0"/>
    <w:rsid w:val="54E24260"/>
    <w:rsid w:val="55795B85"/>
    <w:rsid w:val="55F84102"/>
    <w:rsid w:val="567B661A"/>
    <w:rsid w:val="568934CC"/>
    <w:rsid w:val="56942965"/>
    <w:rsid w:val="56970887"/>
    <w:rsid w:val="56A4684B"/>
    <w:rsid w:val="57341D84"/>
    <w:rsid w:val="57391E72"/>
    <w:rsid w:val="577F3066"/>
    <w:rsid w:val="57E65D44"/>
    <w:rsid w:val="585100CD"/>
    <w:rsid w:val="587E22A2"/>
    <w:rsid w:val="588C558E"/>
    <w:rsid w:val="58BE67C2"/>
    <w:rsid w:val="58E230A8"/>
    <w:rsid w:val="591E4587"/>
    <w:rsid w:val="59A95129"/>
    <w:rsid w:val="59B80E95"/>
    <w:rsid w:val="5A306CBA"/>
    <w:rsid w:val="5AAC2D3C"/>
    <w:rsid w:val="5AD16135"/>
    <w:rsid w:val="5B6F1CF7"/>
    <w:rsid w:val="5B9F618B"/>
    <w:rsid w:val="5C173975"/>
    <w:rsid w:val="5C3D7738"/>
    <w:rsid w:val="5C523718"/>
    <w:rsid w:val="5C9956F7"/>
    <w:rsid w:val="5CF35C67"/>
    <w:rsid w:val="5D1F7175"/>
    <w:rsid w:val="5DD82B64"/>
    <w:rsid w:val="5DE10CD1"/>
    <w:rsid w:val="5E6E6BEE"/>
    <w:rsid w:val="5EBA309B"/>
    <w:rsid w:val="5EDE2C3B"/>
    <w:rsid w:val="5EE8647F"/>
    <w:rsid w:val="5F1F4925"/>
    <w:rsid w:val="5F297669"/>
    <w:rsid w:val="5F5C0449"/>
    <w:rsid w:val="5F8F0E27"/>
    <w:rsid w:val="5F9D54C5"/>
    <w:rsid w:val="5FF85F02"/>
    <w:rsid w:val="60883C57"/>
    <w:rsid w:val="61193561"/>
    <w:rsid w:val="61702869"/>
    <w:rsid w:val="6202764C"/>
    <w:rsid w:val="632926F8"/>
    <w:rsid w:val="63441149"/>
    <w:rsid w:val="636B67CF"/>
    <w:rsid w:val="63FB1D2B"/>
    <w:rsid w:val="64295E65"/>
    <w:rsid w:val="645640E7"/>
    <w:rsid w:val="646F5802"/>
    <w:rsid w:val="64B204D8"/>
    <w:rsid w:val="64CD482F"/>
    <w:rsid w:val="65207D15"/>
    <w:rsid w:val="65372441"/>
    <w:rsid w:val="657D2D8B"/>
    <w:rsid w:val="65F91B21"/>
    <w:rsid w:val="65FB3E14"/>
    <w:rsid w:val="66076544"/>
    <w:rsid w:val="660A2C3C"/>
    <w:rsid w:val="662437FB"/>
    <w:rsid w:val="666D7E19"/>
    <w:rsid w:val="668E7A20"/>
    <w:rsid w:val="66CA7019"/>
    <w:rsid w:val="679B0D96"/>
    <w:rsid w:val="6818696D"/>
    <w:rsid w:val="683007F2"/>
    <w:rsid w:val="684122ED"/>
    <w:rsid w:val="6865231F"/>
    <w:rsid w:val="68AD4E3A"/>
    <w:rsid w:val="68AE3FFE"/>
    <w:rsid w:val="6902495C"/>
    <w:rsid w:val="6958444D"/>
    <w:rsid w:val="696D7B50"/>
    <w:rsid w:val="6A815C41"/>
    <w:rsid w:val="6ACE0E09"/>
    <w:rsid w:val="6AD35176"/>
    <w:rsid w:val="6AE52674"/>
    <w:rsid w:val="6B1D72F2"/>
    <w:rsid w:val="6B854DDD"/>
    <w:rsid w:val="6BA81D4F"/>
    <w:rsid w:val="6BC344A6"/>
    <w:rsid w:val="6BEF4334"/>
    <w:rsid w:val="6C266642"/>
    <w:rsid w:val="6C355038"/>
    <w:rsid w:val="6C581B2B"/>
    <w:rsid w:val="6C800FD9"/>
    <w:rsid w:val="6CF113D1"/>
    <w:rsid w:val="6D0744D6"/>
    <w:rsid w:val="6D2E37FF"/>
    <w:rsid w:val="6D3B0107"/>
    <w:rsid w:val="6D4C4137"/>
    <w:rsid w:val="6D535020"/>
    <w:rsid w:val="6D8119A3"/>
    <w:rsid w:val="6DA75E43"/>
    <w:rsid w:val="6E26759D"/>
    <w:rsid w:val="6E3D33BF"/>
    <w:rsid w:val="6EA006E7"/>
    <w:rsid w:val="6EF27AA4"/>
    <w:rsid w:val="6F4831D1"/>
    <w:rsid w:val="6F594D2A"/>
    <w:rsid w:val="6FF52BAE"/>
    <w:rsid w:val="700D1504"/>
    <w:rsid w:val="707539AD"/>
    <w:rsid w:val="70BF75D2"/>
    <w:rsid w:val="70CF5686"/>
    <w:rsid w:val="717D6C2F"/>
    <w:rsid w:val="71907C78"/>
    <w:rsid w:val="71A91D30"/>
    <w:rsid w:val="71D50819"/>
    <w:rsid w:val="72964253"/>
    <w:rsid w:val="72F35B4A"/>
    <w:rsid w:val="73260285"/>
    <w:rsid w:val="737F4B65"/>
    <w:rsid w:val="741B6665"/>
    <w:rsid w:val="74A22E54"/>
    <w:rsid w:val="74F26F65"/>
    <w:rsid w:val="75122371"/>
    <w:rsid w:val="751F529E"/>
    <w:rsid w:val="75364DB9"/>
    <w:rsid w:val="75427D7A"/>
    <w:rsid w:val="75682316"/>
    <w:rsid w:val="759B513B"/>
    <w:rsid w:val="75A75957"/>
    <w:rsid w:val="75C16D01"/>
    <w:rsid w:val="75E824BB"/>
    <w:rsid w:val="761A31D3"/>
    <w:rsid w:val="76E61EF9"/>
    <w:rsid w:val="773940A7"/>
    <w:rsid w:val="77B306BC"/>
    <w:rsid w:val="78026007"/>
    <w:rsid w:val="782E2C77"/>
    <w:rsid w:val="782F3B2A"/>
    <w:rsid w:val="787554DF"/>
    <w:rsid w:val="78D56A05"/>
    <w:rsid w:val="78E364CA"/>
    <w:rsid w:val="78ED6DCB"/>
    <w:rsid w:val="791A2FD8"/>
    <w:rsid w:val="794C0B73"/>
    <w:rsid w:val="79AD5B2F"/>
    <w:rsid w:val="7A013A3A"/>
    <w:rsid w:val="7A1E3D22"/>
    <w:rsid w:val="7A4530D3"/>
    <w:rsid w:val="7A835A05"/>
    <w:rsid w:val="7A991331"/>
    <w:rsid w:val="7AC355B0"/>
    <w:rsid w:val="7AC41D1B"/>
    <w:rsid w:val="7B4F5875"/>
    <w:rsid w:val="7B5732D0"/>
    <w:rsid w:val="7BD649B2"/>
    <w:rsid w:val="7BFF2E0F"/>
    <w:rsid w:val="7C251032"/>
    <w:rsid w:val="7C63602E"/>
    <w:rsid w:val="7CAB7A72"/>
    <w:rsid w:val="7CBD5591"/>
    <w:rsid w:val="7DF02D63"/>
    <w:rsid w:val="7E3575E8"/>
    <w:rsid w:val="7EA67E41"/>
    <w:rsid w:val="7EBF72DC"/>
    <w:rsid w:val="7EC47A6F"/>
    <w:rsid w:val="7F2E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9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4">
    <w:name w:val="Body Text"/>
    <w:basedOn w:val="1"/>
    <w:autoRedefine/>
    <w:qFormat/>
    <w:uiPriority w:val="1"/>
    <w:pPr>
      <w:ind w:left="20"/>
    </w:pPr>
    <w:rPr>
      <w:sz w:val="21"/>
      <w:szCs w:val="21"/>
    </w:rPr>
  </w:style>
  <w:style w:type="paragraph" w:styleId="5">
    <w:name w:val="Plain Text"/>
    <w:basedOn w:val="1"/>
    <w:autoRedefine/>
    <w:qFormat/>
    <w:uiPriority w:val="99"/>
    <w:rPr>
      <w:rFonts w:ascii="宋体" w:hAnsi="Courier New"/>
      <w:szCs w:val="21"/>
    </w:r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toc 1"/>
    <w:basedOn w:val="1"/>
    <w:next w:val="1"/>
    <w:autoRedefine/>
    <w:unhideWhenUsed/>
    <w:qFormat/>
    <w:uiPriority w:val="39"/>
  </w:style>
  <w:style w:type="paragraph" w:styleId="9">
    <w:name w:val="Normal (Web)"/>
    <w:basedOn w:val="1"/>
    <w:autoRedefine/>
    <w:unhideWhenUsed/>
    <w:qFormat/>
    <w:uiPriority w:val="99"/>
    <w:pPr>
      <w:jc w:val="left"/>
    </w:pPr>
    <w:rPr>
      <w:kern w:val="0"/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autoRedefine/>
    <w:qFormat/>
    <w:uiPriority w:val="22"/>
    <w:rPr>
      <w:b/>
      <w:bCs/>
    </w:rPr>
  </w:style>
  <w:style w:type="paragraph" w:customStyle="1" w:styleId="14">
    <w:name w:val="Default"/>
    <w:autoRedefine/>
    <w:qFormat/>
    <w:uiPriority w:val="99"/>
    <w:pPr>
      <w:widowControl w:val="0"/>
      <w:autoSpaceDE w:val="0"/>
      <w:autoSpaceDN w:val="0"/>
      <w:adjustRightInd w:val="0"/>
      <w:spacing w:after="200" w:line="276" w:lineRule="auto"/>
    </w:pPr>
    <w:rPr>
      <w:rFonts w:ascii="黑体" w:hAnsi="黑体" w:eastAsia="宋体" w:cs="黑体"/>
      <w:color w:val="000000"/>
      <w:sz w:val="24"/>
      <w:szCs w:val="24"/>
      <w:lang w:val="en-US" w:eastAsia="zh-CN" w:bidi="ar-SA"/>
    </w:rPr>
  </w:style>
  <w:style w:type="character" w:styleId="15">
    <w:name w:val="Placeholder Text"/>
    <w:basedOn w:val="12"/>
    <w:autoRedefine/>
    <w:semiHidden/>
    <w:qFormat/>
    <w:uiPriority w:val="99"/>
    <w:rPr>
      <w:color w:val="808080"/>
    </w:rPr>
  </w:style>
  <w:style w:type="paragraph" w:customStyle="1" w:styleId="16">
    <w:name w:val="Normal_0_3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">
    <w:name w:val="Normal_3_3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">
    <w:name w:val="Normal_1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">
    <w:name w:val="Normal_5_3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">
    <w:name w:val="Normal_0_3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">
    <w:name w:val="Normal_4_3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">
    <w:name w:val="Normal_0_3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">
    <w:name w:val="Normal_3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">
    <w:name w:val="Normal_0_2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">
    <w:name w:val="Normal_0_1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">
    <w:name w:val="Normal_1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">
    <w:name w:val="Normal_0_1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">
    <w:name w:val="Normal_1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">
    <w:name w:val="Normal_0_1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0">
    <w:name w:val="Normal_1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1">
    <w:name w:val="Normal_0_1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">
    <w:name w:val="Normal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">
    <w:name w:val="Normal_0_1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">
    <w:name w:val="Normal_0_1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5">
    <w:name w:val="Normal_0_1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6">
    <w:name w:val="Normal_0_1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">
    <w:name w:val="Normal_0_1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">
    <w:name w:val="Normal_0_1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9">
    <w:name w:val="Normal_0_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0">
    <w:name w:val="Normal_0_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Normal_0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2">
    <w:name w:val="Normal_0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3">
    <w:name w:val="Normal_0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Normal_0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5">
    <w:name w:val="Normal_0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Normal_0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">
    <w:name w:val="Normal_0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0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3_3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4_3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3_2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Normal_5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5">
    <w:name w:val="Normal_5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6">
    <w:name w:val="Normal_5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7">
    <w:name w:val="Normal_5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8">
    <w:name w:val="Normal_4_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Normal_5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Normal_5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1">
    <w:name w:val="Normal_5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Normal_4_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Normal_4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4">
    <w:name w:val="Normal_4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Normal_5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4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4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4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4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4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Normal_4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Normal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Normal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3_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3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Normal_3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3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3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Normal_3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Normal_3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3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Normal_3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DefaultParagraph"/>
    <w:autoRedefine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85">
    <w:name w:val="biaoti021"/>
    <w:autoRedefine/>
    <w:qFormat/>
    <w:uiPriority w:val="0"/>
    <w:rPr>
      <w:rFonts w:hint="eastAsia" w:ascii="宋体" w:hAnsi="宋体" w:eastAsia="宋体"/>
      <w:b/>
      <w:bCs/>
      <w:color w:val="6F8D14"/>
      <w:sz w:val="23"/>
      <w:szCs w:val="23"/>
      <w:shd w:val="clear" w:color="auto" w:fill="EEEEEE"/>
    </w:rPr>
  </w:style>
  <w:style w:type="paragraph" w:customStyle="1" w:styleId="86">
    <w:name w:val="Normal_0_4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Normal_0_2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Normal_0_4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Normal_0_3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Normal_0_4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Normal_0_4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Normal_0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Normal_1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0_2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Normal_0_2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Normal_0_2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4_1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Normal_4_1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Normal_0_4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0">
    <w:name w:val="Normal_0_4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Normal_0_3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Normal_1_3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Normal_0_2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Normal_1_3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Normal_1_3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3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Normal_5_2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0_2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2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Normal_0_2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2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Normal_0_2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Normal_0_3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4">
    <w:name w:val="Normal_0_3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5">
    <w:name w:val="Normal_1_2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Normal_0_3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7">
    <w:name w:val="Normal_0_3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8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character" w:customStyle="1" w:styleId="119">
    <w:name w:val="标题 1 Char"/>
    <w:link w:val="2"/>
    <w:autoRedefine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svg"/><Relationship Id="rId8" Type="http://schemas.openxmlformats.org/officeDocument/2006/relationships/image" Target="media/image4.png"/><Relationship Id="rId7" Type="http://schemas.openxmlformats.org/officeDocument/2006/relationships/image" Target="media/image3.sv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sv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Company>Sky123.Org</Company>
  <Pages>6</Pages>
  <Words>2660</Words>
  <Characters>3072</Characters>
  <Lines>16</Lines>
  <Paragraphs>4</Paragraphs>
  <TotalTime>4</TotalTime>
  <ScaleCrop>false</ScaleCrop>
  <LinksUpToDate>false</LinksUpToDate>
  <CharactersWithSpaces>3090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2020-02-25T04:02:00Z</dcterms:created>
  <dc:creator>Administrator</dc:creator>
  <cp:lastModifiedBy>陶子学堂</cp:lastModifiedBy>
  <cp:lastPrinted>2020-03-17T04:10:00Z</cp:lastPrinted>
  <dcterms:modified xsi:type="dcterms:W3CDTF">2025-12-27T09:17:16Z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eyJoZGlkIjoiMjQyYzIxYWZjMTg5ZjY0ZjA0ZWQ3MjFlNTFmYWEwODgiLCJ1c2VySWQiOiI3MjIxOTEzNjQifQ==</vt:lpwstr>
  </property>
  <property fmtid="{D5CDD505-2E9C-101B-9397-08002B2CF9AE}" pid="7" name="KSOProductBuildVer">
    <vt:lpwstr>2052-12.1.0.24034</vt:lpwstr>
  </property>
  <property fmtid="{D5CDD505-2E9C-101B-9397-08002B2CF9AE}" pid="8" name="ICV">
    <vt:lpwstr>C59F4FB567A14AC7AA98B96CBA25ED5E_13</vt:lpwstr>
  </property>
</Properties>
</file>