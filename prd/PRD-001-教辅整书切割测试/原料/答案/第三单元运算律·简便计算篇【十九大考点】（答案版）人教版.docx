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3.svg" ContentType="image/svg+xml"/>
  <Override PartName="/word/media/image5.svg" ContentType="image/svg+xml"/>
  <Override PartName="/word/media/image6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F1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color w:val="0000FF"/>
          <w:sz w:val="44"/>
          <w:szCs w:val="44"/>
          <w:lang w:val="en-US" w:eastAsia="zh-CN"/>
        </w:rPr>
      </w:pPr>
      <w:bookmarkStart w:id="0" w:name="_Toc30607"/>
      <w:bookmarkStart w:id="1" w:name="_Toc18694"/>
      <w:bookmarkStart w:id="2" w:name="_Toc7322"/>
      <w:bookmarkStart w:id="3" w:name="_Toc12353"/>
      <w:bookmarkStart w:id="4" w:name="_Toc22701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第三单元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运算律·简便计算篇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十九大考点】</w:t>
      </w:r>
      <w:bookmarkEnd w:id="4"/>
    </w:p>
    <w:p w14:paraId="34B6D011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10283"/>
      <w:bookmarkStart w:id="6" w:name="_Toc3414"/>
      <w:r>
        <w:rPr>
          <w:rFonts w:hint="eastAsia" w:ascii="微软雅黑" w:hAnsi="微软雅黑" w:eastAsia="微软雅黑" w:cs="微软雅黑"/>
          <w:b/>
          <w:bCs/>
          <w:color w:val="00B0F0"/>
          <w:sz w:val="28"/>
          <w:szCs w:val="28"/>
          <w:u w:val="none" w:color="auto"/>
          <w:lang w:val="en-US" w:eastAsia="zh-CN"/>
        </w:rPr>
        <w:t>【第一部分】整数加法运算律和简便计算</w:t>
      </w:r>
      <w:bookmarkEnd w:id="5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7" w:name="_Toc1637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【考点一】加法交换律和加法结合律的认识。</w:t>
      </w:r>
      <w:bookmarkEnd w:id="7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3F815A6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加法交换律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两个数相加，交换加数的位置，和不变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用字母表示：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a+b=b+a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。</w:t>
      </w:r>
    </w:p>
    <w:p w14:paraId="1ADE87B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加法结合律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三个数相加，先把前两个数相加，或者先把后两个数相加，和不变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用字母表示：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a+b+c=a+(b+c)。</w:t>
      </w:r>
    </w:p>
    <w:p w14:paraId="098671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169D1A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1．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val="en-US" w:eastAsia="zh-CN"/>
        </w:rPr>
        <w:t>加法交换律）</w:t>
      </w:r>
      <w:r>
        <w:rPr>
          <w:rFonts w:hint="default" w:ascii="Times New Roman" w:hAnsi="Times New Roman" w:eastAsia="黑体" w:cs="Times New Roman"/>
          <w:sz w:val="24"/>
          <w:szCs w:val="24"/>
        </w:rPr>
        <w:t>45＋13＝13＋(        )，运用了加法(        )律，用字母表示是(        )。</w:t>
      </w:r>
    </w:p>
    <w:p w14:paraId="5B09143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45     交换     a＋b＝b＋a</w:t>
      </w:r>
    </w:p>
    <w:p w14:paraId="0FC153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2．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val="en-US" w:eastAsia="zh-CN"/>
        </w:rPr>
        <w:t>加法结合律）</w:t>
      </w:r>
      <w:r>
        <w:rPr>
          <w:rFonts w:hint="default" w:ascii="Times New Roman" w:hAnsi="Times New Roman" w:eastAsia="黑体" w:cs="Times New Roman"/>
          <w:sz w:val="24"/>
          <w:szCs w:val="24"/>
        </w:rPr>
        <w:t>计算89＋75＋25时，可运用加法(        )律，先算(        )＋(        )。这个运算律用字母表示可以是（a＋b）＋c＝(        )。</w:t>
      </w:r>
    </w:p>
    <w:p w14:paraId="7CA587A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结合     75     25     a＋（b＋c）</w:t>
      </w:r>
    </w:p>
    <w:p w14:paraId="60DBB39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下面的算式分别运用了什么运算定律？将序号填在相应的横线上。</w:t>
      </w:r>
    </w:p>
    <w:p w14:paraId="7465B21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①41＋37＋13＝41＋（37＋13）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②x＋y＝y＋x</w:t>
      </w:r>
    </w:p>
    <w:p w14:paraId="2AE8E09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③35＋（b＋65）＝（35＋65）＋b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④a＋b＋c＝a＋c＋b</w:t>
      </w:r>
    </w:p>
    <w:p w14:paraId="6B6B4CC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⑤32＋45＋55＝32＋（45＋55）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⑥m＋n＋t＝n＋（m＋t）</w:t>
      </w:r>
    </w:p>
    <w:p w14:paraId="3C1342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只运用了加法交换律的是(        )。</w:t>
      </w:r>
    </w:p>
    <w:p w14:paraId="6BFAF09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只运用了加法结合律的是(        )。</w:t>
      </w:r>
    </w:p>
    <w:p w14:paraId="2FC7FD1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既运用了加法交换律，又运用了加法结合律的是(        )。</w:t>
      </w:r>
    </w:p>
    <w:p w14:paraId="07941B6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②④     ①⑤     ③⑥</w:t>
      </w:r>
    </w:p>
    <w:p w14:paraId="640843F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根据运算律在横线上填上合适的数。</w:t>
      </w:r>
    </w:p>
    <w:p w14:paraId="25C8E33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(1)85＋35＝35＋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</w:p>
    <w:p w14:paraId="3F80D9B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(2)48＋a＋52＝（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4"/>
          <w:szCs w:val="24"/>
        </w:rPr>
        <w:t>＋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4"/>
          <w:szCs w:val="24"/>
        </w:rPr>
        <w:t>）＋a</w:t>
      </w:r>
    </w:p>
    <w:p w14:paraId="57D729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(3)101＋542＋99＝（101＋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4"/>
          <w:szCs w:val="24"/>
        </w:rPr>
        <w:t>）＋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</w:p>
    <w:p w14:paraId="672F2DC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(4)（180＋70）＋130＝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4"/>
          <w:szCs w:val="24"/>
        </w:rPr>
        <w:t>＋（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4"/>
          <w:szCs w:val="24"/>
        </w:rPr>
        <w:t>＋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4"/>
          <w:szCs w:val="24"/>
        </w:rPr>
        <w:t>）</w:t>
      </w:r>
    </w:p>
    <w:p w14:paraId="649FD12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【答案】(1)85</w:t>
      </w:r>
    </w:p>
    <w:p w14:paraId="544F9DC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(2)     48     52</w:t>
      </w:r>
    </w:p>
    <w:p w14:paraId="4DCB435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(3)     99     542</w:t>
      </w:r>
    </w:p>
    <w:p w14:paraId="1095653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(4)     180     70     130</w:t>
      </w:r>
    </w:p>
    <w:p w14:paraId="36EC62C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根据加法运算律填空。</w:t>
      </w:r>
    </w:p>
    <w:p w14:paraId="3D8B90C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□＋27＝□＋47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         </w:t>
      </w:r>
      <w:r>
        <w:rPr>
          <w:rFonts w:hint="eastAsia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     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  <w:r>
        <w:rPr>
          <w:rFonts w:hint="eastAsia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>（□＋44）＋56＝37＋（□＋□）</w:t>
      </w:r>
    </w:p>
    <w:p w14:paraId="5BF9791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255＋（□＋281）＝（□＋145）＋□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</w:t>
      </w:r>
      <w:r>
        <w:rPr>
          <w:rFonts w:hint="eastAsia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eastAsia="黑体" w:cs="Times New Roman"/>
          <w:sz w:val="24"/>
          <w:szCs w:val="24"/>
        </w:rPr>
        <w:t>156＋227＋273＝□＋（227＋□）</w:t>
      </w:r>
    </w:p>
    <w:p w14:paraId="6C828DE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45＋16＋55＋84＝（45＋□）＋（□＋□）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  <w:r>
        <w:rPr>
          <w:rFonts w:hint="default" w:ascii="Times New Roman" w:hAnsi="Times New Roman" w:eastAsia="黑体" w:cs="Times New Roman"/>
          <w:sz w:val="24"/>
          <w:szCs w:val="24"/>
        </w:rPr>
        <w:t>（□＋□）＋22＝136＋（78＋□）</w:t>
      </w:r>
    </w:p>
    <w:p w14:paraId="5524C4D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【答案】47；27；37；44；56</w:t>
      </w:r>
    </w:p>
    <w:p w14:paraId="75A02E0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145；255；281；156；273</w:t>
      </w:r>
    </w:p>
    <w:p w14:paraId="2C97A5C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55；16；84；136；78；22</w: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8" w:name="_Toc4089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【考点二】整数加法简便计算：“凑整”。</w:t>
      </w:r>
      <w:bookmarkEnd w:id="8"/>
    </w:p>
    <w:p w14:paraId="3690CB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利用加法运算定律进行简便计算，往往会同时使用加法交换律和加法结合律，要正确完成加法的简便计算，其核心方法是“凑整”，具体方法是先观察算式中能够凑成整十、整百、整千的数，再利用交换律和结合律把它们用括号写在一起，最后再进行计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B8415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4813B4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31＋67＋69</w:t>
      </w:r>
    </w:p>
    <w:p w14:paraId="6708186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035A5E7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31＋67＋69</w:t>
      </w:r>
    </w:p>
    <w:p w14:paraId="69C3566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＝（31＋69）＋67</w:t>
      </w:r>
    </w:p>
    <w:p w14:paraId="1C27AEA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＝100＋67</w:t>
      </w:r>
    </w:p>
    <w:p w14:paraId="5C1BD8D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＝167</w:t>
      </w:r>
    </w:p>
    <w:p w14:paraId="7A2A7B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6203B4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545＋211＋189＋155</w:t>
      </w:r>
    </w:p>
    <w:p w14:paraId="108BE75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545＋211＋189＋155</w:t>
      </w:r>
    </w:p>
    <w:p w14:paraId="366B571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＝（545＋155）＋（211＋189）</w:t>
      </w:r>
    </w:p>
    <w:p w14:paraId="432A820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＝700＋400</w:t>
      </w:r>
    </w:p>
    <w:p w14:paraId="3C061C6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＝1100</w:t>
      </w:r>
    </w:p>
    <w:p w14:paraId="2E04A5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2AB605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214＋608＋786＋292</w:t>
      </w:r>
    </w:p>
    <w:p w14:paraId="7E834E6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33A2A05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214＋608＋786＋292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</w:t>
      </w:r>
    </w:p>
    <w:p w14:paraId="2980E3A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 xml:space="preserve">＝（214＋786）＋（608＋292） </w:t>
      </w:r>
    </w:p>
    <w:p w14:paraId="41C4F04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＝1000＋900</w:t>
      </w:r>
    </w:p>
    <w:p w14:paraId="1B020A9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＝1900</w:t>
      </w:r>
    </w:p>
    <w:p w14:paraId="4E32A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2D1A6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138＋293＋62＋107</w:t>
      </w:r>
    </w:p>
    <w:p w14:paraId="0E4ECB6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20F5C3C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138＋293＋62＋107</w:t>
      </w:r>
    </w:p>
    <w:p w14:paraId="76F9F92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＝（138＋62）＋（293＋107）</w:t>
      </w:r>
    </w:p>
    <w:p w14:paraId="66612C3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＝200＋400</w:t>
      </w:r>
    </w:p>
    <w:p w14:paraId="701338B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＝600</w:t>
      </w:r>
    </w:p>
    <w:p w14:paraId="1F1BD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4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57BFDA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297＋298＋299＋300＋301＋302＋303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          </w:t>
      </w:r>
      <w:r>
        <w:rPr>
          <w:rFonts w:hint="default" w:ascii="Times New Roman" w:hAnsi="Times New Roman" w:eastAsia="黑体" w:cs="Times New Roman"/>
          <w:sz w:val="24"/>
          <w:szCs w:val="24"/>
        </w:rPr>
        <w:t>402＋403＋404＋405＋406</w:t>
      </w:r>
    </w:p>
    <w:p w14:paraId="00B1AD7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5E0CC1D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297＋298＋299＋300＋301＋302＋303</w:t>
      </w:r>
    </w:p>
    <w:p w14:paraId="5BDF208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＝（297＋303）＋（298＋302）＋（299＋301）＋300</w:t>
      </w:r>
    </w:p>
    <w:p w14:paraId="3E11116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＝600＋600＋600＋300</w:t>
      </w:r>
    </w:p>
    <w:p w14:paraId="717CEAB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＝600×3＋300</w:t>
      </w:r>
    </w:p>
    <w:p w14:paraId="3A9C669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＝1800＋300</w:t>
      </w:r>
    </w:p>
    <w:p w14:paraId="5A9D3C1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＝2100</w:t>
      </w:r>
    </w:p>
    <w:p w14:paraId="377AD89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402＋403＋404＋405＋406</w:t>
      </w:r>
    </w:p>
    <w:p w14:paraId="7D395C3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＝400＋2＋400＋3＋400＋4＋400＋5＋400＋6</w:t>
      </w:r>
    </w:p>
    <w:p w14:paraId="6C10FB1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＝400×5＋（2＋3＋4＋5＋6）</w:t>
      </w:r>
    </w:p>
    <w:p w14:paraId="762710D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＝2000＋20</w:t>
      </w:r>
    </w:p>
    <w:p w14:paraId="3917857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＝2020</w:t>
      </w:r>
    </w:p>
    <w:p w14:paraId="3E6A736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9" w:name="_Toc6968"/>
    </w:p>
    <w:p w14:paraId="688C39DF">
      <w:pP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</w:p>
    <w:p w14:paraId="38E42FEE">
      <w:pP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【考点三】整数加法简便计算：“拆分”。</w:t>
      </w:r>
      <w:bookmarkEnd w:id="9"/>
    </w:p>
    <w:p w14:paraId="5617C8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要满足“凑整”的目的，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有时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需要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先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把其中一个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接近整十、整百、整千的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加数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进行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拆分或者补足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4563C9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“拆分”其一。</w:t>
      </w:r>
    </w:p>
    <w:p w14:paraId="160EA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6196C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165＋97</w:t>
      </w:r>
    </w:p>
    <w:p w14:paraId="6B5BC99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3D205BE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165＋97</w:t>
      </w:r>
    </w:p>
    <w:p w14:paraId="456BEF8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＝165＋（100－3）</w:t>
      </w:r>
    </w:p>
    <w:p w14:paraId="189F719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＝165＋100－3</w:t>
      </w:r>
    </w:p>
    <w:p w14:paraId="4B0275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＝265－3</w:t>
      </w:r>
    </w:p>
    <w:p w14:paraId="1325F89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＝262</w:t>
      </w:r>
    </w:p>
    <w:p w14:paraId="426E7D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“拆分”其二。</w:t>
      </w:r>
    </w:p>
    <w:p w14:paraId="3FD57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477686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9+99+999+9999+4</w:t>
      </w:r>
    </w:p>
    <w:p w14:paraId="1FD3DBD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13707AB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9+99+999+9999+4</w:t>
      </w:r>
    </w:p>
    <w:p w14:paraId="6AF9245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=（9+1）+（99+1）+（999+1）+（9999+1）</w:t>
      </w:r>
    </w:p>
    <w:p w14:paraId="2F293F1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=10+100+1000+10000</w:t>
      </w:r>
    </w:p>
    <w:p w14:paraId="5594270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=11110</w:t>
      </w:r>
    </w:p>
    <w:p w14:paraId="3AD051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69004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701+697+703+704+696</w:t>
      </w:r>
    </w:p>
    <w:p w14:paraId="348BCDB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695B40E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701+697+703+704+696</w:t>
      </w:r>
    </w:p>
    <w:p w14:paraId="5A1C839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=700+700+700+700+700+1-3+3+4-4</w:t>
      </w:r>
    </w:p>
    <w:p w14:paraId="5F6ECC7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=3500+1</w:t>
      </w:r>
    </w:p>
    <w:p w14:paraId="1EFB4F5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=3501</w:t>
      </w:r>
    </w:p>
    <w:p w14:paraId="270F4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65DE4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181A6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632E0C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245＋399</w:t>
      </w:r>
    </w:p>
    <w:p w14:paraId="5B4BCA1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186C7BB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245＋399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 </w:t>
      </w:r>
    </w:p>
    <w:p w14:paraId="4ACE626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＝245＋400－1</w:t>
      </w:r>
    </w:p>
    <w:p w14:paraId="58CF0B8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＝645－1</w:t>
      </w:r>
    </w:p>
    <w:p w14:paraId="7ECB9C3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＝644</w:t>
      </w:r>
    </w:p>
    <w:p w14:paraId="0F768B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437A45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kern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499999＋49999＋4999＋499＋49＋5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</w:t>
      </w:r>
    </w:p>
    <w:p w14:paraId="2D49997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1998＋1997＋1996＋1995＋1994＋20</w:t>
      </w:r>
    </w:p>
    <w:p w14:paraId="4709CA2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560FE1E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499999＋49999＋4999＋499＋49＋5</w:t>
      </w:r>
    </w:p>
    <w:p w14:paraId="692A780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＝（499999＋1）＋（49999＋1）＋（4999＋1）＋（499＋1）＋（49＋1）</w:t>
      </w:r>
    </w:p>
    <w:p w14:paraId="15CC501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＝500000＋50000＋5000＋500＋50</w:t>
      </w:r>
    </w:p>
    <w:p w14:paraId="38AB6AC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＝555550</w:t>
      </w:r>
    </w:p>
    <w:p w14:paraId="49CFD0B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1998＋1997＋1996＋1995＋1994＋20</w:t>
      </w:r>
    </w:p>
    <w:p w14:paraId="1535F82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＝（1998＋2）＋（1997＋3）＋（1996＋4）＋（1995＋5）＋（1994＋6）</w:t>
      </w:r>
    </w:p>
    <w:p w14:paraId="31F227E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＝2000＋2000＋2000＋2000＋2000</w:t>
      </w:r>
    </w:p>
    <w:p w14:paraId="32E4E63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＝10000</w:t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0" w:name="_Toc84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【考点四】复杂的整数加法简便计算。</w:t>
      </w:r>
      <w:bookmarkEnd w:id="10"/>
    </w:p>
    <w:p w14:paraId="0327B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比较复杂的加法简便计算要观察算式特点，综合运行加法运算律进行简算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32B701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其一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。</w:t>
      </w:r>
    </w:p>
    <w:p w14:paraId="144DA4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771953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（1）1＋3＋5＋7＋9＋……95＋97＋99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</w:t>
      </w:r>
    </w:p>
    <w:p w14:paraId="2FB8D6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（2）2＋4＋6＋8＋……＋100</w:t>
      </w:r>
    </w:p>
    <w:p w14:paraId="405067B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6C1D767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（1）1＋3＋5＋7＋9＋……95＋97＋99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</w:t>
      </w:r>
    </w:p>
    <w:p w14:paraId="63371C6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＝（1＋99）＋（3＋97）＋（5＋95）……＋（49＋51）</w:t>
      </w:r>
    </w:p>
    <w:p w14:paraId="6018E4B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＝25×100</w:t>
      </w:r>
    </w:p>
    <w:p w14:paraId="4362434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＝2500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</w:t>
      </w:r>
    </w:p>
    <w:p w14:paraId="1ED5E1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（2）2＋4＋6＋8＋……＋100</w:t>
      </w:r>
    </w:p>
    <w:p w14:paraId="627E4A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＝（2＋98）＋（4＋96）＋（6＋94）＋……＋（48＋52）＋50＋100</w:t>
      </w:r>
    </w:p>
    <w:p w14:paraId="4819F20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＝24×100＋50＋100</w:t>
      </w:r>
    </w:p>
    <w:p w14:paraId="3D1A749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＝2550</w:t>
      </w:r>
    </w:p>
    <w:p w14:paraId="0FEF1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3D4CC0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1＋2＋3＋…＋99＋100</w:t>
      </w:r>
    </w:p>
    <w:p w14:paraId="7B33C94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6F582BD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1＋2＋3＋…＋99＋100</w:t>
      </w:r>
    </w:p>
    <w:p w14:paraId="61C0DFF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＝（1＋99）＋（2＋98）＋（3＋97）＋…＋100＋50</w:t>
      </w:r>
    </w:p>
    <w:p w14:paraId="2458E30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＝50×100＋50</w:t>
      </w:r>
    </w:p>
    <w:p w14:paraId="04F618A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＝5000＋50</w:t>
      </w:r>
    </w:p>
    <w:p w14:paraId="380D34F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</w:rPr>
        <w:t>＝5050</w:t>
      </w:r>
    </w:p>
    <w:p w14:paraId="79E439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27565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 35＋37＋39＋41＋…＋81＋83＋85</w:t>
      </w:r>
    </w:p>
    <w:p w14:paraId="4DB688E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051CCEC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25" o:spt="75" alt="eqId4c26e7d3c1d834494cfc6214ad6025db" type="#_x0000_t75" style="height:12.5pt;width:146.95pt;" o:ole="t" filled="f" o:preferrelative="t" stroked="f" coordsize="21600,21600">
            <v:path/>
            <v:fill on="f" focussize="0,0"/>
            <v:stroke on="f" joinstyle="miter"/>
            <v:imagedata r:id="rId12" o:title="eqId4c26e7d3c1d834494cfc6214ad6025db"/>
            <o:lock v:ext="edit" aspectratio="t"/>
            <w10:wrap type="none"/>
            <w10:anchorlock/>
          </v:shape>
          <o:OLEObject Type="Embed" ProgID="Equation.DSMT4" ShapeID="_x0000_i1025" DrawAspect="Content" ObjectID="_1468075725" r:id="rId11">
            <o:LockedField>false</o:LockedField>
          </o:OLEObject>
        </w:object>
      </w:r>
    </w:p>
    <w:p w14:paraId="3C6E0E6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26" o:spt="75" alt="eqId85c9565d11199b4f1e8f64bf685abd9f" type="#_x0000_t75" style="height:17.8pt;width:81.8pt;" o:ole="t" filled="f" o:preferrelative="t" stroked="f" coordsize="21600,21600">
            <v:path/>
            <v:fill on="f" focussize="0,0"/>
            <v:stroke on="f" joinstyle="miter"/>
            <v:imagedata r:id="rId14" o:title="eqId85c9565d11199b4f1e8f64bf685abd9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3">
            <o:LockedField>false</o:LockedField>
          </o:OLEObject>
        </w:object>
      </w:r>
    </w:p>
    <w:p w14:paraId="41B8A46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27" o:spt="75" alt="eqId802a5334113b16db87a58b4a1aee2d27" type="#_x0000_t75" style="height:12.6pt;width:43.1pt;" o:ole="t" filled="f" o:preferrelative="t" stroked="f" coordsize="21600,21600">
            <v:path/>
            <v:fill on="f" focussize="0,0"/>
            <v:stroke on="f" joinstyle="miter"/>
            <v:imagedata r:id="rId16" o:title="eqId802a5334113b16db87a58b4a1aee2d27"/>
            <o:lock v:ext="edit" aspectratio="t"/>
            <w10:wrap type="none"/>
            <w10:anchorlock/>
          </v:shape>
          <o:OLEObject Type="Embed" ProgID="Equation.DSMT4" ShapeID="_x0000_i1027" DrawAspect="Content" ObjectID="_1468075727" r:id="rId15">
            <o:LockedField>false</o:LockedField>
          </o:OLEObject>
        </w:object>
      </w:r>
    </w:p>
    <w:p w14:paraId="6C68240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28" o:spt="75" alt="eqId922cc43f2be3be1ac1d30767ff4c88ef" type="#_x0000_t75" style="height:12.55pt;width:31.65pt;" o:ole="t" filled="f" o:preferrelative="t" stroked="f" coordsize="21600,21600">
            <v:path/>
            <v:fill on="f" focussize="0,0"/>
            <v:stroke on="f" joinstyle="miter"/>
            <v:imagedata r:id="rId18" o:title="eqId922cc43f2be3be1ac1d30767ff4c88ef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</w:p>
    <w:p w14:paraId="4B485F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其二。</w:t>
      </w:r>
    </w:p>
    <w:p w14:paraId="7D1AD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427F53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1－2＋3－4＋5－6＋7－8＋9－10＋11</w:t>
      </w:r>
    </w:p>
    <w:p w14:paraId="0F80336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408261D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29" o:spt="75" alt="eqId7fee9342cc5e2585006d95e45824a2c6" type="#_x0000_t75" style="height:12.5pt;width:157.45pt;" o:ole="t" filled="f" o:preferrelative="t" stroked="f" coordsize="21600,21600">
            <v:path/>
            <v:fill on="f" focussize="0,0"/>
            <v:stroke on="f" joinstyle="miter"/>
            <v:imagedata r:id="rId20" o:title="eqId7fee9342cc5e2585006d95e45824a2c6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</w:p>
    <w:p w14:paraId="56A1AC0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0" o:spt="75" alt="eqId4520c08adfeb311ac1b9b658167c73c3" type="#_x0000_t75" style="height:17.8pt;width:205.9pt;" o:ole="t" filled="f" o:preferrelative="t" stroked="f" coordsize="21600,21600">
            <v:path/>
            <v:fill on="f" focussize="0,0"/>
            <v:stroke on="f" joinstyle="miter"/>
            <v:imagedata r:id="rId22" o:title="eqId4520c08adfeb311ac1b9b658167c73c3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</w:p>
    <w:p w14:paraId="4E53A09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1" o:spt="75" alt="eqId199300737087b881bd0fdd187c7db0be" type="#_x0000_t75" style="height:11.2pt;width:78.3pt;" o:ole="t" filled="f" o:preferrelative="t" stroked="f" coordsize="21600,21600">
            <v:path/>
            <v:fill on="f" focussize="0,0"/>
            <v:stroke on="f" joinstyle="miter"/>
            <v:imagedata r:id="rId24" o:title="eqId199300737087b881bd0fdd187c7db0b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</w:p>
    <w:p w14:paraId="53383A7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2" o:spt="75" alt="eqIdba3b24996f9f049d471e220f0d235445" type="#_x0000_t75" style="height:12.7pt;width:16.7pt;" o:ole="t" filled="f" o:preferrelative="t" stroked="f" coordsize="21600,21600">
            <v:path/>
            <v:fill on="f" focussize="0,0"/>
            <v:stroke on="f" joinstyle="miter"/>
            <v:imagedata r:id="rId26" o:title="eqIdba3b24996f9f049d471e220f0d23544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</w:p>
    <w:p w14:paraId="5C16B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1E6FD3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459EDD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100＋99－98－97＋96＋95－94－93…＋4＋3－2－1</w:t>
      </w:r>
    </w:p>
    <w:p w14:paraId="5EC0EE6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45692E7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100＋99－98－97＋96＋95－9－93…＋4＋3－2－1</w:t>
      </w:r>
    </w:p>
    <w:p w14:paraId="5312F4B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＝（100－98）＋（99－97）＋（96－94）＋（95－93）＋…＋（4－2）＋（3－1）</w:t>
      </w:r>
    </w:p>
    <w:p w14:paraId="2E36A21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＝2×50</w:t>
      </w:r>
    </w:p>
    <w:p w14:paraId="0EE3169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＝100</w:t>
      </w:r>
    </w:p>
    <w:p w14:paraId="05652A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571BA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100－98＋96－94＋92－90＋…＋8－6＋4－2</w:t>
      </w:r>
    </w:p>
    <w:p w14:paraId="24FA142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60A6399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100－98＋96－94＋92－90＋…＋8－6＋4－2</w:t>
      </w:r>
    </w:p>
    <w:p w14:paraId="1C7502F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＝25×2</w:t>
      </w:r>
    </w:p>
    <w:p w14:paraId="548948D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＝50</w:t>
      </w:r>
    </w:p>
    <w:p w14:paraId="59779C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52222A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50－49＋48－47＋…＋4－3＋2－1</w:t>
      </w:r>
    </w:p>
    <w:p w14:paraId="22F44F2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2F18F30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50－49＋48－47＋…＋4－3＋2－1</w:t>
      </w:r>
    </w:p>
    <w:p w14:paraId="0A6153B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＝（50－49）＋（48－47）＋…＋（4－3）＋（2－1）</w:t>
      </w:r>
    </w:p>
    <w:p w14:paraId="33D1D03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＝1＋1＋…＋1＋1</w:t>
      </w:r>
    </w:p>
    <w:p w14:paraId="02D8683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＝1×（50÷2）</w:t>
      </w:r>
    </w:p>
    <w:p w14:paraId="1359A81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＝25</w:t>
      </w:r>
    </w:p>
    <w:p w14:paraId="21ED55EF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bookmarkStart w:id="11" w:name="_Toc31384"/>
      <w:r>
        <w:rPr>
          <w:rFonts w:hint="eastAsia" w:ascii="微软雅黑" w:hAnsi="微软雅黑" w:eastAsia="微软雅黑" w:cs="微软雅黑"/>
          <w:b/>
          <w:bCs/>
          <w:color w:val="00B0F0"/>
          <w:sz w:val="28"/>
          <w:szCs w:val="28"/>
          <w:u w:val="none" w:color="auto"/>
          <w:lang w:val="en-US" w:eastAsia="zh-CN"/>
        </w:rPr>
        <w:t>【第二部分】整数减法运算律和简便计算</w:t>
      </w:r>
      <w:bookmarkEnd w:id="11"/>
    </w:p>
    <w:p w14:paraId="25FB2EE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2" w:name="_Toc2440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9" name="图片 2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【考点五】减法运算性质的认识。</w:t>
      </w:r>
      <w:bookmarkEnd w:id="12"/>
    </w:p>
    <w:p w14:paraId="1A6D6C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0" name="图片 3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21F8C6A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减法的运算性质：</w:t>
      </w:r>
    </w:p>
    <w:p w14:paraId="2DBA1BB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一个数连续减去两个数，等于减去这两个数的和，用字母表示为a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b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c=a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(b＋c)。</w:t>
      </w:r>
    </w:p>
    <w:p w14:paraId="4857B9D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在连减运算中，任意交换两个减数的位置，差不变，用字母表示为a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b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c=a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c</w:t>
      </w:r>
      <w:r>
        <w:rPr>
          <w:rFonts w:hint="eastAsia" w:ascii="宋体" w:hAnsi="宋体" w:eastAsia="宋体" w:cs="宋体"/>
          <w:b w:val="0"/>
          <w:bCs w:val="0"/>
          <w:color w:val="FF0000"/>
          <w:sz w:val="24"/>
          <w:szCs w:val="24"/>
          <w:lang w:eastAsia="zh-CN"/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b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3C66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</w:p>
    <w:p w14:paraId="4B289C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用不同的方法简算。</w:t>
      </w:r>
    </w:p>
    <w:p w14:paraId="771C2AB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方法一：674－126－74</w:t>
      </w:r>
    </w:p>
    <w:p w14:paraId="0D44C09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＝674－（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黑体" w:cs="Times New Roman"/>
          <w:sz w:val="24"/>
          <w:szCs w:val="24"/>
        </w:rPr>
        <w:t>_＋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黑体" w:cs="Times New Roman"/>
          <w:sz w:val="24"/>
          <w:szCs w:val="24"/>
        </w:rPr>
        <w:t>）</w:t>
      </w:r>
    </w:p>
    <w:p w14:paraId="10859DA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＝674－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</w:p>
    <w:p w14:paraId="720343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＝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</w:p>
    <w:p w14:paraId="180F68D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方法二：674－126－74</w:t>
      </w:r>
    </w:p>
    <w:p w14:paraId="437D0C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＝674－74－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</w:p>
    <w:p w14:paraId="197017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＝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  <w:r>
        <w:rPr>
          <w:rFonts w:hint="default" w:ascii="Times New Roman" w:hAnsi="Times New Roman" w:eastAsia="黑体" w:cs="Times New Roman"/>
          <w:sz w:val="24"/>
          <w:szCs w:val="24"/>
        </w:rPr>
        <w:t>－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</w:p>
    <w:p w14:paraId="4334BC7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＝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  </w:t>
      </w:r>
    </w:p>
    <w:p w14:paraId="4C4A917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我发现：（1）一个数连续减去两个数，可以先把这两个减数(        )起来，再从被减数里减去它们的(        )。用字母表示为(        )。</w:t>
      </w:r>
    </w:p>
    <w:p w14:paraId="5B28E0F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（2）在连减运算中，交换两个减数的位置，(        )不变。用字母表示：(        )。</w:t>
      </w:r>
    </w:p>
    <w:p w14:paraId="77DC32C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126     74     200     474     126     600     126     474     加     和     a－b－c＝a－（b＋c）     差     a－b－c＝a－c－b</w:t>
      </w:r>
    </w:p>
    <w:p w14:paraId="283AE06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在圆圈里和横线上填写相应的运算符号和数。</w:t>
      </w:r>
    </w:p>
    <w:p w14:paraId="1626A5F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868－52－48＝868○（52＋____）</w:t>
      </w:r>
    </w:p>
    <w:p w14:paraId="4AEEBCD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1500－28－272＝____－（28○272）</w:t>
      </w:r>
    </w:p>
    <w:p w14:paraId="2B90278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415－74－26＝____○（____○____）</w:t>
      </w:r>
    </w:p>
    <w:p w14:paraId="3087E0C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【答案】－；48；</w:t>
      </w:r>
    </w:p>
    <w:p w14:paraId="7BF63BF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1500；＋；</w:t>
      </w:r>
    </w:p>
    <w:p w14:paraId="0DCC584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415；－；74；＋；26</w:t>
      </w:r>
    </w:p>
    <w:p w14:paraId="6669171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在□里填上合适的运算符号，在横线上填上合适的数。</w:t>
      </w:r>
    </w:p>
    <w:p w14:paraId="73BB4C9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（1）262－89－11＝262□（____＋____）</w:t>
      </w:r>
    </w:p>
    <w:p w14:paraId="0DB731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（2）400－138－62＝____□（____□____）</w:t>
      </w:r>
    </w:p>
    <w:p w14:paraId="4B1C30F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（3）354－（____＋____）＝354□54□69</w:t>
      </w:r>
    </w:p>
    <w:p w14:paraId="4864A94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（4）216－198－16＝216□____－198</w:t>
      </w:r>
    </w:p>
    <w:p w14:paraId="1814826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【答案】（1）－；89；11</w:t>
      </w:r>
    </w:p>
    <w:p w14:paraId="5ED90D8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（2）400；－；138；＋；62</w:t>
      </w:r>
    </w:p>
    <w:p w14:paraId="7D14141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（3）54；69；－；－</w:t>
      </w:r>
    </w:p>
    <w:p w14:paraId="64D20F0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（4）－；16</w:t>
      </w:r>
    </w:p>
    <w:p w14:paraId="0E826E4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填上合适的数。</w:t>
      </w:r>
    </w:p>
    <w:p w14:paraId="735FC55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（1）124－45－55＝124－(      )</w:t>
      </w:r>
    </w:p>
    <w:p w14:paraId="61AE55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（2）765－146－54＝765－（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4"/>
          <w:szCs w:val="24"/>
        </w:rPr>
        <w:t>＋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4"/>
          <w:szCs w:val="24"/>
        </w:rPr>
        <w:t>）</w:t>
      </w:r>
    </w:p>
    <w:p w14:paraId="6F140E1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（3）534－53－147＝534－（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4"/>
          <w:szCs w:val="24"/>
        </w:rPr>
        <w:t>＋</w:t>
      </w:r>
      <w:r>
        <w:rPr>
          <w:rFonts w:hint="default" w:ascii="Times New Roman" w:hAnsi="Times New Roman" w:eastAsia="黑体" w:cs="Times New Roman"/>
          <w:b w:val="0"/>
          <w:sz w:val="24"/>
          <w:szCs w:val="24"/>
          <w:u w:val="single"/>
        </w:rPr>
        <w:t xml:space="preserve">    </w:t>
      </w:r>
      <w:r>
        <w:rPr>
          <w:rFonts w:hint="default" w:ascii="Times New Roman" w:hAnsi="Times New Roman" w:eastAsia="黑体" w:cs="Times New Roman"/>
          <w:sz w:val="24"/>
          <w:szCs w:val="24"/>
        </w:rPr>
        <w:t>）</w:t>
      </w:r>
    </w:p>
    <w:p w14:paraId="1721CA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（4）395－（72＋95）＝395－(      )－(      )</w:t>
      </w:r>
    </w:p>
    <w:p w14:paraId="6DCF6F7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45＋55     146     54     53     147     95     72</w:t>
      </w:r>
    </w:p>
    <w:p w14:paraId="3220F96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3" w:name="_Toc145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7" name="图片 17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【考点六】整数减法简便计算：“添括号”与“去括号”。</w:t>
      </w:r>
      <w:bookmarkEnd w:id="13"/>
    </w:p>
    <w:p w14:paraId="73FF42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8" name="图片 18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利用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减法的运算性质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进行简便计算，要注意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添括号与去括号时，括号内的符号要改变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82B4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3326BF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(1)900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245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155            (2)249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(93＋49)         (3)569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72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69</w:t>
      </w:r>
    </w:p>
    <w:p w14:paraId="1FF742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40" w:hanging="240" w:hangingChars="100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(4)811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23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77             (5)403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174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26          (6)577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－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(177+58)</w:t>
      </w:r>
    </w:p>
    <w:p w14:paraId="5A65457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解析：(1)500；(2)107；(3)428；(4)711；(5)203；(6)342</w:t>
      </w:r>
    </w:p>
    <w:p w14:paraId="6CF4A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0D12F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608－124－76</w:t>
      </w:r>
    </w:p>
    <w:p w14:paraId="7AACE7E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069CEFE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608－124－76</w:t>
      </w:r>
    </w:p>
    <w:p w14:paraId="01F3327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＝608－（124＋76）</w:t>
      </w:r>
    </w:p>
    <w:p w14:paraId="35DDE83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＝608－200</w:t>
      </w:r>
    </w:p>
    <w:p w14:paraId="3E20768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＝408</w:t>
      </w:r>
    </w:p>
    <w:p w14:paraId="5733C9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12757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962－（362＋139）</w:t>
      </w:r>
    </w:p>
    <w:p w14:paraId="1D24959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A9FFAB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962－（362＋139）</w:t>
      </w:r>
    </w:p>
    <w:p w14:paraId="3130309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＝962－362－139</w:t>
      </w:r>
    </w:p>
    <w:p w14:paraId="68EBA69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＝600－139</w:t>
      </w:r>
    </w:p>
    <w:p w14:paraId="3DB070C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＝461</w:t>
      </w:r>
    </w:p>
    <w:p w14:paraId="4996D50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4" w:name="_Toc1424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9" name="图片 1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【考点七】整数减法简便计算：“拆分”。</w:t>
      </w:r>
      <w:bookmarkEnd w:id="14"/>
    </w:p>
    <w:p w14:paraId="665E2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2" name="图片 22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当遇到减数接近整十整百整千数时，可以先拆分，再利用减法的运算性质进行简算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1DDA1B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0CEB67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436－99</w:t>
      </w:r>
    </w:p>
    <w:p w14:paraId="3F45B0E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D3EA10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436－99</w:t>
      </w:r>
    </w:p>
    <w:p w14:paraId="5193327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＝436－（100－1）</w:t>
      </w:r>
    </w:p>
    <w:p w14:paraId="6125ADA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＝436－100＋1</w:t>
      </w:r>
    </w:p>
    <w:p w14:paraId="482449E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＝336＋1</w:t>
      </w:r>
    </w:p>
    <w:p w14:paraId="0F9B190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＝337</w:t>
      </w:r>
    </w:p>
    <w:p w14:paraId="003836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6B828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521－398</w:t>
      </w:r>
    </w:p>
    <w:p w14:paraId="559AD78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13AFEF8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521－398</w:t>
      </w:r>
    </w:p>
    <w:p w14:paraId="07174DC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＝521－（400－2）</w:t>
      </w:r>
    </w:p>
    <w:p w14:paraId="63ED458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＝521－400＋2</w:t>
      </w:r>
    </w:p>
    <w:p w14:paraId="63CBB4D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＝121＋2</w:t>
      </w:r>
    </w:p>
    <w:p w14:paraId="7CEC8C7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＝123</w:t>
      </w:r>
    </w:p>
    <w:p w14:paraId="49BED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1A4BA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233－102</w:t>
      </w:r>
    </w:p>
    <w:p w14:paraId="6DD24DA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297028E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233－102</w:t>
      </w:r>
    </w:p>
    <w:p w14:paraId="7A7FC6A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＝233－100－2</w:t>
      </w:r>
    </w:p>
    <w:p w14:paraId="5209519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＝133－2</w:t>
      </w:r>
    </w:p>
    <w:p w14:paraId="6B34DEE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＝131</w:t>
      </w:r>
    </w:p>
    <w:p w14:paraId="6E6252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75DCC7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467－102                                   </w:t>
      </w:r>
    </w:p>
    <w:p w14:paraId="0249BA2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42B9CBB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467－102     </w:t>
      </w:r>
    </w:p>
    <w:p w14:paraId="6B211BE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＝467－100－2</w:t>
      </w:r>
    </w:p>
    <w:p w14:paraId="24B0795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＝367－2</w:t>
      </w:r>
    </w:p>
    <w:p w14:paraId="2EFA51B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＝365</w:t>
      </w:r>
    </w:p>
    <w:p w14:paraId="0B634D7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5" w:name="_Toc2688"/>
      <w:r>
        <w:rPr>
          <w:rFonts w:hint="eastAsia" w:ascii="微软雅黑" w:hAnsi="微软雅黑" w:eastAsia="微软雅黑" w:cs="微软雅黑"/>
          <w:b/>
          <w:bCs/>
          <w:color w:val="00B0F0"/>
          <w:sz w:val="28"/>
          <w:szCs w:val="28"/>
          <w:u w:val="none" w:color="auto"/>
          <w:lang w:val="en-US" w:eastAsia="zh-CN"/>
        </w:rPr>
        <w:t>【第三部分】整数乘法运算律和简便计算</w:t>
      </w:r>
      <w:bookmarkEnd w:id="15"/>
    </w:p>
    <w:p w14:paraId="3038BD19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6" w:name="_Toc410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3" name="图片 23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【考点八】乘法交换律和乘法结合律的认识。</w:t>
      </w:r>
      <w:bookmarkEnd w:id="16"/>
    </w:p>
    <w:p w14:paraId="71665F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4" name="图片 24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30BB378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乘法交换律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两个数相乘，交换因数的位置，积不变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用字母表示为a×b=b×a。</w:t>
      </w:r>
    </w:p>
    <w:p w14:paraId="1AD8C30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乘法结合律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eastAsia="zh-CN"/>
        </w:rPr>
        <w:t>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三个数相乘，先把前两个数相乘，或者先把后两个数相乘，积不变，用字母表示为(a×b)×c=a×(b×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)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6C032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</w:p>
    <w:p w14:paraId="4931835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sz w:val="24"/>
          <w:szCs w:val="24"/>
        </w:rPr>
        <w:t>．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val="en-US" w:eastAsia="zh-CN"/>
        </w:rPr>
        <w:t>乘法交换律）</w:t>
      </w:r>
      <w:r>
        <w:rPr>
          <w:rFonts w:hint="default" w:ascii="Times New Roman" w:hAnsi="Times New Roman" w:eastAsia="黑体" w:cs="Times New Roman"/>
          <w:sz w:val="24"/>
          <w:szCs w:val="24"/>
        </w:rPr>
        <w:t>27×(        )＝35×(        )。这里运用了(        )律，用字母表示为(        )。</w:t>
      </w:r>
    </w:p>
    <w:p w14:paraId="6B121FF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35     27     乘法交换     a×b＝b×a</w:t>
      </w:r>
    </w:p>
    <w:p w14:paraId="644E40C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sz w:val="24"/>
          <w:szCs w:val="24"/>
        </w:rPr>
        <w:t>．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黑体" w:cs="Times New Roman"/>
          <w:b/>
          <w:bCs/>
          <w:color w:val="00B0F0"/>
          <w:sz w:val="24"/>
          <w:szCs w:val="24"/>
          <w:lang w:val="en-US" w:eastAsia="zh-CN"/>
        </w:rPr>
        <w:t>乘法结合律）</w:t>
      </w:r>
      <w:r>
        <w:rPr>
          <w:rFonts w:hint="default" w:ascii="Times New Roman" w:hAnsi="Times New Roman" w:eastAsia="黑体" w:cs="Times New Roman"/>
          <w:sz w:val="24"/>
          <w:szCs w:val="24"/>
        </w:rPr>
        <w:t>33×8×125＝33×（8×125），运用了(        )，该运算律用字母表示是(        )。</w:t>
      </w:r>
    </w:p>
    <w:p w14:paraId="52640EA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乘法结合律     a×b×c＝a×（b×c）</w:t>
      </w:r>
    </w:p>
    <w:p w14:paraId="7502A52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4×78×25＝78×（4×25）运用了乘法(        )律和(        )律。</w:t>
      </w:r>
    </w:p>
    <w:p w14:paraId="221C3BE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交换     乘法结合</w:t>
      </w:r>
    </w:p>
    <w:p w14:paraId="5566A94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在括号里填上“＞”“＜”或“＝”。</w:t>
      </w:r>
    </w:p>
    <w:p w14:paraId="635A1A8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34×32(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)32×34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</w:t>
      </w:r>
      <w:r>
        <w:rPr>
          <w:rFonts w:hint="eastAsia" w:ascii="Times New Roman" w:hAnsi="Times New Roman" w:eastAsia="黑体" w:cs="Times New Roman"/>
          <w:kern w:val="0"/>
          <w:sz w:val="24"/>
          <w:szCs w:val="24"/>
          <w:lang w:val="en-US" w:eastAsia="zh-CN"/>
        </w:rPr>
        <w:t xml:space="preserve">      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26×12×5(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)（12×5）×16</w:t>
      </w:r>
    </w:p>
    <w:p w14:paraId="52A5740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36×28×11(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)11×39×28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45×（23×32）( 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)（45×23）×32</w:t>
      </w:r>
    </w:p>
    <w:p w14:paraId="1E32A6F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＝     ＞     ＜     ＝</w:t>
      </w:r>
    </w:p>
    <w:p w14:paraId="6E40D57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填一填。</w:t>
      </w:r>
    </w:p>
    <w:p w14:paraId="4943B5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（1）21×24＝24×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" cy="285750"/>
            <wp:effectExtent l="0" t="0" r="0" b="0"/>
            <wp:docPr id="100003" name="图片 100003" descr="@@@98c95f848cc14fb1ab361e9a5380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8c95f848cc14fb1ab361e9a53800bc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，用了乘法(        )律。</w:t>
      </w:r>
    </w:p>
    <w:p w14:paraId="25120AC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（2）45×4×5＝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" cy="285750"/>
            <wp:effectExtent l="0" t="0" r="0" b="0"/>
            <wp:docPr id="100005" name="图片 100005" descr="@@@98c95f848cc14fb1ab361e9a5380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98c95f848cc14fb1ab361e9a53800bc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×（4×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" cy="285750"/>
            <wp:effectExtent l="0" t="0" r="0" b="0"/>
            <wp:docPr id="100007" name="图片 100007" descr="@@@98c95f848cc14fb1ab361e9a5380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8c95f848cc14fb1ab361e9a53800bc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），用了乘法(        )律。</w:t>
      </w:r>
    </w:p>
    <w:p w14:paraId="0E34FFB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（3）（80×25）×4＝80×（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" cy="285750"/>
            <wp:effectExtent l="0" t="0" r="0" b="0"/>
            <wp:docPr id="100009" name="图片 100009" descr="@@@98c95f848cc14fb1ab361e9a5380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8c95f848cc14fb1ab361e9a53800bc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×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" cy="285750"/>
            <wp:effectExtent l="0" t="0" r="0" b="0"/>
            <wp:docPr id="100011" name="图片 100011" descr="@@@98c95f848cc14fb1ab361e9a5380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8c95f848cc14fb1ab361e9a53800bc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），用了乘法(        )律。</w:t>
      </w:r>
    </w:p>
    <w:p w14:paraId="5256E89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（4）（5×125）×8＝5×（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" cy="285750"/>
            <wp:effectExtent l="0" t="0" r="0" b="0"/>
            <wp:docPr id="100013" name="图片 100013" descr="@@@98c95f848cc14fb1ab361e9a5380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98c95f848cc14fb1ab361e9a53800bc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×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1000" cy="285750"/>
            <wp:effectExtent l="0" t="0" r="0" b="0"/>
            <wp:docPr id="100015" name="图片 100015" descr="@@@98c95f848cc14fb1ab361e9a53800bc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98c95f848cc14fb1ab361e9a53800bcf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），用了乘法(        )律。</w:t>
      </w:r>
    </w:p>
    <w:p w14:paraId="09F0480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【答案】（1）21；交换</w:t>
      </w:r>
    </w:p>
    <w:p w14:paraId="0DB2FE9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（2）45；5；结合</w:t>
      </w:r>
    </w:p>
    <w:p w14:paraId="7C70772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（3）25；4；结合</w:t>
      </w:r>
    </w:p>
    <w:p w14:paraId="3930BAC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（4）125；8；结合</w:t>
      </w:r>
    </w:p>
    <w:p w14:paraId="3E7C66D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7" w:name="_Toc730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5" name="图片 2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【考点九】整数乘法简便计算：“好朋友数”。</w:t>
      </w:r>
      <w:bookmarkEnd w:id="17"/>
    </w:p>
    <w:p w14:paraId="085EDE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6" name="图片 2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利用乘法交换律和乘法结合律进行简便计算，要注意以下几组特殊数相乘的积，我们把它称作“好朋友数”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385AA27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①5×2=10           ②25×4=100      ③125×8=1000</w:t>
      </w:r>
    </w:p>
    <w:p w14:paraId="41BA3FA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④625×16=10000    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⑤75×4=300    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⑥25×8=200     ⑦375×8=3000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3BFF40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34749D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（1）57×2×5                        （2）25×37×4 </w:t>
      </w:r>
    </w:p>
    <w:p w14:paraId="069E2E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（3）4×(29×25)                     （4）125×(36×8)</w:t>
      </w:r>
    </w:p>
    <w:p w14:paraId="634DC64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265581A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(1)57×2×5</w:t>
      </w:r>
    </w:p>
    <w:p w14:paraId="7A05CCE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=57×(2×5)</w:t>
      </w:r>
    </w:p>
    <w:p w14:paraId="5B494E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=57×10</w:t>
      </w:r>
    </w:p>
    <w:p w14:paraId="44CAAB7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=570</w:t>
      </w:r>
    </w:p>
    <w:p w14:paraId="2442CBD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(2)25×37×4=3700</w:t>
      </w:r>
    </w:p>
    <w:p w14:paraId="41A1848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(3)4×(29×25)</w:t>
      </w:r>
    </w:p>
    <w:p w14:paraId="5C828A0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=4×25×29</w:t>
      </w:r>
    </w:p>
    <w:p w14:paraId="0956001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=100×29 </w:t>
      </w:r>
    </w:p>
    <w:p w14:paraId="3D37CDD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=2900</w:t>
      </w:r>
    </w:p>
    <w:p w14:paraId="3E8FD11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(4))125×(36×8)</w:t>
      </w:r>
    </w:p>
    <w:p w14:paraId="600167C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=125×8×36</w:t>
      </w:r>
    </w:p>
    <w:p w14:paraId="0DB975E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=1000×36</w:t>
      </w:r>
    </w:p>
    <w:p w14:paraId="2BD3D10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=36000</w:t>
      </w:r>
    </w:p>
    <w:p w14:paraId="2D0444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4DD86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67597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72×125×8</w:t>
      </w:r>
    </w:p>
    <w:p w14:paraId="3320100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322BBA2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72×125×8</w:t>
      </w:r>
    </w:p>
    <w:p w14:paraId="6C2EF23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＝72×（125×8）</w:t>
      </w:r>
    </w:p>
    <w:p w14:paraId="470801E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＝72×1000</w:t>
      </w:r>
    </w:p>
    <w:p w14:paraId="2FEDDAF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＝72000</w:t>
      </w:r>
    </w:p>
    <w:p w14:paraId="1589A0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790868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135×50×2</w:t>
      </w:r>
    </w:p>
    <w:p w14:paraId="6005C48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25B6D50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135×50×2</w:t>
      </w:r>
    </w:p>
    <w:p w14:paraId="345BCDC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＝135×（50×2）</w:t>
      </w:r>
    </w:p>
    <w:p w14:paraId="1C367F6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＝135×100</w:t>
      </w:r>
    </w:p>
    <w:p w14:paraId="4B2DF0D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＝13500</w:t>
      </w:r>
    </w:p>
    <w:p w14:paraId="456E84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20E9CF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25×33×4</w:t>
      </w:r>
    </w:p>
    <w:p w14:paraId="1E7B67A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08DCF71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25×33×4</w:t>
      </w:r>
    </w:p>
    <w:p w14:paraId="3A180D3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＝25×4×33</w:t>
      </w:r>
    </w:p>
    <w:p w14:paraId="395D9C6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＝100×33</w:t>
      </w:r>
    </w:p>
    <w:p w14:paraId="1670800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＝3300</w:t>
      </w:r>
    </w:p>
    <w:p w14:paraId="7B93D99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8" w:name="_Toc6531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7" name="图片 27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【考点十】整数乘法简便计算：“拆分”。</w:t>
      </w:r>
      <w:bookmarkEnd w:id="18"/>
    </w:p>
    <w:p w14:paraId="72135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8" name="图片 28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226DC89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在乘法巧算里，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当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乘数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中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出现5、25、125等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数时，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均可通过拆分来找“好朋友数”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进行简算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37C89A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13E38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125×72</w:t>
      </w:r>
    </w:p>
    <w:p w14:paraId="0F3B7FD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9D5DB5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125×72</w:t>
      </w:r>
    </w:p>
    <w:p w14:paraId="7C81218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＝125×8×9</w:t>
      </w:r>
    </w:p>
    <w:p w14:paraId="3BFB4D5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＝1000×9</w:t>
      </w:r>
    </w:p>
    <w:p w14:paraId="1E9C660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＝9000</w:t>
      </w:r>
    </w:p>
    <w:p w14:paraId="2165D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47D785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40×125</w:t>
      </w:r>
    </w:p>
    <w:p w14:paraId="5BC46EB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7A2AA9A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40×125</w:t>
      </w:r>
    </w:p>
    <w:p w14:paraId="7D5B462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＝5×8×125</w:t>
      </w:r>
    </w:p>
    <w:p w14:paraId="4FC0BE6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＝5×（8×125）</w:t>
      </w:r>
    </w:p>
    <w:p w14:paraId="5932A0F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＝5000</w:t>
      </w:r>
    </w:p>
    <w:p w14:paraId="4F77B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39A30C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125×88             </w:t>
      </w:r>
    </w:p>
    <w:p w14:paraId="5980DE9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72C36BB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125×88     </w:t>
      </w:r>
    </w:p>
    <w:p w14:paraId="46DE4C7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＝125×（8×11）</w:t>
      </w:r>
    </w:p>
    <w:p w14:paraId="4674A86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＝125×8×11</w:t>
      </w:r>
    </w:p>
    <w:p w14:paraId="2A9573C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＝1000×11</w:t>
      </w:r>
    </w:p>
    <w:p w14:paraId="0BBC91E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＝11000</w:t>
      </w:r>
    </w:p>
    <w:p w14:paraId="1FEE45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18ECD7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16×25×5</w:t>
      </w:r>
    </w:p>
    <w:p w14:paraId="60BBF14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AAFF75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16×25×5</w:t>
      </w:r>
    </w:p>
    <w:p w14:paraId="1321570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＝（4×4）×25×5</w:t>
      </w:r>
    </w:p>
    <w:p w14:paraId="5D5E46F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＝4×25×4×5</w:t>
      </w:r>
    </w:p>
    <w:p w14:paraId="3085923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＝（4×25）×（4×5）</w:t>
      </w:r>
    </w:p>
    <w:p w14:paraId="7DE9FB3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＝100×20</w:t>
      </w:r>
    </w:p>
    <w:p w14:paraId="7F94D45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＝2000</w:t>
      </w:r>
    </w:p>
    <w:p w14:paraId="129FE4A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9" w:name="_Toc360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31" name="图片 31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【考点十一】乘法分配律的认识。</w:t>
      </w:r>
      <w:bookmarkEnd w:id="19"/>
    </w:p>
    <w:p w14:paraId="6BC9B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2" name="图片 32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两个数的和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或差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与一个数相乘，可以先把它们与这个数分别相乘，再相加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或相减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，这叫做乘法分配律。</w:t>
      </w:r>
    </w:p>
    <w:p w14:paraId="2333C12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乘法分配律：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×（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+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）=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+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1B725A4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乘法分配律的逆运算：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+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=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×（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+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c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。</w:t>
      </w:r>
    </w:p>
    <w:p w14:paraId="180B17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在横线上填上合适的数或字母。</w:t>
      </w:r>
    </w:p>
    <w:p w14:paraId="6649CF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（1）125×(20+8)=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        </w:t>
      </w:r>
    </w:p>
    <w:p w14:paraId="33C6BC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（2）（a+b）xc=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×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十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×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</w:p>
    <w:p w14:paraId="434D3E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（3）8×47＋8×53＝____×（____＋____）</w:t>
      </w:r>
    </w:p>
    <w:p w14:paraId="088ADA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（4）8×36＋89×8＝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×（36＋89）</w:t>
      </w:r>
    </w:p>
    <w:p w14:paraId="63DAE59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4D1419D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（1）3500；（2）a；c；b；c；（3）8×47＋8×53＝8×（47＋53）；（4）8×36＋89×8＝8×（36＋89）</w:t>
      </w:r>
    </w:p>
    <w:p w14:paraId="5DFB3A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在括号里填上合适的数。</w:t>
      </w:r>
    </w:p>
    <w:p w14:paraId="2FF02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 24×（35＋78）＝24×(        )＋24×(        )</w:t>
      </w:r>
    </w:p>
    <w:p w14:paraId="51F9DE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（2）(        )×（40＋8）＝25×(        )____(        )×8</w:t>
      </w:r>
    </w:p>
    <w:p w14:paraId="38C72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（3） 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object>
          <v:shape id="_x0000_i1033" o:spt="75" alt="eqIdfd428f0c0775c1ca50dac013860fae55" type="#_x0000_t75" style="height:17.75pt;width:62.45pt;" o:ole="t" filled="f" o:preferrelative="t" stroked="f" coordsize="21600,21600">
            <v:path/>
            <v:fill on="f" focussize="0,0"/>
            <v:stroke on="f" joinstyle="miter"/>
            <v:imagedata r:id="rId29" o:title="eqIdfd428f0c0775c1ca50dac013860fae55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（____×____）×（____）</w:t>
      </w:r>
    </w:p>
    <w:p w14:paraId="10243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（4）（3＋25）×4＝3×4＋（____）×4</w:t>
      </w:r>
    </w:p>
    <w:p w14:paraId="5DCCDDA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19C6E09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（1）24×（35＋78）＝24×35＋24×78</w:t>
      </w:r>
    </w:p>
    <w:p w14:paraId="216CD8A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（2）25×（40＋8）＝25×40＋25×8</w:t>
      </w:r>
    </w:p>
    <w:p w14:paraId="1D0867D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（3）（25×77）×4＝（25×4）×77</w:t>
      </w:r>
    </w:p>
    <w:p w14:paraId="2154C25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（4）25</w:t>
      </w:r>
    </w:p>
    <w:p w14:paraId="4012EC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在横线上填上合适的数，在括号里填上对应的运算律。</w:t>
      </w:r>
    </w:p>
    <w:p w14:paraId="238FAC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（1）21×15＋21×35＝21×（___＋___）    (        )</w:t>
      </w:r>
    </w:p>
    <w:p w14:paraId="6D6E5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（2）35×31＋35×69＝（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）×（31＋69）    (        )</w:t>
      </w:r>
    </w:p>
    <w:p w14:paraId="106F9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（3）125×（80＋8）＝125×（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）＋125×（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u w:val="single"/>
          <w:lang w:val="en-US" w:eastAsia="zh-CN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）     (        )</w:t>
      </w:r>
    </w:p>
    <w:p w14:paraId="39A59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（4）31×12＋69×12＝（____＋____）×12     (        )</w:t>
      </w:r>
    </w:p>
    <w:p w14:paraId="45CEED6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解析：（1）21×15＋21×35＝21×（15＋35），乘法分配律；</w:t>
      </w:r>
    </w:p>
    <w:p w14:paraId="7D23716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（2）35；乘法分配律；</w:t>
      </w:r>
    </w:p>
    <w:p w14:paraId="118ACB4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（3）125×（80＋8）＝125×80＋125×8，乘法分配律；</w:t>
      </w:r>
    </w:p>
    <w:p w14:paraId="27337A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（4）31×12＋69×12＝（31＋69）×12，乘法分配律。</w:t>
      </w:r>
    </w:p>
    <w:p w14:paraId="5B001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根据乘法运算定律，在横线上填合适的数或字母。</w:t>
      </w:r>
    </w:p>
    <w:p w14:paraId="02CC6CB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25×（4×8）＝（____×____）×____</w:t>
      </w:r>
    </w:p>
    <w:p w14:paraId="6A66DA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（a＋b）×15＝a×____＋____×____</w:t>
      </w:r>
    </w:p>
    <w:p w14:paraId="039B31A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m×168＋m×18＝____×（____＋____）</w:t>
      </w:r>
    </w:p>
    <w:p w14:paraId="5E6D91A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24×（____×a）＝（____×18）×____</w:t>
      </w:r>
    </w:p>
    <w:p w14:paraId="233AF4A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09B2EC3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25×（4×8）＝（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25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×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4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）×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8</w:t>
      </w:r>
    </w:p>
    <w:p w14:paraId="2D7B021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（a＋b）×15＝a×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15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＋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b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×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15</w:t>
      </w:r>
    </w:p>
    <w:p w14:paraId="461E150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m×168＋m×18＝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m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×（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168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＋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18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）</w:t>
      </w:r>
    </w:p>
    <w:p w14:paraId="0187605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24×（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18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×a）＝（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24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×18）×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  <w:u w:val="single"/>
        </w:rPr>
        <w:t>a</w:t>
      </w:r>
    </w:p>
    <w:p w14:paraId="46AE04E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20" w:name="_Toc1356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33" name="图片 33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【考点十二】乘法分配律简便计算：“一般形式”。</w:t>
      </w:r>
      <w:bookmarkEnd w:id="20"/>
    </w:p>
    <w:p w14:paraId="4BADC4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9" name="图片 39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利用乘法分配律简便计算时，注意保持符号一致：a×（b＋c）=a×b＋a×c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1A5B73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5D6D53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</w:t>
      </w:r>
      <w:r>
        <w:rPr>
          <w:rFonts w:hint="default" w:ascii="Times New Roman" w:hAnsi="Times New Roman" w:eastAsia="黑体" w:cs="Times New Roman"/>
          <w:sz w:val="24"/>
          <w:szCs w:val="24"/>
        </w:rPr>
        <w:t>（800＋80）×125</w:t>
      </w:r>
    </w:p>
    <w:p w14:paraId="08A1D74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0CE5944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（800＋80）×125</w:t>
      </w:r>
    </w:p>
    <w:p w14:paraId="0176E42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＝800×125＋80×125</w:t>
      </w:r>
    </w:p>
    <w:p w14:paraId="2DDA752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＝100000＋10000</w:t>
      </w:r>
    </w:p>
    <w:p w14:paraId="7F813B1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＝110000</w:t>
      </w:r>
    </w:p>
    <w:p w14:paraId="23AE99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13781D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（25＋17）×4        </w:t>
      </w:r>
    </w:p>
    <w:p w14:paraId="0FBAEFA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70EF4EE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（25＋17）×4        </w:t>
      </w:r>
    </w:p>
    <w:p w14:paraId="2EE4B1F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＝25×4＋17×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4</w:t>
      </w:r>
    </w:p>
    <w:p w14:paraId="61529A2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＝100＋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68</w:t>
      </w:r>
    </w:p>
    <w:p w14:paraId="218711E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68</w:t>
      </w:r>
    </w:p>
    <w:p w14:paraId="507F9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16EEE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（40＋8）×125</w:t>
      </w:r>
    </w:p>
    <w:p w14:paraId="7933A65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1698541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（40＋8）×125</w:t>
      </w:r>
    </w:p>
    <w:p w14:paraId="420CF5C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＝40×125＋8×125</w:t>
      </w:r>
    </w:p>
    <w:p w14:paraId="01D34E3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＝5000＋1000</w:t>
      </w:r>
    </w:p>
    <w:p w14:paraId="38CA86D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＝6000</w:t>
      </w:r>
    </w:p>
    <w:p w14:paraId="5533B6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4E9E88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145×(100</w:t>
      </w:r>
      <w:r>
        <w:rPr>
          <w:rFonts w:hint="eastAsia" w:ascii="宋体" w:hAnsi="宋体" w:eastAsia="宋体" w:cs="宋体"/>
          <w:sz w:val="24"/>
          <w:szCs w:val="24"/>
        </w:rPr>
        <w:t>－</w:t>
      </w:r>
      <w:r>
        <w:rPr>
          <w:rFonts w:hint="default" w:ascii="Times New Roman" w:hAnsi="Times New Roman" w:eastAsia="黑体" w:cs="Times New Roman"/>
          <w:sz w:val="24"/>
          <w:szCs w:val="24"/>
        </w:rPr>
        <w:t>1)</w:t>
      </w:r>
    </w:p>
    <w:p w14:paraId="7497F69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6A0A000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145×(100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－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1)</w:t>
      </w:r>
    </w:p>
    <w:p w14:paraId="7E9AB19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=145×100</w:t>
      </w:r>
      <w:r>
        <w:rPr>
          <w:rFonts w:hint="eastAsia" w:ascii="宋体" w:hAnsi="宋体" w:eastAsia="宋体" w:cs="宋体"/>
          <w:color w:val="FF0000"/>
          <w:sz w:val="24"/>
          <w:szCs w:val="24"/>
        </w:rPr>
        <w:t>－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145×1</w:t>
      </w:r>
    </w:p>
    <w:p w14:paraId="1F5A3D2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=14355</w:t>
      </w:r>
    </w:p>
    <w:p w14:paraId="35DD7E0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21" w:name="_Toc7384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40" name="图片 4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【考点十三】乘法分配律简便计算：“逆运算”。</w:t>
      </w:r>
      <w:bookmarkEnd w:id="21"/>
    </w:p>
    <w:p w14:paraId="119EAC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41" name="图片 4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54B3C56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利用乘法分配律简便计算时，注意保持符号一致：a×b＋a×c=a×（b＋c）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78C66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5CBF1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（1）22×65＋65×78</w:t>
      </w:r>
    </w:p>
    <w:p w14:paraId="3DAE19E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1318EA1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＝（22＋78）×65</w:t>
      </w:r>
    </w:p>
    <w:p w14:paraId="4219C09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＝100×65</w:t>
      </w:r>
    </w:p>
    <w:p w14:paraId="483C365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＝6500</w:t>
      </w:r>
    </w:p>
    <w:p w14:paraId="3F7939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（2）168×71－71×68</w:t>
      </w:r>
    </w:p>
    <w:p w14:paraId="1C7E69F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5F733DD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＝（168－68）×71</w:t>
      </w:r>
    </w:p>
    <w:p w14:paraId="73884AA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＝100×71</w:t>
      </w:r>
    </w:p>
    <w:p w14:paraId="4B61916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＝7100</w:t>
      </w:r>
    </w:p>
    <w:p w14:paraId="54D382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3B2810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312×4＋188×4</w:t>
      </w:r>
    </w:p>
    <w:p w14:paraId="6F60F05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0D7F05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312×4＋188×4</w:t>
      </w:r>
    </w:p>
    <w:p w14:paraId="5B206D8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＝（312＋188）×4</w:t>
      </w:r>
    </w:p>
    <w:p w14:paraId="1415EF1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＝500×4</w:t>
      </w:r>
    </w:p>
    <w:p w14:paraId="6BF82C1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＝2000</w:t>
      </w:r>
    </w:p>
    <w:p w14:paraId="568C0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2A51F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43×14＋43×86</w:t>
      </w:r>
    </w:p>
    <w:p w14:paraId="2C19278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75F3C75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43×14＋43×86</w:t>
      </w:r>
    </w:p>
    <w:p w14:paraId="519B1AA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＝43×（14＋86）</w:t>
      </w:r>
    </w:p>
    <w:p w14:paraId="295F07B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＝43×100</w:t>
      </w:r>
    </w:p>
    <w:p w14:paraId="07F36B6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＝4300</w:t>
      </w:r>
    </w:p>
    <w:p w14:paraId="341916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6AC8C28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172×45－45×152</w:t>
      </w:r>
    </w:p>
    <w:p w14:paraId="0C2C5BF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50F0219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172×45－45×152</w:t>
      </w:r>
    </w:p>
    <w:p w14:paraId="7E5CCEC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＝（172－152）×45</w:t>
      </w:r>
    </w:p>
    <w:p w14:paraId="410AF1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＝20×45</w:t>
      </w:r>
    </w:p>
    <w:p w14:paraId="10C31E4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＝900</w:t>
      </w:r>
    </w:p>
    <w:p w14:paraId="57F4F3B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22" w:name="_Toc2048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42" name="图片 4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【考点十四】乘法分配律简便计算：“添加因数1”。</w:t>
      </w:r>
      <w:bookmarkEnd w:id="22"/>
    </w:p>
    <w:p w14:paraId="65B7B1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43" name="图片 4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25E6420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形如49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+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=（49＋1）×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7ABC383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形如54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+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+45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=（54+1+45）×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。</w:t>
      </w:r>
    </w:p>
    <w:p w14:paraId="087F8A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其一。</w:t>
      </w:r>
    </w:p>
    <w:p w14:paraId="21FAD4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5B684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17×99＋17</w:t>
      </w:r>
    </w:p>
    <w:p w14:paraId="1269033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1B08374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17×99＋17</w:t>
      </w:r>
    </w:p>
    <w:p w14:paraId="62F9533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＝17×（99＋1）</w:t>
      </w:r>
    </w:p>
    <w:p w14:paraId="08E42E1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＝17×100</w:t>
      </w:r>
    </w:p>
    <w:p w14:paraId="44ED917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＝1700</w:t>
      </w:r>
    </w:p>
    <w:p w14:paraId="309224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</w:p>
    <w:p w14:paraId="6D664D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其二。</w:t>
      </w:r>
    </w:p>
    <w:p w14:paraId="493FAD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06C17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201×36－36</w:t>
      </w:r>
    </w:p>
    <w:p w14:paraId="4BC1AE2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6C96760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201×36－36</w:t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</w:t>
      </w:r>
    </w:p>
    <w:p w14:paraId="130DE9F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＝（201－1）×36</w:t>
      </w:r>
    </w:p>
    <w:p w14:paraId="747A213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＝200×36</w:t>
      </w:r>
    </w:p>
    <w:p w14:paraId="18E4E0C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＝7200</w:t>
      </w:r>
    </w:p>
    <w:p w14:paraId="0BC247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56943D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85×201－85</w:t>
      </w:r>
    </w:p>
    <w:p w14:paraId="6E6C3DC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04B16F3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85×201－85</w:t>
      </w:r>
    </w:p>
    <w:p w14:paraId="47FAD60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＝85×（201－1）</w:t>
      </w:r>
    </w:p>
    <w:p w14:paraId="1AC349C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＝85×200</w:t>
      </w:r>
    </w:p>
    <w:p w14:paraId="12A8152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＝17000</w:t>
      </w:r>
    </w:p>
    <w:p w14:paraId="55DCB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474BE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72×99+72</w:t>
      </w:r>
    </w:p>
    <w:p w14:paraId="6EDC375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254BFAC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72×99+72</w:t>
      </w:r>
    </w:p>
    <w:p w14:paraId="2BD1974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=72×(99+1)</w:t>
      </w:r>
    </w:p>
    <w:p w14:paraId="024EC6D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=72×100</w:t>
      </w:r>
    </w:p>
    <w:p w14:paraId="2032432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=7200</w:t>
      </w:r>
    </w:p>
    <w:p w14:paraId="71CC4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7080F8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2019×36+2019+2019×63</w:t>
      </w:r>
    </w:p>
    <w:p w14:paraId="6BD86E2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7A9878A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2019×36+2019+2019×63</w:t>
      </w:r>
    </w:p>
    <w:p w14:paraId="4921D02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=2019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（36+1+63）</w:t>
      </w:r>
    </w:p>
    <w:p w14:paraId="6FC97B1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=2019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100</w:t>
      </w:r>
    </w:p>
    <w:p w14:paraId="7663EF0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201900</w:t>
      </w:r>
    </w:p>
    <w:p w14:paraId="6D1B476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23" w:name="_Toc1337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44" name="图片 4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【考点十五】乘法分配律简便计算：“拆和”与“拆减”。</w:t>
      </w:r>
      <w:bookmarkEnd w:id="23"/>
    </w:p>
    <w:p w14:paraId="0F3B2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53" name="图片 5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4295A8DF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形如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101×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=(100+1)×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</w:p>
    <w:p w14:paraId="7D4F1E2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形如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99×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=(100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－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1)×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。</w:t>
      </w:r>
    </w:p>
    <w:p w14:paraId="5F6F4A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其一：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拆和”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。</w:t>
      </w:r>
    </w:p>
    <w:p w14:paraId="0065EE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4B96BC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101×87</w:t>
      </w:r>
    </w:p>
    <w:p w14:paraId="387CC12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DE17A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101×87</w:t>
      </w:r>
    </w:p>
    <w:p w14:paraId="1AAD9F9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＝（100＋1）×87</w:t>
      </w:r>
    </w:p>
    <w:p w14:paraId="15E61D1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＝100×87＋87</w:t>
      </w:r>
    </w:p>
    <w:p w14:paraId="40C400B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＝8700＋87</w:t>
      </w:r>
    </w:p>
    <w:p w14:paraId="35FDC74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＝8787</w:t>
      </w:r>
    </w:p>
    <w:p w14:paraId="155A11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3CFCD7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104×25</w:t>
      </w:r>
    </w:p>
    <w:p w14:paraId="2E0F20B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47827BA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104×25</w:t>
      </w:r>
    </w:p>
    <w:p w14:paraId="504EAB8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＝（100＋4）×25</w:t>
      </w:r>
    </w:p>
    <w:p w14:paraId="37BB4E9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＝100×25＋4×25</w:t>
      </w:r>
    </w:p>
    <w:p w14:paraId="5C2635C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＝2500＋100</w:t>
      </w:r>
    </w:p>
    <w:p w14:paraId="2A795A6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＝2600</w:t>
      </w:r>
    </w:p>
    <w:p w14:paraId="212DC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1CE298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102×48</w:t>
      </w:r>
    </w:p>
    <w:p w14:paraId="22E70A4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2D3553B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102×48</w:t>
      </w:r>
    </w:p>
    <w:p w14:paraId="139303E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＝（100＋2）×48</w:t>
      </w:r>
    </w:p>
    <w:p w14:paraId="0E2A42E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＝100×48＋2×48</w:t>
      </w:r>
    </w:p>
    <w:p w14:paraId="03ADAC3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＝4896</w:t>
      </w:r>
    </w:p>
    <w:p w14:paraId="64701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6A129E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3118E4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202×44            </w:t>
      </w:r>
    </w:p>
    <w:p w14:paraId="41D965B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6B13193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202×44            </w:t>
      </w:r>
    </w:p>
    <w:p w14:paraId="2A18B4D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＝（200＋2）×44</w:t>
      </w:r>
    </w:p>
    <w:p w14:paraId="7E692C4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＝200×44＋2×44</w:t>
      </w:r>
    </w:p>
    <w:p w14:paraId="119905F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＝8800＋88</w:t>
      </w:r>
    </w:p>
    <w:p w14:paraId="2D1AE05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＝8888</w:t>
      </w:r>
    </w:p>
    <w:p w14:paraId="18BB9F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其二：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eastAsia="zh-CN"/>
        </w:rPr>
        <w:t>“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拆减”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。</w:t>
      </w:r>
    </w:p>
    <w:p w14:paraId="43E54F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394D22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99×52</w:t>
      </w:r>
    </w:p>
    <w:p w14:paraId="0B5315B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4EC7F92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99×52</w:t>
      </w:r>
    </w:p>
    <w:p w14:paraId="70F21C9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=（100</w:t>
      </w:r>
      <w:r>
        <w:rPr>
          <w:rFonts w:hint="eastAsia" w:ascii="宋体" w:hAnsi="宋体" w:eastAsia="宋体" w:cs="宋体"/>
          <w:color w:val="FF0000"/>
          <w:sz w:val="24"/>
          <w:szCs w:val="28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1）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52</w:t>
      </w:r>
    </w:p>
    <w:p w14:paraId="01C7DD1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=100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52</w:t>
      </w:r>
      <w:r>
        <w:rPr>
          <w:rFonts w:hint="eastAsia" w:ascii="宋体" w:hAnsi="宋体" w:eastAsia="宋体" w:cs="宋体"/>
          <w:color w:val="FF0000"/>
          <w:sz w:val="24"/>
          <w:szCs w:val="28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52</w:t>
      </w:r>
    </w:p>
    <w:p w14:paraId="1CE3E9A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=5200</w:t>
      </w:r>
      <w:r>
        <w:rPr>
          <w:rFonts w:hint="eastAsia" w:ascii="宋体" w:hAnsi="宋体" w:eastAsia="宋体" w:cs="宋体"/>
          <w:color w:val="FF0000"/>
          <w:sz w:val="24"/>
          <w:szCs w:val="28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52</w:t>
      </w:r>
    </w:p>
    <w:p w14:paraId="5369EDC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=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5148</w:t>
      </w:r>
    </w:p>
    <w:p w14:paraId="16283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0F846D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99×88</w:t>
      </w:r>
    </w:p>
    <w:p w14:paraId="0FAF521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09CD1DE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99×88</w:t>
      </w:r>
    </w:p>
    <w:p w14:paraId="11D2136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=（100</w:t>
      </w:r>
      <w:r>
        <w:rPr>
          <w:rFonts w:hint="eastAsia" w:ascii="宋体" w:hAnsi="宋体" w:eastAsia="宋体" w:cs="宋体"/>
          <w:color w:val="FF0000"/>
          <w:sz w:val="24"/>
          <w:szCs w:val="28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1）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88</w:t>
      </w:r>
    </w:p>
    <w:p w14:paraId="5EFCF9E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=100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88</w:t>
      </w:r>
      <w:r>
        <w:rPr>
          <w:rFonts w:hint="eastAsia" w:ascii="宋体" w:hAnsi="宋体" w:eastAsia="宋体" w:cs="宋体"/>
          <w:color w:val="FF0000"/>
          <w:sz w:val="24"/>
          <w:szCs w:val="28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×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88</w:t>
      </w:r>
    </w:p>
    <w:p w14:paraId="6877A6E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=8800</w:t>
      </w:r>
      <w:r>
        <w:rPr>
          <w:rFonts w:hint="eastAsia" w:ascii="宋体" w:hAnsi="宋体" w:eastAsia="宋体" w:cs="宋体"/>
          <w:color w:val="FF0000"/>
          <w:sz w:val="24"/>
          <w:szCs w:val="28"/>
          <w:lang w:val="en-US" w:eastAsia="zh-CN"/>
        </w:rPr>
        <w:t>－</w:t>
      </w: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88</w:t>
      </w:r>
    </w:p>
    <w:p w14:paraId="47E9001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eastAsia" w:ascii="Times New Roman" w:hAnsi="Times New Roman" w:eastAsia="黑体" w:cs="Times New Roman"/>
          <w:color w:val="FF0000"/>
          <w:sz w:val="24"/>
          <w:szCs w:val="28"/>
          <w:lang w:val="en-US" w:eastAsia="zh-CN"/>
        </w:rPr>
        <w:t>=</w: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8712</w:t>
      </w:r>
    </w:p>
    <w:p w14:paraId="2B1B4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3FB244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25×199</w:t>
      </w:r>
    </w:p>
    <w:p w14:paraId="72F4235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39EFA00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25×199</w:t>
      </w:r>
    </w:p>
    <w:p w14:paraId="19C2335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＝25×（200－1）</w:t>
      </w:r>
    </w:p>
    <w:p w14:paraId="5EF4675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＝25×200－25</w:t>
      </w:r>
    </w:p>
    <w:p w14:paraId="3CCB832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＝5000－25</w:t>
      </w:r>
    </w:p>
    <w:p w14:paraId="403C239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＝4975</w:t>
      </w:r>
    </w:p>
    <w:p w14:paraId="68AC46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71707E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68×99</w:t>
      </w:r>
    </w:p>
    <w:p w14:paraId="5D06B7E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0693515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＝68×（100－1）</w:t>
      </w:r>
    </w:p>
    <w:p w14:paraId="54603E4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＝68×100－68×1</w:t>
      </w:r>
    </w:p>
    <w:p w14:paraId="683F022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＝6800－68</w:t>
      </w:r>
    </w:p>
    <w:p w14:paraId="45D5E9D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＝6732</w:t>
      </w:r>
    </w:p>
    <w:p w14:paraId="20BC34A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24" w:name="_Toc521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54" name="图片 54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【考点十六】复杂的整数乘法简便计算。</w:t>
      </w:r>
      <w:bookmarkEnd w:id="24"/>
    </w:p>
    <w:p w14:paraId="4B113E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55" name="图片 55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复杂的乘法简便计算，要综合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利用乘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法的运算性质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，要注意根据算式变形成合理的分配律形式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5236E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6E054D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9999×1111＋3333×6667 </w:t>
      </w:r>
    </w:p>
    <w:p w14:paraId="2050DFF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39CFED7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9999×1111＋3333×6667</w:t>
      </w:r>
    </w:p>
    <w:p w14:paraId="48FE918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＝3333×3×1111＋3333×6667</w:t>
      </w:r>
    </w:p>
    <w:p w14:paraId="6AD0440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＝3333×（3333＋6667）</w:t>
      </w:r>
    </w:p>
    <w:p w14:paraId="5B59C99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＝3333×10000</w:t>
      </w:r>
    </w:p>
    <w:p w14:paraId="5E7FAC1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＝33330000</w:t>
      </w:r>
    </w:p>
    <w:p w14:paraId="3698CE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4600B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object>
          <v:shape id="_x0000_i1034" o:spt="75" alt="eqIdaa5e2883399eb3aa8c3eee0bf1ef42ad" type="#_x0000_t75" style="height:11.8pt;width:90.6pt;" o:ole="t" filled="f" o:preferrelative="t" stroked="f" coordsize="21600,21600">
            <v:path/>
            <v:fill on="f" focussize="0,0"/>
            <v:stroke on="f" joinstyle="miter"/>
            <v:imagedata r:id="rId31" o:title="eqIdaa5e2883399eb3aa8c3eee0bf1ef42ad"/>
            <o:lock v:ext="edit" aspectratio="t"/>
            <w10:wrap type="none"/>
            <w10:anchorlock/>
          </v:shape>
          <o:OLEObject Type="Embed" ProgID="Equation.DSMT4" ShapeID="_x0000_i1034" DrawAspect="Content" ObjectID="_1468075734" r:id="rId30">
            <o:LockedField>false</o:LockedField>
          </o:OLEObject>
        </w:object>
      </w:r>
    </w:p>
    <w:p w14:paraId="1DF1133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038FA1F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5" o:spt="75" alt="eqIdaa5e2883399eb3aa8c3eee0bf1ef42ad" type="#_x0000_t75" style="height:11.8pt;width:90.6pt;" o:ole="t" filled="f" o:preferrelative="t" stroked="f" coordsize="21600,21600">
            <v:path/>
            <v:fill on="f" focussize="0,0"/>
            <v:stroke on="f" joinstyle="miter"/>
            <v:imagedata r:id="rId31" o:title="eqIdaa5e2883399eb3aa8c3eee0bf1ef42ad"/>
            <o:lock v:ext="edit" aspectratio="t"/>
            <w10:wrap type="none"/>
            <w10:anchorlock/>
          </v:shape>
          <o:OLEObject Type="Embed" ProgID="Equation.DSMT4" ShapeID="_x0000_i1035" DrawAspect="Content" ObjectID="_1468075735" r:id="rId32">
            <o:LockedField>false</o:LockedField>
          </o:OLEObject>
        </w:object>
      </w: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                           </w:t>
      </w:r>
    </w:p>
    <w:p w14:paraId="6222738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6" o:spt="75" alt="eqId9c5018f4b5234613bcd2a679cb74e605" type="#_x0000_t75" style="height:14.5pt;width:83.6pt;" o:ole="t" filled="f" o:preferrelative="t" stroked="f" coordsize="21600,21600">
            <v:path/>
            <v:fill on="f" focussize="0,0"/>
            <v:stroke on="f" joinstyle="miter"/>
            <v:imagedata r:id="rId34" o:title="eqId9c5018f4b5234613bcd2a679cb74e60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</w:p>
    <w:p w14:paraId="68D4702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7" o:spt="75" alt="eqIde0a6c85d2a8e4dc56caceadf69a3f480" type="#_x0000_t75" style="height:11.85pt;width:55.4pt;" o:ole="t" filled="f" o:preferrelative="t" stroked="f" coordsize="21600,21600">
            <v:path/>
            <v:fill on="f" focussize="0,0"/>
            <v:stroke on="f" joinstyle="miter"/>
            <v:imagedata r:id="rId36" o:title="eqIde0a6c85d2a8e4dc56caceadf69a3f480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</w:p>
    <w:p w14:paraId="358638D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object>
          <v:shape id="_x0000_i1038" o:spt="75" alt="eqIda73fc7eb914e65b4d5a2b7bdbc04b640" type="#_x0000_t75" style="height:11.95pt;width:43.1pt;" o:ole="t" filled="f" o:preferrelative="t" stroked="f" coordsize="21600,21600">
            <v:path/>
            <v:fill on="f" focussize="0,0"/>
            <v:stroke on="f" joinstyle="miter"/>
            <v:imagedata r:id="rId38" o:title="eqIda73fc7eb914e65b4d5a2b7bdbc04b64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</w:p>
    <w:p w14:paraId="4C547C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65298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333×125＋111×625       </w:t>
      </w:r>
    </w:p>
    <w:p w14:paraId="155E919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3DDB144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333×125＋111×625</w:t>
      </w:r>
    </w:p>
    <w:p w14:paraId="4C2990F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＝111×（3×125）＋111×625</w:t>
      </w:r>
    </w:p>
    <w:p w14:paraId="27BEEEC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＝111×375＋111×625</w:t>
      </w:r>
    </w:p>
    <w:p w14:paraId="0864489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＝111×（375＋625）</w:t>
      </w:r>
    </w:p>
    <w:p w14:paraId="79CDF48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＝111×1000</w:t>
      </w:r>
    </w:p>
    <w:p w14:paraId="352EA9C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＝111000</w:t>
      </w:r>
    </w:p>
    <w:p w14:paraId="086B2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1A67AF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9999×2222＋3333×3334</w:t>
      </w:r>
    </w:p>
    <w:p w14:paraId="6FB828B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解析：</w:t>
      </w:r>
    </w:p>
    <w:p w14:paraId="44963CE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9999×2222＋3333×3334</w:t>
      </w:r>
    </w:p>
    <w:p w14:paraId="314CC11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＝（3333×3）×2222＋3333×3333＋3333×1</w:t>
      </w:r>
    </w:p>
    <w:p w14:paraId="12062DF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＝3333×（3×2222）＋3333×3333＋3333×1</w:t>
      </w:r>
    </w:p>
    <w:p w14:paraId="4A6BC30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＝3333×6666＋3333×3333＋3333×1</w:t>
      </w:r>
    </w:p>
    <w:p w14:paraId="20E4B7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＝3333×（6666＋3333＋1）</w:t>
      </w:r>
    </w:p>
    <w:p w14:paraId="3F14D0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＝3333×10000</w:t>
      </w:r>
    </w:p>
    <w:p w14:paraId="774F69C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8"/>
          <w:lang w:val="en-US" w:eastAsia="zh-CN"/>
        </w:rPr>
        <w:t>＝33330000</w:t>
      </w:r>
    </w:p>
    <w:p w14:paraId="33F4E77C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jc w:val="center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  <w:bookmarkStart w:id="25" w:name="_Toc31504"/>
      <w:r>
        <w:rPr>
          <w:rFonts w:hint="eastAsia" w:ascii="微软雅黑" w:hAnsi="微软雅黑" w:eastAsia="微软雅黑" w:cs="微软雅黑"/>
          <w:b/>
          <w:bCs/>
          <w:color w:val="00B0F0"/>
          <w:sz w:val="28"/>
          <w:szCs w:val="28"/>
          <w:u w:val="none" w:color="auto"/>
          <w:lang w:val="en-US" w:eastAsia="zh-CN"/>
        </w:rPr>
        <w:t>【第四部分】整数除法运算律和简便计算</w:t>
      </w:r>
      <w:bookmarkEnd w:id="25"/>
    </w:p>
    <w:p w14:paraId="716FC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26" w:name="_Toc2702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56" name="图片 56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【考点十七】除法运算性质的认识。</w:t>
      </w:r>
      <w:bookmarkEnd w:id="26"/>
    </w:p>
    <w:p w14:paraId="6C68BE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57" name="图片 5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7C4DFEF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除法的运算性质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一个数连续除以两个数，等于这个数除以两个数的积，用字母表示为a÷b÷c=a÷（b×c）（b、c均不为0）。</w:t>
      </w:r>
    </w:p>
    <w:p w14:paraId="5B2A5D1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在连除运算中，任意交换除数的位置，商不变，用字母表示为</w:t>
      </w:r>
    </w:p>
    <w:p w14:paraId="3A3D729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a÷b÷c÷d=a÷c÷b÷d=a÷d÷b÷c（b、c、d均不为0）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0C936F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</w:p>
    <w:p w14:paraId="2248C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</w:p>
    <w:p w14:paraId="350BB7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在括号里填上合适的数。</w:t>
      </w:r>
    </w:p>
    <w:p w14:paraId="0021CC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（1）4500÷4÷25＝4500÷(        )</w:t>
      </w:r>
    </w:p>
    <w:p w14:paraId="3E16F1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（2）12000÷125÷8＝12000÷（(        )____(        )）</w:t>
      </w:r>
    </w:p>
    <w:p w14:paraId="3C2CEF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（3）350÷14÷5＝350÷（___</w:t>
      </w:r>
      <w:r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  <w:t>×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___）</w:t>
      </w:r>
    </w:p>
    <w:p w14:paraId="10AA8BD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175FCAC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（1）4500÷4÷25＝4500÷（4×25）</w:t>
      </w:r>
    </w:p>
    <w:p w14:paraId="081AB84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（2）12000÷125÷8＝12000÷（125×8）</w:t>
      </w:r>
    </w:p>
    <w:p w14:paraId="5746B87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（3）350÷14÷5＝350÷（14×5）</w:t>
      </w:r>
    </w:p>
    <w:p w14:paraId="00DA31F2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27" w:name="_Toc2029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58" name="图片 5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【考点十八】整数除法简便计算：“添括号”与“去括号”。</w:t>
      </w:r>
      <w:bookmarkEnd w:id="27"/>
    </w:p>
    <w:p w14:paraId="7BB063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59" name="图片 59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利用除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eastAsia="zh-CN"/>
        </w:rPr>
        <w:t>法的运算性质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进行简便计算，要注意添括号与去括号时，括号内的符号要改变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62F8D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0BF489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(1)630÷(63×5)                             (2)1400÷</w:t>
      </w:r>
      <w:r>
        <w:rPr>
          <w:rFonts w:hint="eastAsia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5÷7</w:t>
      </w:r>
    </w:p>
    <w:p w14:paraId="199BA78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</w:t>
      </w:r>
    </w:p>
    <w:p w14:paraId="2C1604E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(1)630÷(63×5)</w:t>
      </w:r>
    </w:p>
    <w:p w14:paraId="1B74236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=630÷63÷5</w:t>
      </w:r>
    </w:p>
    <w:p w14:paraId="5397905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=10÷5</w:t>
      </w:r>
    </w:p>
    <w:p w14:paraId="5522FB0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=2</w:t>
      </w:r>
    </w:p>
    <w:p w14:paraId="2FDBDEA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(2)1400÷25÷7</w:t>
      </w:r>
    </w:p>
    <w:p w14:paraId="4762C70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=1400÷7÷25</w:t>
      </w:r>
    </w:p>
    <w:p w14:paraId="287EAEA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=200÷25</w:t>
      </w:r>
    </w:p>
    <w:p w14:paraId="722C76B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=8</w:t>
      </w:r>
    </w:p>
    <w:p w14:paraId="7BF537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37B0EC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270÷（9×6）</w:t>
      </w:r>
    </w:p>
    <w:p w14:paraId="771D7AC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34FB04C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270÷（9×6）</w:t>
      </w:r>
    </w:p>
    <w:p w14:paraId="0300B4A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＝270÷9÷6</w:t>
      </w:r>
    </w:p>
    <w:p w14:paraId="2D94305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＝30÷6</w:t>
      </w:r>
    </w:p>
    <w:p w14:paraId="0E8DD65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</w:t>
      </w:r>
    </w:p>
    <w:p w14:paraId="638B9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303899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textAlignment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500÷25÷4</w:t>
      </w:r>
    </w:p>
    <w:p w14:paraId="001A450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04ADC32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500÷25÷4</w:t>
      </w:r>
    </w:p>
    <w:p w14:paraId="2A58404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＝500÷（25×4）</w:t>
      </w:r>
    </w:p>
    <w:p w14:paraId="0D68563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＝500÷100</w:t>
      </w:r>
    </w:p>
    <w:p w14:paraId="0060CDF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＝5</w:t>
      </w:r>
    </w:p>
    <w:p w14:paraId="672A8D33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28" w:name="_Toc32671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60" name="图片 6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【考点十九】整数除法简便计算：“拆分”。</w:t>
      </w:r>
      <w:bookmarkEnd w:id="28"/>
    </w:p>
    <w:p w14:paraId="0D6097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61" name="图片 6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3261B10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两个数相除，如果除数分解成的因数恰好与被除数成倍数关系，那么可以应用</w:t>
      </w:r>
    </w:p>
    <w:p w14:paraId="21027B8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a÷（b×c）=a÷b÷c（b、c均不为0）进行简便运算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5D542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bookmarkStart w:id="29" w:name="_GoBack"/>
      <w:bookmarkEnd w:id="29"/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>简便计算。</w:t>
      </w:r>
    </w:p>
    <w:p w14:paraId="77928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 (1)600÷24                             (2)400÷16</w:t>
      </w:r>
    </w:p>
    <w:p w14:paraId="5351FC6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 xml:space="preserve"> 解析：</w:t>
      </w:r>
    </w:p>
    <w:p w14:paraId="1B47CB7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（1）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600÷24</w:t>
      </w:r>
    </w:p>
    <w:p w14:paraId="7DF33AB4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=600÷(6×4)</w:t>
      </w:r>
    </w:p>
    <w:p w14:paraId="79D98B7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=600÷6÷4</w:t>
      </w:r>
    </w:p>
    <w:p w14:paraId="6DD3AB8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=100÷4</w:t>
      </w:r>
    </w:p>
    <w:p w14:paraId="00D6F8E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=25</w:t>
      </w:r>
    </w:p>
    <w:p w14:paraId="54B443C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（2）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400÷16</w:t>
      </w:r>
    </w:p>
    <w:p w14:paraId="272C2BC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=400÷(4×4)</w:t>
      </w:r>
    </w:p>
    <w:p w14:paraId="1B05D8AC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=400÷4÷4</w:t>
      </w:r>
    </w:p>
    <w:p w14:paraId="13690C7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=100÷4</w:t>
      </w:r>
    </w:p>
    <w:p w14:paraId="6AF1A99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=25</w:t>
      </w:r>
    </w:p>
    <w:p w14:paraId="609F6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outlineLvl w:val="9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C98DC906-F400-4F1B-96EE-8EDCB6E0B185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2" w:fontKey="{EB87D344-EFA3-4AFC-AC5F-E9DCCDC2BF1F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3" w:fontKey="{4CA95574-0D8A-425C-BA9A-3443E581D05E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994F2E7D-6E79-4278-A260-12B688620715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71458B76-1196-4CA0-AD4C-3193BA045F0C}"/>
  </w:font>
  <w:font w:name="WPSEMBED7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8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6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FA259EA">
                          <w:pPr>
                            <w:pStyle w:val="6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FA259EA">
                    <w:pPr>
                      <w:pStyle w:val="6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66C7C93D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2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3" o:spid="_x0000_s2053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7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36334598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3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2F7800"/>
    <w:rsid w:val="013D50FB"/>
    <w:rsid w:val="01CC2686"/>
    <w:rsid w:val="01D03EC4"/>
    <w:rsid w:val="02486D5E"/>
    <w:rsid w:val="027709A7"/>
    <w:rsid w:val="03857DDD"/>
    <w:rsid w:val="03A916F7"/>
    <w:rsid w:val="03DB6253"/>
    <w:rsid w:val="04374FD5"/>
    <w:rsid w:val="04393F8E"/>
    <w:rsid w:val="04564122"/>
    <w:rsid w:val="04590606"/>
    <w:rsid w:val="046E3282"/>
    <w:rsid w:val="05045D8C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D1027F"/>
    <w:rsid w:val="08EE6BBF"/>
    <w:rsid w:val="09175D4E"/>
    <w:rsid w:val="09811930"/>
    <w:rsid w:val="09FD6D8E"/>
    <w:rsid w:val="0A2B276F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230E8C"/>
    <w:rsid w:val="0D2A4050"/>
    <w:rsid w:val="0D5D07A1"/>
    <w:rsid w:val="0DC04E8F"/>
    <w:rsid w:val="0DFE0692"/>
    <w:rsid w:val="0E3E50CD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9221C3"/>
    <w:rsid w:val="10DE709A"/>
    <w:rsid w:val="11016585"/>
    <w:rsid w:val="11272B51"/>
    <w:rsid w:val="112B51EC"/>
    <w:rsid w:val="11497BCF"/>
    <w:rsid w:val="115D0314"/>
    <w:rsid w:val="11B4224E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62251B"/>
    <w:rsid w:val="16A1171D"/>
    <w:rsid w:val="170C4ABB"/>
    <w:rsid w:val="17581BAD"/>
    <w:rsid w:val="17667F24"/>
    <w:rsid w:val="17953A70"/>
    <w:rsid w:val="18B91FD7"/>
    <w:rsid w:val="18C933C0"/>
    <w:rsid w:val="19091CFA"/>
    <w:rsid w:val="194F3BED"/>
    <w:rsid w:val="196E207A"/>
    <w:rsid w:val="196F47A3"/>
    <w:rsid w:val="19793EE2"/>
    <w:rsid w:val="199F07C8"/>
    <w:rsid w:val="19DB2F52"/>
    <w:rsid w:val="19DF7ACC"/>
    <w:rsid w:val="1A0E11E5"/>
    <w:rsid w:val="1A726C19"/>
    <w:rsid w:val="1AA32431"/>
    <w:rsid w:val="1ACC12A8"/>
    <w:rsid w:val="1AFA759C"/>
    <w:rsid w:val="1B1B1C1C"/>
    <w:rsid w:val="1B4F7305"/>
    <w:rsid w:val="1C4709A9"/>
    <w:rsid w:val="1C86050F"/>
    <w:rsid w:val="1CB802C4"/>
    <w:rsid w:val="1D3F1897"/>
    <w:rsid w:val="1D5C1A72"/>
    <w:rsid w:val="1DDA68BD"/>
    <w:rsid w:val="1DF56B6C"/>
    <w:rsid w:val="1E1249C9"/>
    <w:rsid w:val="1EDE1F7D"/>
    <w:rsid w:val="1EFC5293"/>
    <w:rsid w:val="1F43578E"/>
    <w:rsid w:val="1F930F62"/>
    <w:rsid w:val="1FB1708F"/>
    <w:rsid w:val="1FFC4519"/>
    <w:rsid w:val="2011178F"/>
    <w:rsid w:val="208D52B9"/>
    <w:rsid w:val="20B03DF7"/>
    <w:rsid w:val="20E75747"/>
    <w:rsid w:val="21000B8C"/>
    <w:rsid w:val="21060400"/>
    <w:rsid w:val="210E55B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507404F"/>
    <w:rsid w:val="255117E5"/>
    <w:rsid w:val="25B74FF1"/>
    <w:rsid w:val="25DA25FE"/>
    <w:rsid w:val="25E84C97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5A34C6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793C9B"/>
    <w:rsid w:val="298A5BB9"/>
    <w:rsid w:val="298C321C"/>
    <w:rsid w:val="29925EA9"/>
    <w:rsid w:val="29F25852"/>
    <w:rsid w:val="2A233290"/>
    <w:rsid w:val="2A520933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5D564A"/>
    <w:rsid w:val="2EFA6CB3"/>
    <w:rsid w:val="2F154B39"/>
    <w:rsid w:val="2F8E314F"/>
    <w:rsid w:val="2FAB14E4"/>
    <w:rsid w:val="309335A5"/>
    <w:rsid w:val="30C53285"/>
    <w:rsid w:val="30D00996"/>
    <w:rsid w:val="30E76DFB"/>
    <w:rsid w:val="31607C4F"/>
    <w:rsid w:val="31B24DAB"/>
    <w:rsid w:val="32125149"/>
    <w:rsid w:val="32546E90"/>
    <w:rsid w:val="32696A79"/>
    <w:rsid w:val="32725F69"/>
    <w:rsid w:val="327A3C9B"/>
    <w:rsid w:val="327F1F37"/>
    <w:rsid w:val="32A550C7"/>
    <w:rsid w:val="330B0D87"/>
    <w:rsid w:val="330B573C"/>
    <w:rsid w:val="337A1C31"/>
    <w:rsid w:val="33B10470"/>
    <w:rsid w:val="34467465"/>
    <w:rsid w:val="348E1554"/>
    <w:rsid w:val="34B453EB"/>
    <w:rsid w:val="34BD5ABD"/>
    <w:rsid w:val="36940076"/>
    <w:rsid w:val="36954889"/>
    <w:rsid w:val="36D23BEF"/>
    <w:rsid w:val="37A03507"/>
    <w:rsid w:val="38046061"/>
    <w:rsid w:val="38121D0C"/>
    <w:rsid w:val="3817653A"/>
    <w:rsid w:val="383A69FC"/>
    <w:rsid w:val="3861141D"/>
    <w:rsid w:val="389133AA"/>
    <w:rsid w:val="38A711CC"/>
    <w:rsid w:val="39173218"/>
    <w:rsid w:val="399C10F8"/>
    <w:rsid w:val="39A525A7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9B798C"/>
    <w:rsid w:val="3EA93550"/>
    <w:rsid w:val="3EE576C2"/>
    <w:rsid w:val="3EF833B2"/>
    <w:rsid w:val="3F12091D"/>
    <w:rsid w:val="3F564EC3"/>
    <w:rsid w:val="3FAA64FF"/>
    <w:rsid w:val="40091181"/>
    <w:rsid w:val="406C796F"/>
    <w:rsid w:val="408074EB"/>
    <w:rsid w:val="40A0576F"/>
    <w:rsid w:val="417F7E2A"/>
    <w:rsid w:val="42185761"/>
    <w:rsid w:val="425E3B01"/>
    <w:rsid w:val="430640AA"/>
    <w:rsid w:val="43716503"/>
    <w:rsid w:val="44390117"/>
    <w:rsid w:val="447645A0"/>
    <w:rsid w:val="4497145E"/>
    <w:rsid w:val="459B3871"/>
    <w:rsid w:val="45DA4327"/>
    <w:rsid w:val="46612C99"/>
    <w:rsid w:val="468230DD"/>
    <w:rsid w:val="468B1BDA"/>
    <w:rsid w:val="469E2FDA"/>
    <w:rsid w:val="47452CC6"/>
    <w:rsid w:val="47A77175"/>
    <w:rsid w:val="48116B4C"/>
    <w:rsid w:val="48316505"/>
    <w:rsid w:val="483240FA"/>
    <w:rsid w:val="485D29BF"/>
    <w:rsid w:val="48E867EB"/>
    <w:rsid w:val="492E74DE"/>
    <w:rsid w:val="49695C1B"/>
    <w:rsid w:val="4A4B6D44"/>
    <w:rsid w:val="4A743FEF"/>
    <w:rsid w:val="4AF63BD7"/>
    <w:rsid w:val="4B3A7777"/>
    <w:rsid w:val="4B620540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3E0EF8"/>
    <w:rsid w:val="4EB61795"/>
    <w:rsid w:val="4EB819ED"/>
    <w:rsid w:val="4EBF28B5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317A86"/>
    <w:rsid w:val="514308AA"/>
    <w:rsid w:val="516F54A0"/>
    <w:rsid w:val="5188494C"/>
    <w:rsid w:val="51AB7B1E"/>
    <w:rsid w:val="523339CD"/>
    <w:rsid w:val="523E36E1"/>
    <w:rsid w:val="52D863B5"/>
    <w:rsid w:val="534A49AF"/>
    <w:rsid w:val="539F453B"/>
    <w:rsid w:val="53C00BFD"/>
    <w:rsid w:val="53DB77E5"/>
    <w:rsid w:val="54881642"/>
    <w:rsid w:val="54C723C0"/>
    <w:rsid w:val="54E24260"/>
    <w:rsid w:val="55795B85"/>
    <w:rsid w:val="55F84102"/>
    <w:rsid w:val="567B661A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3D27B5"/>
    <w:rsid w:val="60883C57"/>
    <w:rsid w:val="60E437FC"/>
    <w:rsid w:val="61193561"/>
    <w:rsid w:val="61702869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5FB3E14"/>
    <w:rsid w:val="66076544"/>
    <w:rsid w:val="660A2C3C"/>
    <w:rsid w:val="662437FB"/>
    <w:rsid w:val="666D7E19"/>
    <w:rsid w:val="668E7A20"/>
    <w:rsid w:val="66CA7019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964253"/>
    <w:rsid w:val="72F35B4A"/>
    <w:rsid w:val="73260285"/>
    <w:rsid w:val="737F4B65"/>
    <w:rsid w:val="741B6665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4530D3"/>
    <w:rsid w:val="7A835A05"/>
    <w:rsid w:val="7A991331"/>
    <w:rsid w:val="7AC355B0"/>
    <w:rsid w:val="7AC41D1B"/>
    <w:rsid w:val="7B4F5875"/>
    <w:rsid w:val="7B5732D0"/>
    <w:rsid w:val="7BD649B2"/>
    <w:rsid w:val="7BFF2E0F"/>
    <w:rsid w:val="7C251032"/>
    <w:rsid w:val="7C63602E"/>
    <w:rsid w:val="7CAB7A72"/>
    <w:rsid w:val="7CBD5591"/>
    <w:rsid w:val="7DF02D63"/>
    <w:rsid w:val="7E3575E8"/>
    <w:rsid w:val="7EA67E41"/>
    <w:rsid w:val="7EBF72DC"/>
    <w:rsid w:val="7EC47A6F"/>
    <w:rsid w:val="7F2E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9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5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autoRedefine/>
    <w:qFormat/>
    <w:uiPriority w:val="22"/>
    <w:rPr>
      <w:b/>
      <w:bCs/>
    </w:rPr>
  </w:style>
  <w:style w:type="paragraph" w:customStyle="1" w:styleId="14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5">
    <w:name w:val="Placeholder Text"/>
    <w:basedOn w:val="12"/>
    <w:autoRedefine/>
    <w:semiHidden/>
    <w:qFormat/>
    <w:uiPriority w:val="99"/>
    <w:rPr>
      <w:color w:val="808080"/>
    </w:rPr>
  </w:style>
  <w:style w:type="paragraph" w:customStyle="1" w:styleId="16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6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19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0" Type="http://schemas.openxmlformats.org/officeDocument/2006/relationships/fontTable" Target="fontTable.xml"/><Relationship Id="rId4" Type="http://schemas.openxmlformats.org/officeDocument/2006/relationships/footer" Target="footer1.xml"/><Relationship Id="rId39" Type="http://schemas.openxmlformats.org/officeDocument/2006/relationships/customXml" Target="../customXml/item1.xml"/><Relationship Id="rId38" Type="http://schemas.openxmlformats.org/officeDocument/2006/relationships/image" Target="media/image20.wmf"/><Relationship Id="rId37" Type="http://schemas.openxmlformats.org/officeDocument/2006/relationships/oleObject" Target="embeddings/oleObject14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2.bin"/><Relationship Id="rId32" Type="http://schemas.openxmlformats.org/officeDocument/2006/relationships/oleObject" Target="embeddings/oleObject11.bin"/><Relationship Id="rId31" Type="http://schemas.openxmlformats.org/officeDocument/2006/relationships/image" Target="media/image17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6.wmf"/><Relationship Id="rId28" Type="http://schemas.openxmlformats.org/officeDocument/2006/relationships/oleObject" Target="embeddings/oleObject9.bin"/><Relationship Id="rId27" Type="http://schemas.openxmlformats.org/officeDocument/2006/relationships/image" Target="media/image15.png"/><Relationship Id="rId26" Type="http://schemas.openxmlformats.org/officeDocument/2006/relationships/image" Target="media/image14.wmf"/><Relationship Id="rId25" Type="http://schemas.openxmlformats.org/officeDocument/2006/relationships/oleObject" Target="embeddings/oleObject8.bin"/><Relationship Id="rId24" Type="http://schemas.openxmlformats.org/officeDocument/2006/relationships/image" Target="media/image13.wmf"/><Relationship Id="rId23" Type="http://schemas.openxmlformats.org/officeDocument/2006/relationships/oleObject" Target="embeddings/oleObject7.bin"/><Relationship Id="rId22" Type="http://schemas.openxmlformats.org/officeDocument/2006/relationships/image" Target="media/image12.wmf"/><Relationship Id="rId21" Type="http://schemas.openxmlformats.org/officeDocument/2006/relationships/oleObject" Target="embeddings/oleObject6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wmf"/><Relationship Id="rId17" Type="http://schemas.openxmlformats.org/officeDocument/2006/relationships/oleObject" Target="embeddings/oleObject4.bin"/><Relationship Id="rId16" Type="http://schemas.openxmlformats.org/officeDocument/2006/relationships/image" Target="media/image9.wmf"/><Relationship Id="rId15" Type="http://schemas.openxmlformats.org/officeDocument/2006/relationships/oleObject" Target="embeddings/oleObject3.bin"/><Relationship Id="rId14" Type="http://schemas.openxmlformats.org/officeDocument/2006/relationships/image" Target="media/image8.wmf"/><Relationship Id="rId13" Type="http://schemas.openxmlformats.org/officeDocument/2006/relationships/oleObject" Target="embeddings/oleObject2.bin"/><Relationship Id="rId12" Type="http://schemas.openxmlformats.org/officeDocument/2006/relationships/image" Target="media/image7.wmf"/><Relationship Id="rId11" Type="http://schemas.openxmlformats.org/officeDocument/2006/relationships/oleObject" Target="embeddings/oleObject1.bin"/><Relationship Id="rId10" Type="http://schemas.openxmlformats.org/officeDocument/2006/relationships/image" Target="media/image6.sv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2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25</Pages>
  <Words>1402</Words>
  <Characters>1449</Characters>
  <Lines>16</Lines>
  <Paragraphs>4</Paragraphs>
  <TotalTime>7</TotalTime>
  <ScaleCrop>false</ScaleCrop>
  <LinksUpToDate>false</LinksUpToDate>
  <CharactersWithSpaces>1506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2025-12-30T12:38:23Z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A5C629E34E3547A29BD0470852690D25_13</vt:lpwstr>
  </property>
</Properties>
</file>