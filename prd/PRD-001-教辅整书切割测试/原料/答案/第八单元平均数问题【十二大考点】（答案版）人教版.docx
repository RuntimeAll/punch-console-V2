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12353"/>
      <w:bookmarkStart w:id="2" w:name="_Toc18694"/>
      <w:bookmarkStart w:id="3" w:name="_Toc7322"/>
      <w:bookmarkStart w:id="4" w:name="_Toc16465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第八单元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平均数问题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十二大考点】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660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【考点一】平均数及平均数的意义。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8856B4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平均数的意义。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一组数据的和除以这组数据的个数，所得的商叫做这组数据的平均数，它是描述一组数据集中趋势的一个统计量。</w:t>
      </w:r>
    </w:p>
    <w:p w14:paraId="6334D1A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平均数的求法。</w:t>
      </w:r>
    </w:p>
    <w:p w14:paraId="794A28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5269865" cy="10915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9B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）移多补少法：总数不变，将份数多的移动给份数少的，但是要注意平均分配。</w:t>
      </w:r>
    </w:p>
    <w:p w14:paraId="5598A4F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公式法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：①总数÷份数=平均数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②总数=平均数×份数</w:t>
      </w:r>
    </w:p>
    <w:p w14:paraId="79D04B1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由上面的关系式我们可以看出，对于平均数、总数、总份数这三个量，只要知道其中任意两个量，就可以求出第三个量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3615C9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求平均数的两种方法各有各的长处，可以根据数据的特点灵活处理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F956E5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平均数的应用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平均数可以用来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比较不同组数据的整体水平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如班级平均分、平均身高对比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但在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解决实际问题时需注意：平均数不能直接用于判断个体数据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609DE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身高为1.3米的小马想从平均深度为1.1米的小河中走过，他会有危险吗？(        )（填“有或没有”）请你结合数学方面的有关知识，用一句话说明理由。(        )</w:t>
      </w:r>
    </w:p>
    <w:p w14:paraId="60D124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有     小河的平均水深为1.1米，只能说明小河平均深度的米数，有的地方没有1.1米深，有的地方会比1.1米深，甚至会超过1.3米，所以小马会有危险</w:t>
      </w:r>
    </w:p>
    <w:p w14:paraId="7C088BC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下面关于平均数的叙述合理吗</w:t>
      </w:r>
      <w:r>
        <w:rPr>
          <w:rFonts w:hint="default" w:ascii="Times New Roman" w:hAnsi="Times New Roman" w:eastAsia="黑体" w:cs="Times New Roman"/>
          <w:sz w:val="21"/>
          <w:szCs w:val="21"/>
        </w:rPr>
        <w:t>？你认为合理的，就在括号里画“√”，不合理的画“×”。</w:t>
      </w:r>
    </w:p>
    <w:p w14:paraId="3C9355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(1)四（1）班数学期末测试的平均成绩是93分，可能有人考了50分。(        )</w:t>
      </w:r>
    </w:p>
    <w:p w14:paraId="4A2114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(2)小青家去年共缴纳水费180元，平均每月缴纳水费15元。(        )</w:t>
      </w:r>
    </w:p>
    <w:p w14:paraId="46B723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【答案】(1)√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(2)√</w:t>
      </w:r>
    </w:p>
    <w:p w14:paraId="0FC6F9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根据“本次募捐活动，四（1）班同学平均每人捐款5元”，判断下面说法是否正确。正确的在括号里画“√”，错误的画“×”。</w:t>
      </w:r>
    </w:p>
    <w:p w14:paraId="10192A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(1)四（1）班的每位同学可能都捐款5元。(        )</w:t>
      </w:r>
    </w:p>
    <w:p w14:paraId="0942DB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(2)四（1）班中可能有同学捐款5元。(        )</w:t>
      </w:r>
    </w:p>
    <w:p w14:paraId="64276F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(3)四（1）班中每位同学的捐款都不可能超过5元。(        )</w:t>
      </w:r>
    </w:p>
    <w:p w14:paraId="11A705A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【答案】(1)√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(2)√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(3)×</w:t>
      </w:r>
    </w:p>
    <w:p w14:paraId="000C62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下面的说法合理的是(        )。（填序号）</w:t>
      </w:r>
    </w:p>
    <w:p w14:paraId="004431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①四（1）班男生的平均体重是32kg，女生的平均体重是30kg。这个班上的男生丁丁一定比女生兰兰重。</w:t>
      </w:r>
    </w:p>
    <w:p w14:paraId="3F5E4A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②在一次测试中，亮亮的语文、数学、英语的平均成绩是95分，</w:t>
      </w:r>
      <w:r>
        <w:rPr>
          <w:rFonts w:hint="default" w:ascii="Times New Roman" w:hAnsi="Times New Roman" w:eastAsia="黑体" w:cs="Times New Roman"/>
          <w:sz w:val="22"/>
          <w:szCs w:val="22"/>
        </w:rPr>
        <w:t>他的英语成绩不一定是95分。</w:t>
      </w:r>
    </w:p>
    <w:p w14:paraId="200DAF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③一个身高1.4m的孩子到一个平均水深为1.2m的池塘里游泳是不会有危险的。</w:t>
      </w:r>
    </w:p>
    <w:p w14:paraId="080953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④学校足球队员的平均体重是45kg。王华的体重是38kg，王华加人足球队后，队员的平均体重低于45kg。</w:t>
      </w:r>
    </w:p>
    <w:p w14:paraId="0788DC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【答案】②④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255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【考点二】平均数问题其一：直接求平均数。</w:t>
      </w:r>
      <w:bookmarkEnd w:id="7"/>
    </w:p>
    <w:p w14:paraId="5E6F5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平均数的求法。</w:t>
      </w:r>
    </w:p>
    <w:p w14:paraId="2FA611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5269865" cy="10915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45B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）移多补少法：</w:t>
      </w:r>
    </w:p>
    <w:p w14:paraId="25BD76F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总数不变，将份数多的移动给份数少的，但是要注意平均分配。</w:t>
      </w:r>
    </w:p>
    <w:p w14:paraId="46FDC8F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公式法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：①总数÷份数=平均数②总数=平均数×份数</w:t>
      </w:r>
    </w:p>
    <w:p w14:paraId="0F2065D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由上面的关系式我们可以看出，对于平均数、总数、总份数这三个量，只要知道其中任意两个量，就可以求出第三个量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4A8532F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求平均数的两种方法各有各的长处，可以根据数据的特点灵活处理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4A12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明明看一本漫画书，第一天看了15页，第二天看了25页，第三天看了20页。他这3天平均每天看(        )页。</w:t>
      </w:r>
    </w:p>
    <w:p w14:paraId="495027F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</w:t>
      </w:r>
    </w:p>
    <w:p w14:paraId="6806A97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雯雯的书架有4层，每层分别有图书33本、42本、53本和32本，平均每层书架有(        )本图书。</w:t>
      </w:r>
    </w:p>
    <w:p w14:paraId="1A41DB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【答案】40</w:t>
      </w:r>
    </w:p>
    <w:p w14:paraId="7F14DF7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幼儿园小朋友做红花，小明做了11朵，小芳做了8朵，小李和小毛合作了17朵，平均每人做了(        )朵红花。</w:t>
      </w:r>
    </w:p>
    <w:p w14:paraId="328E88D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</w:t>
      </w:r>
    </w:p>
    <w:p w14:paraId="5CC1430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张奶奶家养了一只母鸡，这一周产蛋5个，质量分别是70g、67g、73g、68g、72g，这五个鸡蛋的平均质量是(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)g。按平均每月产蛋20个计算，这只母鸡半年预计可以产蛋(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)kg。</w:t>
      </w:r>
    </w:p>
    <w:p w14:paraId="70C333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70     8.4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1931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【考点三】平均数问题其二：在打分比赛中求平均数。</w:t>
      </w:r>
      <w:bookmarkEnd w:id="8"/>
    </w:p>
    <w:p w14:paraId="3DBE4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平均数的求法。</w:t>
      </w:r>
    </w:p>
    <w:p w14:paraId="608BA47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5269865" cy="10915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3F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）移多补少法：</w:t>
      </w:r>
    </w:p>
    <w:p w14:paraId="04651B2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总数不变，将份数多的移动给份数少的，但是要注意平均分配。</w:t>
      </w:r>
    </w:p>
    <w:p w14:paraId="3B1A45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公式法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：①总数÷份数=平均数②总数=平均数×份数</w:t>
      </w:r>
    </w:p>
    <w:p w14:paraId="51F94A1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由上面的关系式我们可以看出，对于平均数、总数、总份数这三个量，只要知道其中任意两个量，就可以求出第三个量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5C82330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求平均数的两种方法各有各的长处，可以根据数据的特点灵活处理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BF4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艺术节合唱比赛时，四年一班的合唱8位评委打分分别是“99分、96分、95分、97分、94分、93分、95分、93分”去掉一个最高分和一个最低分，该班级最后的平均得分是(    )，如果不去掉最高分和最低分，则最后所得平均分会比原平均分(    )（填“高”或者“低”）。</w:t>
      </w:r>
    </w:p>
    <w:p w14:paraId="1C17E4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95分     高</w:t>
      </w:r>
    </w:p>
    <w:p w14:paraId="7EDED07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5名评委给参加朗诵比赛的一位同学打分如下：96分，97分，100分，84分，95分，去掉一个最高分和一个最低分后的平均分是(        )分。</w:t>
      </w:r>
    </w:p>
    <w:p w14:paraId="4285BC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【答案】96</w:t>
      </w:r>
    </w:p>
    <w:p w14:paraId="546DF6C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四（1）班的合唱表演在六一歌咏大赛中的得分分别如下：96分、95分、84分、97分、92分、99</w:t>
      </w:r>
      <w:r>
        <w:rPr>
          <w:rFonts w:hint="default" w:ascii="Times New Roman" w:hAnsi="Times New Roman" w:eastAsia="黑体" w:cs="Times New Roman"/>
          <w:sz w:val="22"/>
          <w:szCs w:val="22"/>
        </w:rPr>
        <w:t>分。如果去掉个最高分和一个最低分</w:t>
      </w:r>
      <w:r>
        <w:rPr>
          <w:rFonts w:hint="default" w:ascii="Times New Roman" w:hAnsi="Times New Roman" w:eastAsia="黑体" w:cs="Times New Roman"/>
          <w:sz w:val="24"/>
          <w:szCs w:val="24"/>
        </w:rPr>
        <w:t>，</w:t>
      </w:r>
      <w:r>
        <w:rPr>
          <w:rFonts w:hint="default" w:ascii="Times New Roman" w:hAnsi="Times New Roman" w:eastAsia="黑体" w:cs="Times New Roman"/>
          <w:sz w:val="22"/>
          <w:szCs w:val="22"/>
        </w:rPr>
        <w:t xml:space="preserve">四（1）班最终的平均得分为( </w:t>
      </w:r>
      <w:r>
        <w:rPr>
          <w:rFonts w:hint="eastAsia" w:ascii="Times New Roman" w:hAnsi="Times New Roman" w:eastAsia="黑体" w:cs="Times New Roman"/>
          <w:sz w:val="22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2"/>
          <w:szCs w:val="22"/>
        </w:rPr>
        <w:t>)</w:t>
      </w:r>
      <w:r>
        <w:rPr>
          <w:rFonts w:hint="default" w:ascii="Times New Roman" w:hAnsi="Times New Roman" w:eastAsia="黑体" w:cs="Times New Roman"/>
          <w:sz w:val="24"/>
          <w:szCs w:val="24"/>
        </w:rPr>
        <w:t>分。</w:t>
      </w:r>
    </w:p>
    <w:p w14:paraId="1EDD55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【答案】95</w:t>
      </w:r>
    </w:p>
    <w:p w14:paraId="40BD74E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四（1）班准备了三个节目参加今年的“六一文艺汇演”选拔，下面是三个节目的评委评分情况统计表，龙龙参加的节目平均得分是90分，他参加的节目是(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)；节目《把未来点亮》的得分是79、86、73、84、87、88，这个节目的平均得分（计算平均得分时要去掉一个最高分和一个最低分）是(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)分。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40"/>
        <w:gridCol w:w="1920"/>
        <w:gridCol w:w="1200"/>
        <w:gridCol w:w="1440"/>
      </w:tblGrid>
      <w:tr w14:paraId="11A1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FF07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节目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F9685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《把未来点亮》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1F3B3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《童年》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27565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《萱草花》</w:t>
            </w:r>
          </w:p>
        </w:tc>
      </w:tr>
      <w:tr w14:paraId="17CE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E078C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评委最高分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5DB9F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88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CE23C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93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F631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96</w:t>
            </w:r>
          </w:p>
        </w:tc>
      </w:tr>
      <w:tr w14:paraId="01A0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C2A3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评委最低分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97C4C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73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6A64F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87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FC27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szCs w:val="24"/>
              </w:rPr>
              <w:t>91</w:t>
            </w:r>
          </w:p>
        </w:tc>
      </w:tr>
    </w:tbl>
    <w:p w14:paraId="407C5D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</w:p>
    <w:p w14:paraId="1E688C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《童年》     84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3101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【考点四】平均数问题其三：先求总分，再求平均数。</w:t>
      </w:r>
      <w:bookmarkEnd w:id="9"/>
    </w:p>
    <w:p w14:paraId="284D8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平均数的求法。</w:t>
      </w:r>
    </w:p>
    <w:p w14:paraId="67BFD60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5269865" cy="109156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DAD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）移多补少法：</w:t>
      </w:r>
    </w:p>
    <w:p w14:paraId="4CB2105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总数不变，将份数多的移动给份数少的，但是要注意平均分配。</w:t>
      </w:r>
    </w:p>
    <w:p w14:paraId="53EE68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公式法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：①总数÷份数=平均数②总数=平均数×份数</w:t>
      </w:r>
    </w:p>
    <w:p w14:paraId="3C86BE8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由上面的关系式我们可以看出，对于平均数、总数、总份数这三个量，只要知道其中任意两个量，就可以求出第三个量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426F1A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求平均数的两种方法各有各的长处，可以根据数据的特点灵活处理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B422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上学期期末，小阳语文和数学两科的平均成绩是93分，英语考了96分，他这三科的平均成绩是(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)分。</w:t>
      </w:r>
    </w:p>
    <w:p w14:paraId="40A086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【答案】94</w:t>
      </w:r>
    </w:p>
    <w:p w14:paraId="5D78B73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小红阅读一本书，前3天每天看了57页，后4天共看了172页，刚好看完。她平均每天阅读(        )页。</w:t>
      </w:r>
    </w:p>
    <w:p w14:paraId="3EA267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【答案】49</w:t>
      </w:r>
    </w:p>
    <w:p w14:paraId="6C68C33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407F754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甲、乙两人的平均年龄是14岁，丙20岁，那么这三个人的平均年龄是(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)岁；丁15岁，那么这四人的平均年龄比甲、乙、丙三个人的平均年龄(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)（填“大”或“小”）。</w:t>
      </w:r>
    </w:p>
    <w:p w14:paraId="7EB2FE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16     小</w:t>
      </w:r>
    </w:p>
    <w:p w14:paraId="23C21D5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小芳半期测试语文、英语、科学平均成绩是88分，数学96分。那么这四科的平均成绩是(        )分。</w:t>
      </w:r>
    </w:p>
    <w:p w14:paraId="014FDF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【答案】90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2491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【考点五】平均数问题其四：逆推求缺失数据。</w:t>
      </w:r>
      <w:bookmarkEnd w:id="10"/>
    </w:p>
    <w:p w14:paraId="26C2A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3BC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1D6EC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在一次成绩测试中，玲玲语文、数学平均分是90分，其中语文考了88分，她的数学成绩是多少？</w:t>
      </w:r>
    </w:p>
    <w:p w14:paraId="555B283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【答案】90×2－88＝180－88＝92（分）</w:t>
      </w:r>
    </w:p>
    <w:p w14:paraId="4CB2003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答：她的数学成绩是92分。</w:t>
      </w:r>
    </w:p>
    <w:p w14:paraId="5709E59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在期末测试中，王伟的语文、数学、英语三科的平均分是96分，其中语文得了90分，英语得了98分。王伟的数学得了多少分？</w:t>
      </w:r>
    </w:p>
    <w:p w14:paraId="76564A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【答案】96×3＝288（分）</w:t>
      </w:r>
    </w:p>
    <w:p w14:paraId="2493B6F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288－90－98＝198－98＝100（分）</w:t>
      </w:r>
    </w:p>
    <w:p w14:paraId="2410B7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答：王伟的数学得了100分。</w:t>
      </w:r>
    </w:p>
    <w:p w14:paraId="217FCF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周丽在一次考试中，语文、数学、英语三门学科的平均分是96分，其中语文92分，数学97分，周丽的英语考了多少分？</w:t>
      </w:r>
    </w:p>
    <w:p w14:paraId="2ABDE4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【答案】96×3＝288（分）</w:t>
      </w:r>
    </w:p>
    <w:p w14:paraId="7C6CD1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288－（92＋97）＝288－189＝99（分）</w:t>
      </w:r>
    </w:p>
    <w:p w14:paraId="23DB71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答：周丽的英语考了99分。</w:t>
      </w:r>
    </w:p>
    <w:p w14:paraId="589F624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贝贝、西西和东东三人代表班上参加学校的跳绳比赛，平均每人跳195个，其中贝贝跳了203个，西西跳了196个，东东跳了多少个？</w:t>
      </w:r>
    </w:p>
    <w:p w14:paraId="71798C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48A60B6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195×3－203－196＝186（个）</w:t>
      </w:r>
    </w:p>
    <w:p w14:paraId="22A88D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答：东东跳了186个。</w:t>
      </w:r>
    </w:p>
    <w:p w14:paraId="7299DD7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602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【考点六】平均数问题其五：求总数据。</w:t>
      </w:r>
      <w:bookmarkEnd w:id="11"/>
    </w:p>
    <w:p w14:paraId="7DD7D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3F1415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63427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某超市五月份平均每天卖牛奶25箱，果汁15箱，这个月超市卖出牛奶和果汁一共多少箱？</w:t>
      </w:r>
    </w:p>
    <w:p w14:paraId="2C77AE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【答案】25＋15＝40（箱）</w:t>
      </w:r>
    </w:p>
    <w:p w14:paraId="73E2954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五月份共为31天</w:t>
      </w:r>
    </w:p>
    <w:p w14:paraId="14BC08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40×31＝1240（箱）</w:t>
      </w:r>
    </w:p>
    <w:p w14:paraId="6033B8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答：这个月超市卖出牛奶和果汁一共1240箱。</w:t>
      </w:r>
    </w:p>
    <w:p w14:paraId="3CD484C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光明小学四年级同学植树，四（1）班共植树254棵，四（2）班分成4个小组，平均每组植树68棵，四年级同学一共植树多少棵？</w:t>
      </w:r>
    </w:p>
    <w:p w14:paraId="4244BE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【答案】254＋68×4＝254＋272＝526（棵）</w:t>
      </w:r>
    </w:p>
    <w:p w14:paraId="4B8A2A5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答：四年级同学一共植树526棵。</w:t>
      </w:r>
    </w:p>
    <w:p w14:paraId="30AB49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东风汽车制造厂去年前5个月平均每月生产汽车36万辆，后7个月平均每月生产汽车38万辆。去年一共生产汽车多少万辆？</w:t>
      </w:r>
    </w:p>
    <w:p w14:paraId="05A2039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【答案】36×5＋38×7＝180＋266＝446（万辆）</w:t>
      </w:r>
    </w:p>
    <w:p w14:paraId="1413D2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答：去年一共生产汽车446万辆。</w:t>
      </w:r>
    </w:p>
    <w:p w14:paraId="7FAC407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王大伯家今年栽了47垄大白菜，他已经收获了5垄，每垄的产量分别是：103千克、111千克、100千克、97千克、99千克。按这5垄的平均产量计算，王大伯家今年一共可以收大白菜多少千克？</w:t>
      </w:r>
    </w:p>
    <w:p w14:paraId="41FD7B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【答案】（103＋111＋100＋97＋99）÷5×47＝4794（千克）</w:t>
      </w:r>
    </w:p>
    <w:p w14:paraId="32F853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答：王大伯家今年一共可以收大白菜4794千克。</w:t>
      </w:r>
    </w:p>
    <w:p w14:paraId="21D9B0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2673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【考点七】复杂的平均数问题其一。</w:t>
      </w:r>
      <w:bookmarkEnd w:id="12"/>
    </w:p>
    <w:p w14:paraId="26689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B925E2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4C8B2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七个数的平均数是52，前四个的平均数是49，后四个的平均数是53，第四个数是多少？</w:t>
      </w:r>
    </w:p>
    <w:p w14:paraId="28510D57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解析：40×4+53×4-52×7=44</w:t>
      </w:r>
    </w:p>
    <w:p w14:paraId="3A5C060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【对应练习1】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有7个数的平均数是9，前4个数的平均数是6，后4个数的平均数是11，第4个数是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多少？</w:t>
      </w:r>
    </w:p>
    <w:p w14:paraId="21B8416D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解析：前4个数的和是4×6=24，后4个数的和是4×11=44，八个数的和24+44=68，比7个数的和7×9= 63多68-63=5，因此第四个数是5。</w:t>
      </w:r>
    </w:p>
    <w:p w14:paraId="2B20100D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在一次数学测试中，第一小组10名同学的平均分是82分，前6人的平均分是83分，后6人的平均分是80分，那么第5人和第6人的平均分是多少分？</w:t>
      </w:r>
    </w:p>
    <w:p w14:paraId="2CFD6D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51D0A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[（83×6＋80×6）－82×10]÷2</w:t>
      </w:r>
    </w:p>
    <w:p w14:paraId="653FB14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＝[978－820]÷2</w:t>
      </w:r>
    </w:p>
    <w:p w14:paraId="5B5A76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＝158÷2</w:t>
      </w:r>
    </w:p>
    <w:p w14:paraId="5CB01A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＝79（分）</w:t>
      </w:r>
    </w:p>
    <w:p w14:paraId="08D9A6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答：第5人和第6人的平均分是79分。</w:t>
      </w:r>
    </w:p>
    <w:p w14:paraId="2F268AF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8个数排成一列，它们的平均数是70。前5个数的平均数是64，后4个数的平均数是80，第五个数是多少？</w:t>
      </w:r>
    </w:p>
    <w:p w14:paraId="264931B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BEFE7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8个数的和：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7a4364de04148d6f6cd08c54004bbf17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3" o:title="eqId7a4364de04148d6f6cd08c54004bbf17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</w:p>
    <w:p w14:paraId="145A85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前5个数的和：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373298d4035086e2667707ea7fa01fa1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5" o:title="eqId373298d4035086e2667707ea7fa01fa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</w:p>
    <w:p w14:paraId="59D4D6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后4个数的和：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7" o:spt="75" alt="eqId941a699260dfb4477ef38ae3d12a2009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17" o:title="eqId941a699260dfb4477ef38ae3d12a200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</w:p>
    <w:p w14:paraId="5BA65C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第五个数：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8" o:spt="75" alt="eqIdfcd04b30f41d61af4562678e2d108ee4" type="#_x0000_t75" style="height:12.55pt;width:85.3pt;" o:ole="t" filled="f" o:preferrelative="t" stroked="f" coordsize="21600,21600">
            <v:path/>
            <v:fill on="f" focussize="0,0"/>
            <v:stroke on="f" joinstyle="miter"/>
            <v:imagedata r:id="rId19" o:title="eqIdfcd04b30f41d61af4562678e2d108ee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</w:p>
    <w:p w14:paraId="1AC53D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答：第五个数是80。</w:t>
      </w:r>
    </w:p>
    <w:p w14:paraId="5B04F66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2385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【考点八】复杂的平均数问题其二。</w:t>
      </w:r>
      <w:bookmarkEnd w:id="13"/>
    </w:p>
    <w:p w14:paraId="2219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61AB00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 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68D528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当添加了一个新的个体时，总数会变化，份数也会变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  <w:lang w:val="en-US" w:eastAsia="zh-CN"/>
        </w:rPr>
        <w:t>化，应该用最新的总数除以最新的份数。</w:t>
      </w:r>
    </w:p>
    <w:p w14:paraId="10987E7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看到平均数联想到求总数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。</w:t>
      </w:r>
    </w:p>
    <w:p w14:paraId="467C3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有四个数的平均数为10，如果这四个数加上20后，五个数的平均数为多少？</w:t>
      </w:r>
    </w:p>
    <w:p w14:paraId="65F56577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解析：（10×4+20）÷5=12</w:t>
      </w:r>
    </w:p>
    <w:p w14:paraId="35D995BD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【对应练习1】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小明用5个相同的杯子装水，水面的高度分别是4厘米、5厘米、6厘米、7厘米和8厘米。</w:t>
      </w:r>
    </w:p>
    <w:p w14:paraId="5820F100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（1）他想把这些水平均分到5个杯子，那么请问这5个杯子里水面的平均高度是多少厘米?</w:t>
      </w:r>
    </w:p>
    <w:p w14:paraId="443E227B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（2）他又拿了一个空杯子，要把这些水平均分给6个杯子，那么请问每个杯子里的水面平均高度是多少厘米？</w:t>
      </w:r>
    </w:p>
    <w:p w14:paraId="33836E03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（1）5个杯子里水面的平均高度为（4+5+6+7+8）÷5=6（厘米）。</w:t>
      </w:r>
    </w:p>
    <w:p w14:paraId="1F4C92C5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（2）现在是6个杯子，水面的总高度为4+5+6+7+8=30（厘米），每个杯子的水面平均高度为30÷6=5（厘米）。</w:t>
      </w:r>
    </w:p>
    <w:p w14:paraId="3BB9009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甲、乙、丙这三个数的平均数为10，那么甲、乙、丙、30，这四个数的平均数为多少？</w:t>
      </w:r>
    </w:p>
    <w:p w14:paraId="33DD3C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解析：(10×3+30)÷4=60÷4=15。</w:t>
      </w:r>
    </w:p>
    <w:p w14:paraId="4B9EC3A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1702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4" name="图片 2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【考点九】复杂的平均数问题其三。</w:t>
      </w:r>
      <w:bookmarkEnd w:id="14"/>
    </w:p>
    <w:p w14:paraId="2B72A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5" name="图片 25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C37ED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 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4886009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当某个个体增加或减少时，将新的总和与原来的总和比较，得到的差就是单个量的变化量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AFC4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小明前四次数学测验的平均成绩是89分，第五次测验后，他的平均成绩提高到了90分。请问小明第五次测验得了多少分？</w:t>
      </w:r>
    </w:p>
    <w:p w14:paraId="04F2BD7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解析：前五次的总成绩减去前四次的总成绩即为第五次的成绩.90×5-89×4=94（分）</w:t>
      </w:r>
    </w:p>
    <w:p w14:paraId="78334552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【对应练习1】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小明上学期数学测试前4次的平均成绩是88分，第5次测试后，他的平均成绩下降到87分，第5次他考了多少分?</w:t>
      </w:r>
    </w:p>
    <w:p w14:paraId="4E3A30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解析：前4次的总成绩为88×4=352（分），前5次的总成绩为87×5=435（分），则第5次他考了435-352= 83（分）</w:t>
      </w:r>
    </w:p>
    <w:p w14:paraId="5EEBDBDF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乐乐期中考试语文、英语、自然的平均成绩是82分，数学成绩公布后，他的平均成绩提高了2分。乐乐数学考了多少分？</w:t>
      </w:r>
    </w:p>
    <w:p w14:paraId="252411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（82＋2）×4－82×3＝336－246＝90 （分） </w:t>
      </w:r>
    </w:p>
    <w:p w14:paraId="377C608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ascii="Times New Roman" w:hAnsi="Times New Roman" w:eastAsia="黑体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答：乐乐数学考了90分。</w:t>
      </w:r>
    </w:p>
    <w:p w14:paraId="2E292BF2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小华在期末考试中语文、数学两科的平均分是94分，英语成绩公布后平均分下降了2分，她的英语成绩是多少分？</w:t>
      </w:r>
    </w:p>
    <w:p w14:paraId="1CD99C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（94－2）×3－94×2＝92×3－188＝276－188＝88（分）</w:t>
      </w:r>
    </w:p>
    <w:p w14:paraId="5BD7413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答：她的英语成绩是88分。</w:t>
      </w:r>
    </w:p>
    <w:p w14:paraId="6991D6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1441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6" name="图片 2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【考点十】复杂的平均数问题其四。</w:t>
      </w:r>
      <w:bookmarkEnd w:id="15"/>
    </w:p>
    <w:p w14:paraId="38061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7" name="图片 2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94716D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 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5B1CA46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当某个个体增加或减少时，将新的总和与原来的总和比较，得到的差就是单个量的变化量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0E66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有5个数的平均数为68，把其中一个数改为54后，这5个数平均数为70，这个被改动的数原来是多少?</w:t>
      </w:r>
    </w:p>
    <w:p w14:paraId="0062DD25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7CC6B9F7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原来5个数的总和：68×5=340 </w:t>
      </w:r>
    </w:p>
    <w:p w14:paraId="2E25F108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新的5个数的总和：70×5=350</w:t>
      </w:r>
    </w:p>
    <w:p w14:paraId="4BDFF7F7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总和增加了：350-340=10，即：被改动的数比原来增加了10，被改动的数原来是：54-10=44。</w:t>
      </w:r>
    </w:p>
    <w:p w14:paraId="2BC916D8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【对应练习1】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有7个数的平均数为8，如果把其中一个数改为1，这时7个数的平均数是7，完成下列问题：</w:t>
      </w:r>
    </w:p>
    <w:p w14:paraId="74ED376C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（1）这7个数的总和是多少?</w:t>
      </w:r>
    </w:p>
    <w:p w14:paraId="242A3836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（2）其他6个数的和是多少?</w:t>
      </w:r>
    </w:p>
    <w:p w14:paraId="6C9B042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（3）这个被改动数原来是几?</w:t>
      </w:r>
    </w:p>
    <w:p w14:paraId="24DCB352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（1）根据“有7个数的平均数为8”.可以算出7个数的和是7×8=56.</w:t>
      </w:r>
    </w:p>
    <w:p w14:paraId="1BB51A50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答∶这7个数的总和是56。</w:t>
      </w:r>
    </w:p>
    <w:p w14:paraId="02E57FC5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（2）根据“其中一个数改为1，这时7个数的平均数是7”，可以算出这时7个数的和是7×7=49，将改为1的数减去，就可以得出没有变化的其他6个数的和：49-1=48，</w:t>
      </w:r>
    </w:p>
    <w:p w14:paraId="46F4E484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答：其他6个数的和是48。</w:t>
      </w:r>
    </w:p>
    <w:p w14:paraId="2AD4DA92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（3）用原来的总和减去其他6个数的和，就可以得出被改动数原来是∶56-48=8.</w:t>
      </w:r>
    </w:p>
    <w:p w14:paraId="567506FB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答：这个被改动数原来是8。</w:t>
      </w:r>
    </w:p>
    <w:p w14:paraId="00722662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8个数的平均数为50，若把其中的一个数改为90，平均数就变成60。被改动的数原来是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多少？</w:t>
      </w:r>
    </w:p>
    <w:p w14:paraId="2DBF26A1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解析：10</w:t>
      </w:r>
    </w:p>
    <w:p w14:paraId="4E3B4B2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五个数的平均数是28，如果把其中的一个数改为23，这时五个数的平均数是26，这个被改动的数是多少?</w:t>
      </w:r>
    </w:p>
    <w:p w14:paraId="1C083224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28×5=140</w:t>
      </w:r>
    </w:p>
    <w:p w14:paraId="19BA5850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26×5=130</w:t>
      </w:r>
    </w:p>
    <w:p w14:paraId="7F2F2F1F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140-130=10</w:t>
      </w:r>
    </w:p>
    <w:p w14:paraId="7B8F1496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  <w:t>23+10=33</w:t>
      </w:r>
    </w:p>
    <w:p w14:paraId="2247B30B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有7个数的平均数为40，如果把其中一个数改为80，这时7个数的平均数是43。这个被改的数原来是多少？</w:t>
      </w:r>
    </w:p>
    <w:p w14:paraId="73A928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9" o:spt="75" alt="eqIdb3b9d4db2cd577cac8fa1925296b61b3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1" o:title="eqIdb3b9d4db2cd577cac8fa1925296b61b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0" o:spt="75" alt="eqIde13653003f298f0ea6e206453244829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3" o:title="eqIde13653003f298f0ea6e206453244829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1" o:spt="75" alt="eqId4a2af072b96d4f826ede78f67a9e9cf4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25" o:title="eqId4a2af072b96d4f826ede78f67a9e9cf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 w14:paraId="6ECF2D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被改的数原来是：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2" o:spt="75" alt="eqId9e41c856135269240ac60a1a84138d0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7" o:title="eqId9e41c856135269240ac60a1a84138d0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 w14:paraId="261AFD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答：这个被改的数原来是59。</w:t>
      </w:r>
    </w:p>
    <w:p w14:paraId="5A9D6EE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6" w:name="_Toc2139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8" name="图片 2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【考点十一】复杂的平均数问题其五。</w:t>
      </w:r>
      <w:bookmarkEnd w:id="16"/>
    </w:p>
    <w:p w14:paraId="40526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1" name="图片 3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AC70F1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42FBCD66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甲、乙、丙三个数，甲与乙的平均数是84，乙与丙的平均数是92，乙数是85。求甲、乙、丙三个数的平均数。</w:t>
      </w:r>
    </w:p>
    <w:p w14:paraId="5695C3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（84×2＋92×2－85）÷3＝267÷3＝89</w:t>
      </w:r>
    </w:p>
    <w:p w14:paraId="377A1E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ascii="Times New Roman" w:hAnsi="Times New Roman" w:eastAsia="黑体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答：甲、乙、丙三个数的平均数是89。</w:t>
      </w:r>
    </w:p>
    <w:p w14:paraId="4AA5723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已知甲、乙、丙、丁四个人的平均年龄是37岁，其中甲和乙的平均年龄是28岁，乙和丙的平均年龄是36岁，乙和丁的平均年龄是40岁。乙的年龄是多少岁？</w:t>
      </w:r>
    </w:p>
    <w:p w14:paraId="0187EB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解析：28×2+36×2+40×2=208（岁）</w:t>
      </w:r>
    </w:p>
    <w:p w14:paraId="354437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208-37×4=60（岁）</w:t>
      </w:r>
    </w:p>
    <w:p w14:paraId="649272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60÷2=30（岁）</w:t>
      </w:r>
    </w:p>
    <w:p w14:paraId="0D6B0F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答：乙的年龄是30岁。</w:t>
      </w:r>
    </w:p>
    <w:p w14:paraId="5A99813E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有红、黄、蓝三种颜色的弹子，已知红、黄两种平均7粒，黄、蓝两种平均8粒，红、蓝两种平均9粒。可以算出红的有多少粒？黄的有多少粒？蓝的有多少粒？</w:t>
      </w:r>
    </w:p>
    <w:p w14:paraId="0DD218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红、黄、蓝三种颜色的弹子总数：</w:t>
      </w:r>
    </w:p>
    <w:p w14:paraId="498A82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3" o:spt="75" alt="eqId5924aaef8bcf20ef6f307672fccbfade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9" o:title="eqId5924aaef8bcf20ef6f307672fccbfa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14F7C0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4" o:spt="75" alt="eqId08040dbba8e23051b53b271b17279e4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1" o:title="eqId08040dbba8e23051b53b271b17279e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33A245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5" o:spt="75" alt="eqIdc17a71e5cecdc453d34626ca046f16e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3" o:title="eqIdc17a71e5cecdc453d34626ca046f16e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52534D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6" o:spt="75" alt="eqId6e45771086dc9bc2088851f2384da1ef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35" o:title="eqId6e45771086dc9bc2088851f2384da1e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7" o:spt="75" alt="eqId98f3a991162d953af74a9da8d2d9ef7c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7" o:title="eqId98f3a991162d953af74a9da8d2d9ef7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8" o:spt="75" alt="eqId92d24d7e906c66617321ab392085fa5c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9" o:title="eqId92d24d7e906c66617321ab392085fa5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4B3DD1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红色的弹子有：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9" o:spt="75" alt="eqId69c7b26a3dcf5389f89c40d95c0da97e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41" o:title="eqId69c7b26a3dcf5389f89c40d95c0da97e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60A0BF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黄色的弹子有：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0" o:spt="75" alt="eqIdc0c82de1ebb3334ccbe167a0dbb1cee8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3" o:title="eqIdc0c82de1ebb3334ccbe167a0dbb1cee8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14820C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蓝色的弹子有：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1" o:spt="75" alt="eqIdf7d9fb7e2f28ccddc5570e9111d8b44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45" o:title="eqIdf7d9fb7e2f28ccddc5570e9111d8b44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（粒）</w:t>
      </w:r>
    </w:p>
    <w:p w14:paraId="5792DCD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答：红色8粒；黄色6粒；蓝色10粒。</w:t>
      </w:r>
    </w:p>
    <w:p w14:paraId="7971AB4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有甲、乙、丙、丁四个小组，甲、乙、丙三组平均人数是24人，乙、丙、丁三组的平均人数是26人，丁组有28人，那么甲组有多少人？</w:t>
      </w:r>
    </w:p>
    <w:p w14:paraId="5EE79BC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EC24D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2" o:spt="75" alt="eqId4fba0b6f0153cab9f90e1b44c13cd1ac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47" o:title="eqId4fba0b6f0153cab9f90e1b44c13cd1a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（人）</w:t>
      </w:r>
    </w:p>
    <w:p w14:paraId="20206A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3" o:spt="75" alt="eqId97d7539b11afc7a17773df5432fc9b2e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49" o:title="eqId97d7539b11afc7a17773df5432fc9b2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（人）</w:t>
      </w:r>
    </w:p>
    <w:p w14:paraId="62952D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4" o:spt="75" alt="eqIdcd14eb285ac065a9fdeb4703b1b47e88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1" o:title="eqIdcd14eb285ac065a9fdeb4703b1b47e88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（人）</w:t>
      </w:r>
    </w:p>
    <w:p w14:paraId="1A413F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45" o:spt="75" alt="eqId41df9b1dbad817a2a3b5cf0f440f09a8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3" o:title="eqId41df9b1dbad817a2a3b5cf0f440f09a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（人）</w:t>
      </w:r>
    </w:p>
    <w:p w14:paraId="2C82BAC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答：甲组有22人。</w:t>
      </w:r>
    </w:p>
    <w:p w14:paraId="2450771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7" w:name="_Toc50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2" name="图片 3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【考点十二】复杂的平均数问题其六。</w:t>
      </w:r>
      <w:bookmarkEnd w:id="17"/>
    </w:p>
    <w:p w14:paraId="2D625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3" name="图片 3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872D1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平均数问题公式法。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①总数÷份数=平均数②总数=平均数×份数③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份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数=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</w:t>
      </w:r>
    </w:p>
    <w:p w14:paraId="6E9604F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典型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例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A、B、C、D四个数，每次计算三个数的平均数，这样计算四次，得出的平均数分别为29、28、32、36，求这四个数的平均数。</w:t>
      </w:r>
    </w:p>
    <w:p w14:paraId="609EAF5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【答案】31.25</w:t>
      </w:r>
    </w:p>
    <w:p w14:paraId="129800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【分析】根据余下的三个数的平均数：29、28、32、36，可求出A、B、C、D四个数的和的3倍，再除以3得A、B、C、D四个数的和，再用和除以4即得4个数的平均数。</w:t>
      </w:r>
    </w:p>
    <w:p w14:paraId="1C3685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【详解】A、B、C、D四个数的和的3倍：</w:t>
      </w:r>
    </w:p>
    <w:p w14:paraId="4DAB55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29×3＋28×3＋32×3＋36×3＝87＋84＋96＋108＝375</w:t>
      </w:r>
    </w:p>
    <w:p w14:paraId="196E79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A、B、C、D四个数的和：375÷3＝125</w:t>
      </w:r>
    </w:p>
    <w:p w14:paraId="71AC4D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四个数的平均数：125÷4＝31.25</w:t>
      </w:r>
    </w:p>
    <w:p w14:paraId="063B95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答：4个数的平均数是31.25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eastAsia="zh-CN"/>
        </w:rPr>
        <w:t>。</w:t>
      </w:r>
    </w:p>
    <w:p w14:paraId="35C763F3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8"/>
          <w:lang w:eastAsia="zh-CN"/>
        </w:rPr>
        <w:t>【对应练习】</w:t>
      </w:r>
      <w:bookmarkStart w:id="18" w:name="_GoBack"/>
      <w:bookmarkEnd w:id="18"/>
      <w:r>
        <w:rPr>
          <w:rFonts w:hint="default" w:ascii="Times New Roman" w:hAnsi="Times New Roman" w:eastAsia="黑体" w:cs="Times New Roman"/>
          <w:sz w:val="24"/>
          <w:szCs w:val="24"/>
        </w:rPr>
        <w:t>A、B、C、D四个数，每次计算三个数的平均数，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再加上另外一个数，</w:t>
      </w:r>
      <w:r>
        <w:rPr>
          <w:rFonts w:hint="default" w:ascii="Times New Roman" w:hAnsi="Times New Roman" w:eastAsia="黑体" w:cs="Times New Roman"/>
          <w:sz w:val="24"/>
          <w:szCs w:val="24"/>
        </w:rPr>
        <w:t>这样计算四次，分别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得到86</w:t>
      </w:r>
      <w:r>
        <w:rPr>
          <w:rFonts w:hint="default" w:ascii="Times New Roman" w:hAnsi="Times New Roman" w:eastAsia="黑体" w:cs="Times New Roman"/>
          <w:sz w:val="24"/>
          <w:szCs w:val="24"/>
        </w:rPr>
        <w:t>、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92</w:t>
      </w:r>
      <w:r>
        <w:rPr>
          <w:rFonts w:hint="default" w:ascii="Times New Roman" w:hAnsi="Times New Roman" w:eastAsia="黑体" w:cs="Times New Roman"/>
          <w:sz w:val="24"/>
          <w:szCs w:val="24"/>
        </w:rPr>
        <w:t>、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100</w:t>
      </w:r>
      <w:r>
        <w:rPr>
          <w:rFonts w:hint="default" w:ascii="Times New Roman" w:hAnsi="Times New Roman" w:eastAsia="黑体" w:cs="Times New Roman"/>
          <w:sz w:val="24"/>
          <w:szCs w:val="24"/>
        </w:rPr>
        <w:t>、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106</w:t>
      </w:r>
      <w:r>
        <w:rPr>
          <w:rFonts w:hint="default" w:ascii="Times New Roman" w:hAnsi="Times New Roman" w:eastAsia="黑体" w:cs="Times New Roman"/>
          <w:sz w:val="24"/>
          <w:szCs w:val="24"/>
        </w:rPr>
        <w:t>，求这四个数的平均数。</w:t>
      </w:r>
    </w:p>
    <w:p w14:paraId="0D850D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解析：48。</w:t>
      </w:r>
    </w:p>
    <w:p w14:paraId="7FD12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2086A69-67B9-4CB2-90F3-BFD574F5610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81271308-7464-4697-8F55-CBC495CD59D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51BD7C71-D946-41F6-BD89-F1E028491115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E712728E-249F-424A-BBC7-2750683CBF00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BB48DA35-7FF6-4CF1-AD25-BCE9910911D9}"/>
  </w:font>
  <w:font w:name="WPSEMBED3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4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6FFF2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6FFF2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199E4BD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2866FDD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8B013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6011CA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4AA3F28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ED720CA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4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8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image" Target="media/image14.wmf"/><Relationship Id="rId24" Type="http://schemas.openxmlformats.org/officeDocument/2006/relationships/oleObject" Target="embeddings/oleObject7.bin"/><Relationship Id="rId23" Type="http://schemas.openxmlformats.org/officeDocument/2006/relationships/image" Target="media/image13.wmf"/><Relationship Id="rId22" Type="http://schemas.openxmlformats.org/officeDocument/2006/relationships/oleObject" Target="embeddings/oleObject6.bin"/><Relationship Id="rId21" Type="http://schemas.openxmlformats.org/officeDocument/2006/relationships/image" Target="media/image12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11</Pages>
  <Words>855</Words>
  <Characters>887</Characters>
  <Lines>16</Lines>
  <Paragraphs>4</Paragraphs>
  <TotalTime>6</TotalTime>
  <ScaleCrop>false</ScaleCrop>
  <LinksUpToDate>false</LinksUpToDate>
  <CharactersWithSpaces>887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2025-12-30T12:28:14Z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9162A009D3744B6BBD12E16940229260_13</vt:lpwstr>
  </property>
</Properties>
</file>