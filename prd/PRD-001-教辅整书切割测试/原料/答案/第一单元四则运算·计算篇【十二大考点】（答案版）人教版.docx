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0.svg" ContentType="image/svg+xml"/>
  <Override PartName="/word/media/image3.svg" ContentType="image/svg+xml"/>
  <Override PartName="/word/media/image5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17F12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outlineLvl w:val="0"/>
        <w:rPr>
          <w:rFonts w:hint="default" w:ascii="Times New Roman" w:hAnsi="Times New Roman" w:eastAsia="黑体" w:cs="Times New Roman"/>
          <w:b/>
          <w:color w:val="0000FF"/>
          <w:sz w:val="40"/>
          <w:szCs w:val="40"/>
          <w:lang w:val="en-US" w:eastAsia="zh-CN"/>
        </w:rPr>
      </w:pPr>
      <w:bookmarkStart w:id="0" w:name="_Toc30607"/>
      <w:bookmarkStart w:id="1" w:name="_Toc7322"/>
      <w:bookmarkStart w:id="2" w:name="_Toc12353"/>
      <w:bookmarkStart w:id="3" w:name="_Toc18694"/>
      <w:bookmarkStart w:id="4" w:name="_Toc15527"/>
      <w:r>
        <w:rPr>
          <w:rFonts w:hint="eastAsia" w:ascii="微软雅黑" w:hAnsi="微软雅黑" w:eastAsia="微软雅黑" w:cs="微软雅黑"/>
          <w:b/>
          <w:color w:val="0000FF"/>
          <w:sz w:val="40"/>
          <w:szCs w:val="40"/>
          <w:lang w:val="en-US" w:eastAsia="zh-CN"/>
        </w:rPr>
        <w:t>第一单元</w:t>
      </w:r>
      <w:bookmarkEnd w:id="0"/>
      <w:bookmarkEnd w:id="1"/>
      <w:bookmarkEnd w:id="2"/>
      <w:bookmarkEnd w:id="3"/>
      <w:r>
        <w:rPr>
          <w:rFonts w:hint="eastAsia" w:ascii="微软雅黑" w:hAnsi="微软雅黑" w:eastAsia="微软雅黑" w:cs="微软雅黑"/>
          <w:b/>
          <w:color w:val="0000FF"/>
          <w:sz w:val="40"/>
          <w:szCs w:val="40"/>
          <w:lang w:val="en-US" w:eastAsia="zh-CN"/>
        </w:rPr>
        <w:t>四则运算·计算篇</w:t>
      </w:r>
      <w:r>
        <w:rPr>
          <w:rFonts w:hint="eastAsia" w:ascii="微软雅黑" w:hAnsi="微软雅黑" w:eastAsia="微软雅黑" w:cs="微软雅黑"/>
          <w:b/>
          <w:color w:val="0000FF"/>
          <w:sz w:val="40"/>
          <w:szCs w:val="40"/>
          <w:lang w:eastAsia="zh-CN"/>
        </w:rPr>
        <w:t>【</w:t>
      </w:r>
      <w:r>
        <w:rPr>
          <w:rFonts w:hint="eastAsia" w:ascii="微软雅黑" w:hAnsi="微软雅黑" w:eastAsia="微软雅黑" w:cs="微软雅黑"/>
          <w:b/>
          <w:color w:val="0000FF"/>
          <w:sz w:val="40"/>
          <w:szCs w:val="40"/>
          <w:lang w:val="en-US" w:eastAsia="zh-CN"/>
        </w:rPr>
        <w:t>十二大考点】</w:t>
      </w:r>
      <w:bookmarkEnd w:id="4"/>
    </w:p>
    <w:p w14:paraId="5E4F2FC6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5" w:name="_Toc3414"/>
      <w:bookmarkStart w:id="6" w:name="_Toc4817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8" name="图片 8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【考点一】加、减法的意义和各部分间的关系。</w:t>
      </w:r>
      <w:bookmarkEnd w:id="6"/>
    </w:p>
    <w:p w14:paraId="7E625C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7" name="图片 7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05EF19E5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 xml:space="preserve"> 1.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加法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。</w:t>
      </w:r>
    </w:p>
    <w:p w14:paraId="6CCD8FD7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（1）把两个数合并成一个数的运算，叫做加法，相加的两个数叫做加数，加得的数叫做和。</w:t>
      </w:r>
    </w:p>
    <w:p w14:paraId="0BCABA41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（2）加法各部分间的关系：</w:t>
      </w:r>
    </w:p>
    <w:p w14:paraId="4B0A009B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和＝加数＋加数；加数＝和－另一个加数。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cr/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减法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。</w:t>
      </w:r>
    </w:p>
    <w:p w14:paraId="63572BDE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（1）已知两个数的和与其中的一个加数，求另一个加数的运算，叫做减法，在减法中，已知的和叫做被减数。</w:t>
      </w:r>
    </w:p>
    <w:p w14:paraId="5BCDF3E2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（2）减法各部分间的关系：</w:t>
      </w:r>
    </w:p>
    <w:p w14:paraId="4F536BB5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差＝被减数－减数；减数＝被减数－差；被减数＝减数＋差。</w:t>
      </w:r>
    </w:p>
    <w:p w14:paraId="6E3DC6E9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3.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减法是加法的逆运算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  <w:t>。</w:t>
      </w:r>
    </w:p>
    <w:p w14:paraId="23E8FC35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黑体" w:cs="Times New Roman"/>
          <w:sz w:val="24"/>
          <w:szCs w:val="15"/>
          <w:lang w:val="en-US"/>
        </w:rPr>
      </w:pPr>
      <w:bookmarkStart w:id="7" w:name="_Toc11452"/>
      <w:bookmarkStart w:id="8" w:name="_Toc3854"/>
      <w:r>
        <w:rPr>
          <w:rFonts w:hint="default" w:ascii="Times New Roman" w:hAnsi="Times New Roman" w:eastAsia="黑体" w:cs="Times New Roman"/>
          <w:sz w:val="24"/>
          <w:szCs w:val="15"/>
        </w:rPr>
        <w:t>【典型例题</w:t>
      </w:r>
      <w:r>
        <w:rPr>
          <w:rFonts w:hint="default" w:ascii="Times New Roman" w:hAnsi="Times New Roman" w:eastAsia="黑体" w:cs="Times New Roman"/>
          <w:sz w:val="24"/>
          <w:szCs w:val="15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sz w:val="24"/>
          <w:szCs w:val="15"/>
        </w:rPr>
        <w:t>】</w:t>
      </w:r>
      <w:r>
        <w:rPr>
          <w:rFonts w:hint="default" w:ascii="Times New Roman" w:hAnsi="Times New Roman" w:eastAsia="黑体" w:cs="Times New Roman"/>
          <w:sz w:val="24"/>
          <w:szCs w:val="15"/>
          <w:lang w:val="en-US" w:eastAsia="zh-CN"/>
        </w:rPr>
        <w:t>根据加减法各部分之间的关系改写算式。</w:t>
      </w:r>
      <w:bookmarkEnd w:id="7"/>
      <w:bookmarkEnd w:id="8"/>
    </w:p>
    <w:p w14:paraId="7BEE33F8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1．根据算式483＋354＝837，直接写出下列算式的得数：837－483＝(        )，(        )－354＝483。</w:t>
      </w:r>
    </w:p>
    <w:p w14:paraId="1ADAE48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354     837</w:t>
      </w:r>
    </w:p>
    <w:p w14:paraId="5B0A8A8B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2．根据2100－958＝1142，直接写出下列算式的得数：</w:t>
      </w:r>
    </w:p>
    <w:p w14:paraId="7338C4B7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(1)2100－1142＝(        )，1142＋958＝(        )。</w:t>
      </w:r>
    </w:p>
    <w:p w14:paraId="49D1F187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(2)减法是加法的(        )运算。</w:t>
      </w:r>
    </w:p>
    <w:p w14:paraId="50901BC5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(3)和＝加数＋加数，加数＝(        )－另一个加数；</w:t>
      </w:r>
    </w:p>
    <w:p w14:paraId="40618678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(4)差＝(        )－减数，减数＝被减数－(        )，被减数＝(        )＋差。</w:t>
      </w:r>
    </w:p>
    <w:p w14:paraId="3468E87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【答案】(1)     958     2100</w:t>
      </w:r>
    </w:p>
    <w:p w14:paraId="6721F0F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(2)逆</w:t>
      </w:r>
    </w:p>
    <w:p w14:paraId="1188412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(3)和</w:t>
      </w:r>
    </w:p>
    <w:p w14:paraId="5E78F16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(4)     被减数     差     减数</w:t>
      </w:r>
    </w:p>
    <w:p w14:paraId="70EACF34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【对应练习】</w:t>
      </w:r>
    </w:p>
    <w:p w14:paraId="7C63302A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sz w:val="24"/>
          <w:szCs w:val="24"/>
        </w:rPr>
        <w:t>．根据358＋126＝484，写出两个减法算式(                )、(                )。</w:t>
      </w:r>
    </w:p>
    <w:p w14:paraId="39F322A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484－126＝358     484－358＝126</w:t>
      </w:r>
    </w:p>
    <w:p w14:paraId="249BD581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sz w:val="24"/>
          <w:szCs w:val="24"/>
        </w:rPr>
        <w:t>．根据281－134＝147，写出一道加法算式：(                )，一道减法算式：(                )。</w:t>
      </w:r>
    </w:p>
    <w:p w14:paraId="0847D21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147＋134＝281     281－147＝134</w:t>
      </w:r>
    </w:p>
    <w:p w14:paraId="6DBDC8EB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黑体" w:cs="Times New Roman"/>
          <w:sz w:val="24"/>
          <w:szCs w:val="15"/>
          <w:lang w:val="en-US"/>
        </w:rPr>
      </w:pPr>
      <w:bookmarkStart w:id="9" w:name="_Toc19737"/>
      <w:bookmarkStart w:id="10" w:name="_Toc15639"/>
      <w:r>
        <w:rPr>
          <w:rFonts w:hint="default" w:ascii="Times New Roman" w:hAnsi="Times New Roman" w:eastAsia="黑体" w:cs="Times New Roman"/>
          <w:sz w:val="24"/>
          <w:szCs w:val="15"/>
        </w:rPr>
        <w:t>【典型例题</w:t>
      </w:r>
      <w:r>
        <w:rPr>
          <w:rFonts w:hint="default" w:ascii="Times New Roman" w:hAnsi="Times New Roman" w:eastAsia="黑体" w:cs="Times New Roman"/>
          <w:sz w:val="24"/>
          <w:szCs w:val="15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sz w:val="24"/>
          <w:szCs w:val="15"/>
        </w:rPr>
        <w:t>】</w:t>
      </w:r>
      <w:r>
        <w:rPr>
          <w:rFonts w:hint="default" w:ascii="Times New Roman" w:hAnsi="Times New Roman" w:eastAsia="黑体" w:cs="Times New Roman"/>
          <w:sz w:val="24"/>
          <w:szCs w:val="15"/>
          <w:lang w:val="en-US" w:eastAsia="zh-CN"/>
        </w:rPr>
        <w:t>根据加减法各部分之间的关系进行计算。</w:t>
      </w:r>
      <w:bookmarkEnd w:id="9"/>
      <w:bookmarkEnd w:id="10"/>
    </w:p>
    <w:p w14:paraId="25DE7DCB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在括号里填上适当的数。</w:t>
      </w:r>
    </w:p>
    <w:p w14:paraId="2E839861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(        )＋456＝501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eastAsia="黑体" w:cs="Times New Roman"/>
          <w:sz w:val="24"/>
          <w:szCs w:val="24"/>
        </w:rPr>
        <w:t>932－(        )＝215</w:t>
      </w:r>
    </w:p>
    <w:p w14:paraId="0C758E6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45     717</w:t>
      </w:r>
    </w:p>
    <w:p w14:paraId="521BADAF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  <w:r>
        <w:rPr>
          <w:rFonts w:hint="default" w:ascii="Times New Roman" w:hAnsi="Times New Roman" w:eastAsia="黑体" w:cs="Times New Roman"/>
          <w:sz w:val="24"/>
          <w:szCs w:val="24"/>
        </w:rPr>
        <w:t>在括号里填上适当的数。</w:t>
      </w:r>
    </w:p>
    <w:p w14:paraId="6EF30AD1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62＋(        )＝100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</w:t>
      </w:r>
      <w:r>
        <w:rPr>
          <w:rFonts w:hint="default" w:ascii="Times New Roman" w:hAnsi="Times New Roman" w:eastAsia="黑体" w:cs="Times New Roman"/>
          <w:sz w:val="24"/>
          <w:szCs w:val="24"/>
        </w:rPr>
        <w:t>420－(        )＝130</w:t>
      </w:r>
    </w:p>
    <w:p w14:paraId="2EF92E1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38     290</w:t>
      </w:r>
    </w:p>
    <w:p w14:paraId="4FC18F6D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如果★＋37＝62，那么，★＝(        )－(        )＝(        )。</w:t>
      </w:r>
    </w:p>
    <w:p w14:paraId="2B4808C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62     37     25</w:t>
      </w:r>
    </w:p>
    <w:p w14:paraId="0F64214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62C42427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一个数减去70得180，这个数是(        )；430加上一个数得560，这个数是(        )。</w:t>
      </w:r>
    </w:p>
    <w:p w14:paraId="6CA2764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250     130</w:t>
      </w:r>
    </w:p>
    <w:p w14:paraId="14C14A95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黑体" w:cs="Times New Roman"/>
          <w:sz w:val="24"/>
          <w:szCs w:val="15"/>
          <w:lang w:val="en-US"/>
        </w:rPr>
      </w:pPr>
      <w:bookmarkStart w:id="11" w:name="_Toc1299"/>
      <w:bookmarkStart w:id="12" w:name="_Toc11759"/>
      <w:r>
        <w:rPr>
          <w:rFonts w:hint="default" w:ascii="Times New Roman" w:hAnsi="Times New Roman" w:eastAsia="黑体" w:cs="Times New Roman"/>
          <w:sz w:val="24"/>
          <w:szCs w:val="15"/>
        </w:rPr>
        <w:t>【典型例题</w:t>
      </w:r>
      <w:r>
        <w:rPr>
          <w:rFonts w:hint="default" w:ascii="Times New Roman" w:hAnsi="Times New Roman" w:eastAsia="黑体" w:cs="Times New Roman"/>
          <w:sz w:val="24"/>
          <w:szCs w:val="15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sz w:val="24"/>
          <w:szCs w:val="15"/>
        </w:rPr>
        <w:t>】</w:t>
      </w:r>
      <w:r>
        <w:rPr>
          <w:rFonts w:hint="default" w:ascii="Times New Roman" w:hAnsi="Times New Roman" w:eastAsia="黑体" w:cs="Times New Roman"/>
          <w:sz w:val="24"/>
          <w:szCs w:val="15"/>
          <w:lang w:val="en-US" w:eastAsia="zh-CN"/>
        </w:rPr>
        <w:t>根据加减法各部分之间的关系进行验算。</w:t>
      </w:r>
      <w:bookmarkEnd w:id="11"/>
      <w:bookmarkEnd w:id="12"/>
    </w:p>
    <w:p w14:paraId="17FBA239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计算下面各题，并利用加、减法各部分间的关系进行验算</w:t>
      </w:r>
      <w:r>
        <w:rPr>
          <w:rFonts w:hint="default" w:ascii="Times New Roman" w:hAnsi="Times New Roman" w:eastAsia="黑体" w:cs="Times New Roman"/>
          <w:sz w:val="24"/>
          <w:szCs w:val="24"/>
          <w:lang w:eastAsia="zh-CN"/>
        </w:rPr>
        <w:t>。</w:t>
      </w:r>
    </w:p>
    <w:p w14:paraId="37EF8157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270＋160＝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   </w:t>
      </w:r>
      <w:r>
        <w:rPr>
          <w:rFonts w:hint="default" w:ascii="Times New Roman" w:hAnsi="Times New Roman" w:eastAsia="黑体" w:cs="Times New Roman"/>
          <w:sz w:val="24"/>
          <w:szCs w:val="24"/>
        </w:rPr>
        <w:t>477＋158＝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   </w:t>
      </w:r>
      <w:r>
        <w:rPr>
          <w:rFonts w:hint="default" w:ascii="Times New Roman" w:hAnsi="Times New Roman" w:eastAsia="黑体" w:cs="Times New Roman"/>
          <w:sz w:val="24"/>
          <w:szCs w:val="24"/>
        </w:rPr>
        <w:t>582－94＝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 </w:t>
      </w:r>
      <w:r>
        <w:rPr>
          <w:rFonts w:hint="default" w:ascii="Times New Roman" w:hAnsi="Times New Roman" w:eastAsia="黑体" w:cs="Times New Roman"/>
          <w:sz w:val="24"/>
          <w:szCs w:val="24"/>
        </w:rPr>
        <w:t>632－452＝</w:t>
      </w:r>
    </w:p>
    <w:p w14:paraId="2415557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【答案】430</w:t>
      </w:r>
      <w:r>
        <w:rPr>
          <w:rFonts w:hint="default" w:ascii="Times New Roman" w:hAnsi="Times New Roman" w:eastAsia="黑体" w:cs="Times New Roman"/>
          <w:color w:val="FF0000"/>
          <w:kern w:val="0"/>
          <w:sz w:val="24"/>
          <w:szCs w:val="24"/>
        </w:rPr>
        <w:t>   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635</w:t>
      </w:r>
      <w:r>
        <w:rPr>
          <w:rFonts w:hint="default" w:ascii="Times New Roman" w:hAnsi="Times New Roman" w:eastAsia="黑体" w:cs="Times New Roman"/>
          <w:color w:val="FF0000"/>
          <w:kern w:val="0"/>
          <w:sz w:val="24"/>
          <w:szCs w:val="24"/>
        </w:rPr>
        <w:t>   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488</w:t>
      </w:r>
      <w:r>
        <w:rPr>
          <w:rFonts w:hint="default" w:ascii="Times New Roman" w:hAnsi="Times New Roman" w:eastAsia="黑体" w:cs="Times New Roman"/>
          <w:color w:val="FF0000"/>
          <w:kern w:val="0"/>
          <w:sz w:val="24"/>
          <w:szCs w:val="24"/>
        </w:rPr>
        <w:t>   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180</w:t>
      </w:r>
    </w:p>
    <w:p w14:paraId="241A74B1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【对应练习】</w:t>
      </w:r>
    </w:p>
    <w:p w14:paraId="6E3A9C50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列竖式计算，并利用加、减法各部分间的关系对带★的题目进行验算。</w:t>
      </w:r>
    </w:p>
    <w:p w14:paraId="0FED1A38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object>
          <v:shape id="_x0000_i1025" o:spt="75" alt="eqId19577dd166ef40e5a3148b7225adf739" type="#_x0000_t75" style="height:12.45pt;width:51.9pt;" o:ole="t" filled="f" o:preferrelative="t" stroked="f" coordsize="21600,21600">
            <v:path/>
            <v:fill on="f" focussize="0,0"/>
            <v:stroke on="f" joinstyle="miter"/>
            <v:imagedata r:id="rId11" o:title="eqId19577dd166ef40e5a3148b7225adf739"/>
            <o:lock v:ext="edit" aspectratio="t"/>
            <w10:wrap type="none"/>
            <w10:anchorlock/>
          </v:shape>
          <o:OLEObject Type="Embed" ProgID="Equation.DSMT4" ShapeID="_x0000_i1025" DrawAspect="Content" ObjectID="_1468075725" r:id="rId10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 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  <w:lang w:val="en-US" w:eastAsia="zh-CN"/>
        </w:rPr>
        <w:t xml:space="preserve">    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</w:t>
      </w:r>
      <w:r>
        <w:rPr>
          <w:rFonts w:hint="default" w:ascii="Times New Roman" w:hAnsi="Times New Roman" w:eastAsia="黑体" w:cs="Times New Roman"/>
          <w:sz w:val="24"/>
          <w:szCs w:val="24"/>
        </w:rPr>
        <w:t>★</w:t>
      </w:r>
      <w:r>
        <w:rPr>
          <w:rFonts w:hint="default" w:ascii="Times New Roman" w:hAnsi="Times New Roman" w:eastAsia="黑体" w:cs="Times New Roman"/>
          <w:sz w:val="24"/>
          <w:szCs w:val="24"/>
        </w:rPr>
        <w:object>
          <v:shape id="_x0000_i1026" o:spt="75" alt="eqIddc685b1484fa3bc67b50c2cf1596a4eb" type="#_x0000_t75" style="height:12.5pt;width:52.75pt;" o:ole="t" filled="f" o:preferrelative="t" stroked="f" coordsize="21600,21600">
            <v:path/>
            <v:fill on="f" focussize="0,0"/>
            <v:stroke on="f" joinstyle="miter"/>
            <v:imagedata r:id="rId13" o:title="eqIddc685b1484fa3bc67b50c2cf1596a4eb"/>
            <o:lock v:ext="edit" aspectratio="t"/>
            <w10:wrap type="none"/>
            <w10:anchorlock/>
          </v:shape>
          <o:OLEObject Type="Embed" ProgID="Equation.DSMT4" ShapeID="_x0000_i1026" DrawAspect="Content" ObjectID="_1468075726" r:id="rId12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  <w:lang w:val="en-US" w:eastAsia="zh-CN"/>
        </w:rPr>
        <w:t xml:space="preserve">      </w:t>
      </w:r>
      <w:r>
        <w:rPr>
          <w:rFonts w:hint="default" w:ascii="Times New Roman" w:hAnsi="Times New Roman" w:eastAsia="黑体" w:cs="Times New Roman"/>
          <w:sz w:val="24"/>
          <w:szCs w:val="24"/>
        </w:rPr>
        <w:t>★</w:t>
      </w:r>
      <w:r>
        <w:rPr>
          <w:rFonts w:hint="default" w:ascii="Times New Roman" w:hAnsi="Times New Roman" w:eastAsia="黑体" w:cs="Times New Roman"/>
          <w:sz w:val="24"/>
          <w:szCs w:val="24"/>
        </w:rPr>
        <w:object>
          <v:shape id="_x0000_i1027" o:spt="75" alt="eqIde7e603fa6d2010156bc41e9060c0f333" type="#_x0000_t75" style="height:12.5pt;width:52.75pt;" o:ole="t" filled="f" o:preferrelative="t" stroked="f" coordsize="21600,21600">
            <v:path/>
            <v:fill on="f" focussize="0,0"/>
            <v:stroke on="f" joinstyle="miter"/>
            <v:imagedata r:id="rId15" o:title="eqIde7e603fa6d2010156bc41e9060c0f333"/>
            <o:lock v:ext="edit" aspectratio="t"/>
            <w10:wrap type="none"/>
            <w10:anchorlock/>
          </v:shape>
          <o:OLEObject Type="Embed" ProgID="Equation.DSMT4" ShapeID="_x0000_i1027" DrawAspect="Content" ObjectID="_1468075727" r:id="rId14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  <w:lang w:val="en-US" w:eastAsia="zh-CN"/>
        </w:rPr>
        <w:t xml:space="preserve">      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</w:t>
      </w:r>
      <w:r>
        <w:rPr>
          <w:rFonts w:hint="default" w:ascii="Times New Roman" w:hAnsi="Times New Roman" w:eastAsia="黑体" w:cs="Times New Roman"/>
          <w:sz w:val="24"/>
          <w:szCs w:val="24"/>
        </w:rPr>
        <w:object>
          <v:shape id="_x0000_i1028" o:spt="75" alt="eqIddae74c171ff7e111d81dccd215a2d886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17" o:title="eqIddae74c171ff7e111d81dccd215a2d886"/>
            <o:lock v:ext="edit" aspectratio="t"/>
            <w10:wrap type="none"/>
            <w10:anchorlock/>
          </v:shape>
          <o:OLEObject Type="Embed" ProgID="Equation.DSMT4" ShapeID="_x0000_i1028" DrawAspect="Content" ObjectID="_1468075728" r:id="rId16">
            <o:LockedField>false</o:LockedField>
          </o:OLEObject>
        </w:object>
      </w:r>
    </w:p>
    <w:p w14:paraId="5C36B51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【答案】417；462；</w:t>
      </w:r>
    </w:p>
    <w:p w14:paraId="03B9508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661；558；</w:t>
      </w:r>
    </w:p>
    <w:p w14:paraId="799B2F95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黑体" w:cs="Times New Roman"/>
          <w:b/>
          <w:bCs/>
          <w:color w:val="auto"/>
          <w:lang w:val="en-US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bookmarkStart w:id="13" w:name="_Toc255"/>
      <w:bookmarkStart w:id="14" w:name="_Toc24352"/>
      <w:r>
        <w:rPr>
          <w:rFonts w:hint="default" w:ascii="Times New Roman" w:hAnsi="Times New Roman" w:eastAsia="黑体" w:cs="Times New Roman"/>
          <w:sz w:val="24"/>
          <w:szCs w:val="15"/>
        </w:rPr>
        <w:t>【典型例题</w:t>
      </w:r>
      <w:r>
        <w:rPr>
          <w:rFonts w:hint="default" w:ascii="Times New Roman" w:hAnsi="Times New Roman" w:eastAsia="黑体" w:cs="Times New Roman"/>
          <w:sz w:val="24"/>
          <w:szCs w:val="15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sz w:val="24"/>
          <w:szCs w:val="15"/>
        </w:rPr>
        <w:t>】</w:t>
      </w:r>
      <w:r>
        <w:rPr>
          <w:rFonts w:hint="default" w:ascii="Times New Roman" w:hAnsi="Times New Roman" w:eastAsia="黑体" w:cs="Times New Roman"/>
          <w:sz w:val="24"/>
          <w:szCs w:val="15"/>
          <w:lang w:val="en-US" w:eastAsia="zh-CN"/>
        </w:rPr>
        <w:t>运算关系与和差问题的结合。</w:t>
      </w:r>
      <w:bookmarkEnd w:id="13"/>
      <w:bookmarkEnd w:id="14"/>
    </w:p>
    <w:p w14:paraId="000D37F9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sz w:val="24"/>
          <w:szCs w:val="24"/>
        </w:rPr>
        <w:t>．已知被减数、减数、差三个数的和是60，被减数是(        )。</w:t>
      </w:r>
    </w:p>
    <w:p w14:paraId="2435954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【答案】30</w:t>
      </w:r>
    </w:p>
    <w:p w14:paraId="5BF0EFD0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sz w:val="24"/>
          <w:szCs w:val="24"/>
        </w:rPr>
        <w:t>．被减数、减数与差的和是160，减数比差少20，差是(        )。</w:t>
      </w:r>
    </w:p>
    <w:p w14:paraId="3611DD6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【答案】50</w:t>
      </w:r>
    </w:p>
    <w:p w14:paraId="627F0E4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【对应练习】</w:t>
      </w:r>
    </w:p>
    <w:p w14:paraId="523C7B8F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sz w:val="24"/>
          <w:szCs w:val="24"/>
        </w:rPr>
        <w:t>．已知被减数、减数和差三个数的和是416，被减数是(        )。</w:t>
      </w:r>
    </w:p>
    <w:p w14:paraId="0003261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【答案】208</w:t>
      </w:r>
    </w:p>
    <w:p w14:paraId="37C01057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sz w:val="24"/>
          <w:szCs w:val="24"/>
        </w:rPr>
        <w:t>．在一道减法算式中，如果被减数、减数、差的和为100，减数比差大14，那么差是(        )。</w:t>
      </w:r>
    </w:p>
    <w:p w14:paraId="30876AB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【答案】18</w:t>
      </w:r>
    </w:p>
    <w:p w14:paraId="01B0D8F2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黑体" w:cs="Times New Roman"/>
          <w:b/>
          <w:bCs/>
          <w:color w:val="auto"/>
          <w:lang w:val="en-US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bookmarkStart w:id="15" w:name="_Toc5048"/>
      <w:bookmarkStart w:id="16" w:name="_Toc9080"/>
      <w:r>
        <w:rPr>
          <w:rFonts w:hint="default" w:ascii="Times New Roman" w:hAnsi="Times New Roman" w:eastAsia="黑体" w:cs="Times New Roman"/>
          <w:sz w:val="24"/>
          <w:szCs w:val="15"/>
        </w:rPr>
        <w:t>【典型例题</w:t>
      </w:r>
      <w:r>
        <w:rPr>
          <w:rFonts w:hint="default" w:ascii="Times New Roman" w:hAnsi="Times New Roman" w:eastAsia="黑体" w:cs="Times New Roman"/>
          <w:sz w:val="24"/>
          <w:szCs w:val="15"/>
          <w:lang w:val="en-US" w:eastAsia="zh-CN"/>
        </w:rPr>
        <w:t>5</w:t>
      </w:r>
      <w:r>
        <w:rPr>
          <w:rFonts w:hint="default" w:ascii="Times New Roman" w:hAnsi="Times New Roman" w:eastAsia="黑体" w:cs="Times New Roman"/>
          <w:sz w:val="24"/>
          <w:szCs w:val="15"/>
        </w:rPr>
        <w:t>】</w:t>
      </w:r>
      <w:r>
        <w:rPr>
          <w:rFonts w:hint="default" w:ascii="Times New Roman" w:hAnsi="Times New Roman" w:eastAsia="黑体" w:cs="Times New Roman"/>
          <w:sz w:val="24"/>
          <w:szCs w:val="15"/>
          <w:lang w:val="en-US" w:eastAsia="zh-CN"/>
        </w:rPr>
        <w:t>错看问题（错解问题）。</w:t>
      </w:r>
      <w:bookmarkEnd w:id="15"/>
      <w:bookmarkEnd w:id="16"/>
    </w:p>
    <w:p w14:paraId="6F6AA2AC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 xml:space="preserve">小明在计算一道减法算式时，把减数346错写成了364，这样得到的差是267。正确的差是(    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)。</w:t>
      </w:r>
    </w:p>
    <w:p w14:paraId="6466A58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【答案】285</w:t>
      </w:r>
    </w:p>
    <w:p w14:paraId="09672354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  <w:r>
        <w:rPr>
          <w:rFonts w:hint="default" w:ascii="Times New Roman" w:hAnsi="Times New Roman" w:eastAsia="黑体" w:cs="Times New Roman"/>
          <w:sz w:val="24"/>
          <w:szCs w:val="24"/>
        </w:rPr>
        <w:t>小明在做一道减法题时，把减数49错写成了94，这时得到的差是358，正确的差是(        )。</w:t>
      </w:r>
    </w:p>
    <w:p w14:paraId="23CC17D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【答案】403</w:t>
      </w:r>
    </w:p>
    <w:p w14:paraId="50AF47E2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小迷糊在做一道减法算式时，把减数72错写成27，这时得到的差是309，正确的差应是(        )。</w:t>
      </w:r>
    </w:p>
    <w:p w14:paraId="2FF09A9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【答案】264</w:t>
      </w:r>
    </w:p>
    <w:p w14:paraId="32F509AD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甜甜用计算器计算45×□时，把“×”按成了“＋”，得到的结果是778，正确的结果是(        )。</w:t>
      </w:r>
    </w:p>
    <w:p w14:paraId="3775A59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【答案】32985</w:t>
      </w:r>
    </w:p>
    <w:p w14:paraId="6B667C8D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7" w:name="_Toc447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9" name="图片 9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【考点二】和或差的变化规律。</w:t>
      </w:r>
      <w:bookmarkEnd w:id="17"/>
    </w:p>
    <w:p w14:paraId="07688E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10" name="图片 10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12194DAA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  <w:t>和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的规律问题。</w:t>
      </w:r>
    </w:p>
    <w:p w14:paraId="28E787B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1）和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  <w:t>不变规律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两个数相加，一个加数增加多少，要使和不变，另一个加数必须减去多少。</w:t>
      </w:r>
    </w:p>
    <w:p w14:paraId="1DC54009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2）和的变化规律：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一个加数增加（或减少）某数，另一个加数不变，和也增加（或减少）相同的数。</w:t>
      </w:r>
    </w:p>
    <w:p w14:paraId="77A8DB24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差的变化规律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。</w:t>
      </w:r>
    </w:p>
    <w:p w14:paraId="5C3ADEE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1）减数不变：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若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减数不变，被减数增加多少，那么差就增加多少；减数不变，被减数减少多少，差就减少多少。</w:t>
      </w:r>
    </w:p>
    <w:p w14:paraId="21EB520F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（2）被减数不变：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若减数增加，被减数不变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则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差减少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；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2"/>
          <w:szCs w:val="22"/>
          <w:lang w:eastAsia="zh-CN"/>
        </w:rPr>
        <w:t>若减数减少，被减数不变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则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差增加。</w:t>
      </w:r>
    </w:p>
    <w:p w14:paraId="2EF53837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3）差不变：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若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被减数和减数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同时增加或减少相同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的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量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则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差不变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。</w:t>
      </w:r>
    </w:p>
    <w:p w14:paraId="07E9CD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</w:p>
    <w:p w14:paraId="5CF8294C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sz w:val="24"/>
          <w:szCs w:val="24"/>
        </w:rPr>
        <w:t>．</w:t>
      </w:r>
      <w:r>
        <w:rPr>
          <w:rFonts w:hint="eastAsia" w:ascii="Times New Roman" w:hAnsi="Times New Roman" w:eastAsia="黑体" w:cs="Times New Roman"/>
          <w:b/>
          <w:bCs/>
          <w:color w:val="00B0F0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黑体" w:cs="Times New Roman"/>
          <w:b/>
          <w:bCs/>
          <w:color w:val="00B0F0"/>
          <w:sz w:val="24"/>
          <w:szCs w:val="24"/>
          <w:lang w:val="en-US" w:eastAsia="zh-CN"/>
        </w:rPr>
        <w:t>和不变规律）</w:t>
      </w:r>
      <w:r>
        <w:rPr>
          <w:rFonts w:hint="default" w:ascii="Times New Roman" w:hAnsi="Times New Roman" w:eastAsia="黑体" w:cs="Times New Roman"/>
          <w:sz w:val="24"/>
          <w:szCs w:val="24"/>
        </w:rPr>
        <w:t>两个加数的和是380，其中一个加数增加139，另一个加数减少139，现在这两个加数的和是(        )。</w:t>
      </w:r>
    </w:p>
    <w:p w14:paraId="6DD8313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【答案】380</w:t>
      </w:r>
    </w:p>
    <w:p w14:paraId="444AB28D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2. </w:t>
      </w:r>
      <w:r>
        <w:rPr>
          <w:rFonts w:hint="eastAsia" w:ascii="Times New Roman" w:hAnsi="Times New Roman" w:eastAsia="黑体" w:cs="Times New Roman"/>
          <w:b/>
          <w:bCs/>
          <w:color w:val="00B0F0"/>
          <w:sz w:val="24"/>
          <w:szCs w:val="24"/>
          <w:lang w:val="en-US" w:eastAsia="zh-CN"/>
        </w:rPr>
        <w:t>（和的变化规律）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两个数相加，一个加数减少6，另一个加数增加7，和如何变化？</w:t>
      </w:r>
    </w:p>
    <w:p w14:paraId="6DD2382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和的变化为 (−6)+7=1(−6)+7=1，即和增加1</w:t>
      </w:r>
    </w:p>
    <w:p w14:paraId="7A1F833C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sz w:val="24"/>
          <w:szCs w:val="24"/>
        </w:rPr>
        <w:t>．</w:t>
      </w:r>
      <w:r>
        <w:rPr>
          <w:rFonts w:hint="eastAsia" w:ascii="Times New Roman" w:hAnsi="Times New Roman" w:eastAsia="黑体" w:cs="Times New Roman"/>
          <w:b/>
          <w:bCs/>
          <w:color w:val="00B0F0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黑体" w:cs="Times New Roman"/>
          <w:b/>
          <w:bCs/>
          <w:color w:val="00B0F0"/>
          <w:sz w:val="24"/>
          <w:szCs w:val="24"/>
          <w:lang w:val="en-US" w:eastAsia="zh-CN"/>
        </w:rPr>
        <w:t>差的变化规律）</w:t>
      </w:r>
      <w:r>
        <w:rPr>
          <w:rFonts w:hint="default" w:ascii="Times New Roman" w:hAnsi="Times New Roman" w:eastAsia="黑体" w:cs="Times New Roman"/>
          <w:sz w:val="24"/>
          <w:szCs w:val="24"/>
        </w:rPr>
        <w:t>两个数的差是28，如果减数增加2，被减数减少12，差是(        )。</w:t>
      </w:r>
    </w:p>
    <w:p w14:paraId="7B1B7C9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【答案】14</w:t>
      </w:r>
    </w:p>
    <w:p w14:paraId="2135BDCB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  <w:r>
        <w:rPr>
          <w:rFonts w:hint="default" w:ascii="Times New Roman" w:hAnsi="Times New Roman" w:eastAsia="黑体" w:cs="Times New Roman"/>
          <w:sz w:val="24"/>
          <w:szCs w:val="24"/>
        </w:rPr>
        <w:t>两个数的差是495，如果被减数不变，减数增加18，那么差是(        )。</w:t>
      </w:r>
    </w:p>
    <w:p w14:paraId="05B02CF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【答案】477</w:t>
      </w:r>
    </w:p>
    <w:p w14:paraId="7EC71ADD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两个数的差是352，如果被减数减少36，减数增加64，差是(        )。</w:t>
      </w:r>
    </w:p>
    <w:p w14:paraId="7754EF3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【答案】252</w:t>
      </w:r>
    </w:p>
    <w:p w14:paraId="4B6B8A69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已知a＋b＝120，若a减少4.5，要使和不变，b要(    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)；若a增加36，要使和不变，b要(   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 )。</w:t>
      </w:r>
    </w:p>
    <w:p w14:paraId="78C14D4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增加4.5     减少36</w:t>
      </w:r>
    </w:p>
    <w:p w14:paraId="2E6FB3CE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8" w:name="_Toc10051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15" name="图片 15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【考点三】乘、除法的意义和各部分间的关系。</w:t>
      </w:r>
      <w:bookmarkEnd w:id="18"/>
    </w:p>
    <w:p w14:paraId="10F1E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16" name="图片 16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7C077FE9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乘法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。</w:t>
      </w:r>
    </w:p>
    <w:p w14:paraId="31A7B24B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（1）求几个相同加数的和的简便运算，叫做乘法。</w:t>
      </w:r>
    </w:p>
    <w:p w14:paraId="1F5D64AF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（2）乘法各部分间的关系：积=因数×因数；因数=积÷另一个因数。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cr/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除法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。</w:t>
      </w:r>
    </w:p>
    <w:p w14:paraId="2CBC5D04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（1）除法是已知两个因数的积和其中的一个因数求另一个因数的运算。</w:t>
      </w:r>
    </w:p>
    <w:p w14:paraId="067A76E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（2）除法各部分间的关系：</w:t>
      </w:r>
    </w:p>
    <w:p w14:paraId="607C107A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商=被除数÷除数，除数=被除数÷商，被除数=商×除数。</w:t>
      </w:r>
    </w:p>
    <w:p w14:paraId="0F9954E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（补充：在有余数的情况下，被除数=商×除数+余数）</w:t>
      </w:r>
    </w:p>
    <w:p w14:paraId="60CA4699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3.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除法是乘法的逆运算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  <w:t>。</w:t>
      </w:r>
    </w:p>
    <w:p w14:paraId="1C6AF789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黑体" w:cs="Times New Roman"/>
          <w:sz w:val="24"/>
          <w:szCs w:val="15"/>
          <w:lang w:val="en-US"/>
        </w:rPr>
      </w:pPr>
      <w:bookmarkStart w:id="19" w:name="_Toc351"/>
      <w:bookmarkStart w:id="20" w:name="_Toc22387"/>
      <w:r>
        <w:rPr>
          <w:rFonts w:hint="default" w:ascii="Times New Roman" w:hAnsi="Times New Roman" w:eastAsia="黑体" w:cs="Times New Roman"/>
          <w:sz w:val="24"/>
          <w:szCs w:val="15"/>
        </w:rPr>
        <w:t>【典型例题</w:t>
      </w:r>
      <w:r>
        <w:rPr>
          <w:rFonts w:hint="default" w:ascii="Times New Roman" w:hAnsi="Times New Roman" w:eastAsia="黑体" w:cs="Times New Roman"/>
          <w:sz w:val="24"/>
          <w:szCs w:val="15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sz w:val="24"/>
          <w:szCs w:val="15"/>
        </w:rPr>
        <w:t>】</w:t>
      </w:r>
      <w:r>
        <w:rPr>
          <w:rFonts w:hint="default" w:ascii="Times New Roman" w:hAnsi="Times New Roman" w:eastAsia="黑体" w:cs="Times New Roman"/>
          <w:sz w:val="24"/>
          <w:szCs w:val="15"/>
          <w:lang w:val="en-US" w:eastAsia="zh-CN"/>
        </w:rPr>
        <w:t>根据乘除法各部分之间的关系改写算式。</w:t>
      </w:r>
      <w:bookmarkEnd w:id="19"/>
      <w:bookmarkEnd w:id="20"/>
    </w:p>
    <w:p w14:paraId="024F349B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sz w:val="24"/>
          <w:szCs w:val="24"/>
        </w:rPr>
        <w:t>．根据14×11＝154，写两道除法算式：(                )和(                )。</w:t>
      </w:r>
    </w:p>
    <w:p w14:paraId="00780FC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154÷14＝11     154÷11＝14</w:t>
      </w:r>
    </w:p>
    <w:p w14:paraId="74DE83FF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sz w:val="24"/>
          <w:szCs w:val="24"/>
        </w:rPr>
        <w:t>．根据算式945÷45＝21，请写出另外两道算式(                )、(                )。</w:t>
      </w:r>
    </w:p>
    <w:p w14:paraId="6334CD7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945÷45＝21     45×21＝945</w:t>
      </w:r>
    </w:p>
    <w:p w14:paraId="71E6315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【对应练习】</w:t>
      </w:r>
    </w:p>
    <w:p w14:paraId="1E4905BC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sz w:val="24"/>
          <w:szCs w:val="24"/>
        </w:rPr>
        <w:t>．根据56×37＝2072，请写出两个除法算式：(                )和(                )。</w:t>
      </w:r>
    </w:p>
    <w:p w14:paraId="26CD02F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2072÷56＝37     2072÷37＝56</w:t>
      </w:r>
    </w:p>
    <w:p w14:paraId="62E6687D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sz w:val="24"/>
          <w:szCs w:val="24"/>
        </w:rPr>
        <w:t>．根据1875÷75＝25，写出一道乘法算式和一道除法算式。</w:t>
      </w:r>
    </w:p>
    <w:p w14:paraId="5B488902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(                )和(                )。</w:t>
      </w:r>
    </w:p>
    <w:p w14:paraId="1EF0225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25×75＝1875     1875÷25＝75</w:t>
      </w:r>
    </w:p>
    <w:p w14:paraId="00EC0B1C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黑体" w:cs="Times New Roman"/>
          <w:sz w:val="24"/>
          <w:szCs w:val="15"/>
          <w:lang w:val="en-US"/>
        </w:rPr>
      </w:pPr>
      <w:bookmarkStart w:id="21" w:name="_Toc1728"/>
      <w:bookmarkStart w:id="22" w:name="_Toc12514"/>
      <w:r>
        <w:rPr>
          <w:rFonts w:hint="default" w:ascii="Times New Roman" w:hAnsi="Times New Roman" w:eastAsia="黑体" w:cs="Times New Roman"/>
          <w:sz w:val="24"/>
          <w:szCs w:val="15"/>
        </w:rPr>
        <w:t>【典型例题</w:t>
      </w:r>
      <w:r>
        <w:rPr>
          <w:rFonts w:hint="default" w:ascii="Times New Roman" w:hAnsi="Times New Roman" w:eastAsia="黑体" w:cs="Times New Roman"/>
          <w:sz w:val="24"/>
          <w:szCs w:val="15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sz w:val="24"/>
          <w:szCs w:val="15"/>
        </w:rPr>
        <w:t>】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根据乘除法各部分之间的关系进行计算</w:t>
      </w:r>
      <w:r>
        <w:rPr>
          <w:rFonts w:hint="default" w:ascii="Times New Roman" w:hAnsi="Times New Roman" w:eastAsia="黑体" w:cs="Times New Roman"/>
          <w:sz w:val="24"/>
          <w:szCs w:val="15"/>
          <w:lang w:val="en-US" w:eastAsia="zh-CN"/>
        </w:rPr>
        <w:t>。</w:t>
      </w:r>
      <w:bookmarkEnd w:id="21"/>
      <w:bookmarkEnd w:id="22"/>
    </w:p>
    <w:p w14:paraId="54EB30B4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根据18×19＝342，直接写出答案：342÷18＝(        )，19×180＝(        )。</w:t>
      </w:r>
    </w:p>
    <w:p w14:paraId="5A42275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19     3420</w:t>
      </w:r>
    </w:p>
    <w:p w14:paraId="64D7BA6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  <w:r>
        <w:rPr>
          <w:rFonts w:hint="default" w:ascii="Times New Roman" w:hAnsi="Times New Roman" w:eastAsia="黑体" w:cs="Times New Roman"/>
          <w:sz w:val="24"/>
          <w:szCs w:val="24"/>
        </w:rPr>
        <w:t>根据加、减法或乘、除法各部分间的关系算一算，填填。</w:t>
      </w:r>
    </w:p>
    <w:p w14:paraId="3FE532F0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308＋(        )＝436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eastAsia="黑体" w:cs="Times New Roman"/>
          <w:sz w:val="24"/>
          <w:szCs w:val="24"/>
        </w:rPr>
        <w:t>(        )－29＝63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  <w:lang w:val="en-US" w:eastAsia="zh-CN"/>
        </w:rPr>
        <w:t xml:space="preserve">    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</w:t>
      </w:r>
      <w:r>
        <w:rPr>
          <w:rFonts w:hint="default" w:ascii="Times New Roman" w:hAnsi="Times New Roman" w:eastAsia="黑体" w:cs="Times New Roman"/>
          <w:sz w:val="24"/>
          <w:szCs w:val="24"/>
        </w:rPr>
        <w:t>(        )÷35＝42</w:t>
      </w:r>
    </w:p>
    <w:p w14:paraId="5C23F0C5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121÷(        )＝11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</w:t>
      </w:r>
      <w:r>
        <w:rPr>
          <w:rFonts w:hint="default" w:ascii="Times New Roman" w:hAnsi="Times New Roman" w:eastAsia="黑体" w:cs="Times New Roman"/>
          <w:sz w:val="24"/>
          <w:szCs w:val="24"/>
        </w:rPr>
        <w:t>(        )÷23＝6……15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eastAsia="黑体" w:cs="Times New Roman"/>
          <w:sz w:val="24"/>
          <w:szCs w:val="24"/>
        </w:rPr>
        <w:t>942÷(        )＝78……6</w:t>
      </w:r>
    </w:p>
    <w:p w14:paraId="2BDE2B4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128     92     1470     11     153     12</w:t>
      </w:r>
    </w:p>
    <w:p w14:paraId="5EA4F1A0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在括号里填上合适的数，使等式成立。</w:t>
      </w:r>
    </w:p>
    <w:p w14:paraId="13E6C3E9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(        )×25＋180＝330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     </w:t>
      </w:r>
      <w:r>
        <w:rPr>
          <w:rFonts w:hint="default" w:ascii="Times New Roman" w:hAnsi="Times New Roman" w:eastAsia="黑体" w:cs="Times New Roman"/>
          <w:sz w:val="24"/>
          <w:szCs w:val="24"/>
        </w:rPr>
        <w:t>600－4×(        )＝204</w:t>
      </w:r>
    </w:p>
    <w:p w14:paraId="4C88EE9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6     99</w:t>
      </w:r>
    </w:p>
    <w:p w14:paraId="1828B9A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5FF2556B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已知“36×</w:t>
      </w: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9550" cy="209550"/>
            <wp:effectExtent l="0" t="0" r="0" b="0"/>
            <wp:docPr id="100003" name="图片 100003" descr="@@@ede24777ec4941318ab257dc3a54b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ede24777ec4941318ab257dc3a54b0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sz w:val="24"/>
          <w:szCs w:val="24"/>
        </w:rPr>
        <w:t>＝504”和“</w:t>
      </w: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9550" cy="209550"/>
            <wp:effectExtent l="0" t="0" r="0" b="0"/>
            <wp:docPr id="100005" name="图片 100005" descr="@@@be8000e69ad94ebd9a88f5bc8dd9ae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be8000e69ad94ebd9a88f5bc8dd9aef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sz w:val="24"/>
          <w:szCs w:val="24"/>
        </w:rPr>
        <w:t>÷20＝35……8”，则504÷</w:t>
      </w: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9550" cy="209550"/>
            <wp:effectExtent l="0" t="0" r="0" b="0"/>
            <wp:docPr id="100007" name="图片 100007" descr="@@@ede24777ec4941318ab257dc3a54b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ede24777ec4941318ab257dc3a54b0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sz w:val="24"/>
          <w:szCs w:val="24"/>
        </w:rPr>
        <w:t>＝(        )，</w:t>
      </w: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9550" cy="209550"/>
            <wp:effectExtent l="0" t="0" r="0" b="0"/>
            <wp:docPr id="100009" name="图片 100009" descr="@@@be8000e69ad94ebd9a88f5bc8dd9ae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be8000e69ad94ebd9a88f5bc8dd9aef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sz w:val="24"/>
          <w:szCs w:val="24"/>
        </w:rPr>
        <w:t>＝(        )。</w:t>
      </w:r>
    </w:p>
    <w:p w14:paraId="3B13AF6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36     708</w:t>
      </w:r>
    </w:p>
    <w:p w14:paraId="464551DE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黑体" w:cs="Times New Roman"/>
          <w:sz w:val="24"/>
          <w:szCs w:val="15"/>
          <w:lang w:val="en-US"/>
        </w:rPr>
      </w:pPr>
      <w:bookmarkStart w:id="23" w:name="_Toc23424"/>
      <w:bookmarkStart w:id="24" w:name="_Toc8305"/>
      <w:r>
        <w:rPr>
          <w:rFonts w:hint="default" w:ascii="Times New Roman" w:hAnsi="Times New Roman" w:eastAsia="黑体" w:cs="Times New Roman"/>
          <w:sz w:val="24"/>
          <w:szCs w:val="15"/>
        </w:rPr>
        <w:t>【典型例题</w:t>
      </w:r>
      <w:r>
        <w:rPr>
          <w:rFonts w:hint="default" w:ascii="Times New Roman" w:hAnsi="Times New Roman" w:eastAsia="黑体" w:cs="Times New Roman"/>
          <w:sz w:val="24"/>
          <w:szCs w:val="15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sz w:val="24"/>
          <w:szCs w:val="15"/>
        </w:rPr>
        <w:t>】</w:t>
      </w:r>
      <w:r>
        <w:rPr>
          <w:rFonts w:hint="default" w:ascii="Times New Roman" w:hAnsi="Times New Roman" w:eastAsia="黑体" w:cs="Times New Roman"/>
          <w:sz w:val="24"/>
          <w:szCs w:val="15"/>
          <w:lang w:val="en-US" w:eastAsia="zh-CN"/>
        </w:rPr>
        <w:t>有余除法的计算问题。</w:t>
      </w:r>
      <w:bookmarkEnd w:id="23"/>
      <w:bookmarkEnd w:id="24"/>
    </w:p>
    <w:p w14:paraId="63F5129D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sz w:val="24"/>
          <w:szCs w:val="24"/>
        </w:rPr>
        <w:t>．一个数除以28，商和余数都是12，这个数是(        )。</w:t>
      </w:r>
    </w:p>
    <w:p w14:paraId="4DB1B4E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【答案】348</w:t>
      </w:r>
    </w:p>
    <w:p w14:paraId="2DE85BB3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sz w:val="24"/>
          <w:szCs w:val="24"/>
        </w:rPr>
        <w:t>．□÷24＝17……△中，△最大是(        )，此时□是(        )。</w:t>
      </w:r>
    </w:p>
    <w:p w14:paraId="75673FC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23     431</w:t>
      </w:r>
    </w:p>
    <w:p w14:paraId="75492C2B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一道有余数的除法算式中，除数与商都是6，余数是3，被除数是(     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)。</w:t>
      </w:r>
    </w:p>
    <w:p w14:paraId="2F88F80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【答案】39</w:t>
      </w:r>
    </w:p>
    <w:p w14:paraId="347ABB4D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在A÷15＝14……B中，余数B最大是(        )，这时被除数A是(        )。</w:t>
      </w:r>
    </w:p>
    <w:p w14:paraId="004D9DC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14     224</w:t>
      </w:r>
    </w:p>
    <w:p w14:paraId="3BAE992B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在除法算式★÷〇＝20……20中，〇最小是(        )，此时★是(        )。</w:t>
      </w:r>
    </w:p>
    <w:p w14:paraId="06A7162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21     440</w:t>
      </w:r>
    </w:p>
    <w:p w14:paraId="5E25BE9D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黑体" w:cs="Times New Roman"/>
          <w:sz w:val="24"/>
          <w:szCs w:val="15"/>
          <w:lang w:val="en-US"/>
        </w:rPr>
      </w:pPr>
      <w:bookmarkStart w:id="25" w:name="_Toc3547"/>
      <w:bookmarkStart w:id="26" w:name="_Toc26389"/>
      <w:r>
        <w:rPr>
          <w:rFonts w:hint="default" w:ascii="Times New Roman" w:hAnsi="Times New Roman" w:eastAsia="黑体" w:cs="Times New Roman"/>
          <w:sz w:val="24"/>
          <w:szCs w:val="15"/>
        </w:rPr>
        <w:t>【典型例题</w:t>
      </w:r>
      <w:r>
        <w:rPr>
          <w:rFonts w:hint="default" w:ascii="Times New Roman" w:hAnsi="Times New Roman" w:eastAsia="黑体" w:cs="Times New Roman"/>
          <w:sz w:val="24"/>
          <w:szCs w:val="15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sz w:val="24"/>
          <w:szCs w:val="15"/>
        </w:rPr>
        <w:t>】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根据乘除法各部分之间的关系进行验算</w:t>
      </w:r>
      <w:r>
        <w:rPr>
          <w:rFonts w:hint="default" w:ascii="Times New Roman" w:hAnsi="Times New Roman" w:eastAsia="黑体" w:cs="Times New Roman"/>
          <w:sz w:val="24"/>
          <w:szCs w:val="15"/>
          <w:lang w:val="en-US" w:eastAsia="zh-CN"/>
        </w:rPr>
        <w:t>。</w:t>
      </w:r>
      <w:bookmarkEnd w:id="25"/>
      <w:bookmarkEnd w:id="26"/>
    </w:p>
    <w:p w14:paraId="44EA0030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列竖式计算，利用乘、除法各部分间的关系进行验算。</w:t>
      </w:r>
    </w:p>
    <w:p w14:paraId="6EAA0BE7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508÷29＝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                    </w:t>
      </w:r>
      <w:r>
        <w:rPr>
          <w:rFonts w:hint="default" w:ascii="Times New Roman" w:hAnsi="Times New Roman" w:eastAsia="黑体" w:cs="Times New Roman"/>
          <w:sz w:val="24"/>
          <w:szCs w:val="24"/>
        </w:rPr>
        <w:t>206×35＝</w:t>
      </w:r>
    </w:p>
    <w:p w14:paraId="4B9D2BE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【答案】17……15；7210</w:t>
      </w:r>
    </w:p>
    <w:p w14:paraId="65DD3FB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【对应练习】</w:t>
      </w:r>
      <w:r>
        <w:rPr>
          <w:rFonts w:hint="default" w:ascii="Times New Roman" w:hAnsi="Times New Roman" w:eastAsia="黑体" w:cs="Times New Roman"/>
          <w:sz w:val="24"/>
          <w:szCs w:val="24"/>
        </w:rPr>
        <w:t>计算下面各题，并利用乘、除法各部分间的关系进行验算。</w:t>
      </w:r>
    </w:p>
    <w:p w14:paraId="36576760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408×29＝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                </w:t>
      </w:r>
      <w:r>
        <w:rPr>
          <w:rFonts w:hint="default" w:ascii="Times New Roman" w:hAnsi="Times New Roman" w:eastAsia="黑体" w:cs="Times New Roman"/>
          <w:sz w:val="24"/>
          <w:szCs w:val="24"/>
        </w:rPr>
        <w:t>299÷23＝</w:t>
      </w:r>
    </w:p>
    <w:p w14:paraId="6600F7D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【答案】11832；13</w:t>
      </w:r>
    </w:p>
    <w:p w14:paraId="4A55AD65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黑体" w:cs="Times New Roman"/>
          <w:sz w:val="24"/>
          <w:szCs w:val="15"/>
          <w:lang w:val="en-US"/>
        </w:rPr>
      </w:pPr>
      <w:bookmarkStart w:id="27" w:name="_Toc25712"/>
      <w:bookmarkStart w:id="28" w:name="_Toc7003"/>
      <w:r>
        <w:rPr>
          <w:rFonts w:hint="default" w:ascii="Times New Roman" w:hAnsi="Times New Roman" w:eastAsia="黑体" w:cs="Times New Roman"/>
          <w:sz w:val="24"/>
          <w:szCs w:val="15"/>
        </w:rPr>
        <w:t>【典型例题</w:t>
      </w:r>
      <w:r>
        <w:rPr>
          <w:rFonts w:hint="default" w:ascii="Times New Roman" w:hAnsi="Times New Roman" w:eastAsia="黑体" w:cs="Times New Roman"/>
          <w:sz w:val="24"/>
          <w:szCs w:val="15"/>
          <w:lang w:val="en-US" w:eastAsia="zh-CN"/>
        </w:rPr>
        <w:t>5</w:t>
      </w:r>
      <w:r>
        <w:rPr>
          <w:rFonts w:hint="default" w:ascii="Times New Roman" w:hAnsi="Times New Roman" w:eastAsia="黑体" w:cs="Times New Roman"/>
          <w:sz w:val="24"/>
          <w:szCs w:val="15"/>
        </w:rPr>
        <w:t>】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错看问题（错解问题）</w:t>
      </w:r>
      <w:r>
        <w:rPr>
          <w:rFonts w:hint="default" w:ascii="Times New Roman" w:hAnsi="Times New Roman" w:eastAsia="黑体" w:cs="Times New Roman"/>
          <w:sz w:val="24"/>
          <w:szCs w:val="15"/>
          <w:lang w:val="en-US" w:eastAsia="zh-CN"/>
        </w:rPr>
        <w:t>。</w:t>
      </w:r>
      <w:bookmarkEnd w:id="27"/>
      <w:bookmarkEnd w:id="28"/>
    </w:p>
    <w:p w14:paraId="31980837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sz w:val="24"/>
          <w:szCs w:val="24"/>
        </w:rPr>
        <w:t>．小马虎在计算乘法时，将其中一个因数42看成了24，结果得到的积是1632。另一个因数是(        )，正确的积是(        )。</w:t>
      </w:r>
    </w:p>
    <w:p w14:paraId="2D0C914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68     2856</w:t>
      </w:r>
    </w:p>
    <w:p w14:paraId="2532304F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sz w:val="24"/>
          <w:szCs w:val="24"/>
        </w:rPr>
        <w:t>．小月在计算除法时，把除数4看成了8，所得商是100，正确的商是(        )。</w:t>
      </w:r>
    </w:p>
    <w:p w14:paraId="6754AAC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【答案】200</w:t>
      </w:r>
    </w:p>
    <w:p w14:paraId="190EA9F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小马虎在计算除法时，错把除数54看成了45，结果商19余9，正确的商是(    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)。</w:t>
      </w:r>
    </w:p>
    <w:p w14:paraId="5AD6BD4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【答案】16</w:t>
      </w:r>
    </w:p>
    <w:p w14:paraId="6FD1B274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小兵在计算除法时，把被除数837错写成了873，得到的商是32，余数是9；除数是(        )，正确的商是(        )。</w:t>
      </w:r>
    </w:p>
    <w:p w14:paraId="3556CAD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27     31</w:t>
      </w:r>
    </w:p>
    <w:p w14:paraId="459D4AA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毛毛在计算除法算式时，把除数12写成了72，结果得到的商是6，求正确的计算结果是多少，最简便的算式是(        )。</w:t>
      </w:r>
    </w:p>
    <w:p w14:paraId="2F1D443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【答案】72÷12×6</w:t>
      </w:r>
    </w:p>
    <w:p w14:paraId="397FF6AE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29" w:name="_Toc4922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20" name="图片 20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【考点四】积或商的变化规律。</w:t>
      </w:r>
      <w:bookmarkEnd w:id="29"/>
    </w:p>
    <w:p w14:paraId="1AA221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21" name="图片 21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253C8E5A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eastAsia="zh-CN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  <w:t>积的变化规律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。</w:t>
      </w:r>
    </w:p>
    <w:p w14:paraId="6A1BF67B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1）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两个数相乘，一个因数不变，另一个因数乘几或除以几（0除外），积也乘几或除以相同的数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。</w:t>
      </w:r>
    </w:p>
    <w:p w14:paraId="008A0C0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）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一个因数乘A，另外一个因数乘B，那么积要乘A和B的积。</w:t>
      </w:r>
    </w:p>
    <w:p w14:paraId="07AD9F11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（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）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一个因数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除以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A，另外一个因数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除以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B，那么积要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除以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A和B的积。</w:t>
      </w:r>
    </w:p>
    <w:p w14:paraId="10CD164D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.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  <w:t>积不变规律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eastAsia="zh-CN"/>
        </w:rPr>
        <w:t>。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两个数相乘，一个因数乘（或除以）几（0除外），另一个因数除以（或乘）相同的数，则它们的乘积不变。</w:t>
      </w:r>
    </w:p>
    <w:p w14:paraId="099F720B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 xml:space="preserve">3 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  <w:t>商的变化规律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eastAsia="zh-CN"/>
        </w:rPr>
        <w:t>。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（1）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在除法算式中，除数不变，被除数乘以（或除以）几（0除外），商也要乘（或除以）几。</w:t>
      </w:r>
    </w:p>
    <w:p w14:paraId="41FA6C2F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（2）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在除法算式中，被除数不变，除数乘以（或除以）几（0除外），商反而要除以（或乘以）几</w:t>
      </w: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</w:rPr>
        <w:t>。</w:t>
      </w:r>
    </w:p>
    <w:p w14:paraId="7CBCFEE7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（3）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在有余数的除法中，如果被除数和除数都乘（或除以）一个相同的数（0除外），那么余数也随之乘或除以这个数</w:t>
      </w: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</w:rPr>
        <w:t>。</w:t>
      </w:r>
    </w:p>
    <w:p w14:paraId="3A087DB0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4. 商不变规律（商不变性质）。</w:t>
      </w:r>
    </w:p>
    <w:p w14:paraId="026000AD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在除法算式中，被除数和除数同时乘以（或除以）一个相同的数（0除外），商不变，这叫做“商不变规律”（或商不变性质）</w:t>
      </w: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</w:rPr>
        <w:t>。</w:t>
      </w:r>
    </w:p>
    <w:p w14:paraId="4478BE7B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黑体" w:cs="Times New Roman"/>
          <w:sz w:val="24"/>
          <w:szCs w:val="15"/>
          <w:lang w:val="en-US" w:eastAsia="zh-CN"/>
        </w:rPr>
      </w:pPr>
      <w:bookmarkStart w:id="30" w:name="_Toc571"/>
      <w:bookmarkStart w:id="31" w:name="_Toc23898"/>
      <w:r>
        <w:rPr>
          <w:rFonts w:hint="default" w:ascii="Times New Roman" w:hAnsi="Times New Roman" w:eastAsia="黑体" w:cs="Times New Roman"/>
          <w:sz w:val="24"/>
          <w:szCs w:val="15"/>
        </w:rPr>
        <w:t>【典型例题</w:t>
      </w:r>
      <w:r>
        <w:rPr>
          <w:rFonts w:hint="default" w:ascii="Times New Roman" w:hAnsi="Times New Roman" w:eastAsia="黑体" w:cs="Times New Roman"/>
          <w:sz w:val="24"/>
          <w:szCs w:val="15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sz w:val="24"/>
          <w:szCs w:val="15"/>
        </w:rPr>
        <w:t>】</w:t>
      </w:r>
      <w:r>
        <w:rPr>
          <w:rFonts w:hint="default" w:ascii="Times New Roman" w:hAnsi="Times New Roman" w:eastAsia="黑体" w:cs="Times New Roman"/>
          <w:sz w:val="24"/>
          <w:szCs w:val="15"/>
          <w:lang w:val="en-US" w:eastAsia="zh-CN"/>
        </w:rPr>
        <w:t>积的变化规律。</w:t>
      </w:r>
      <w:bookmarkEnd w:id="30"/>
      <w:bookmarkEnd w:id="31"/>
    </w:p>
    <w:p w14:paraId="7C6A6C9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根据左边算式中的规律，直接写出右边的算式。</w:t>
      </w:r>
    </w:p>
    <w:p w14:paraId="1BE9BDD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143</w:t>
      </w:r>
      <w:r>
        <w:rPr>
          <w:rFonts w:hint="default" w:ascii="Times New Roman" w:hAnsi="Times New Roman" w:eastAsia="黑体" w:cs="Times New Roman"/>
          <w:sz w:val="24"/>
          <w:szCs w:val="24"/>
        </w:rPr>
        <w:object>
          <v:shape id="_x0000_i1029" o:spt="75" alt="eqId2468403b3eba9e40bfa36f464e927738" type="#_x0000_t75" style="height:8.55pt;width:7.9pt;" o:ole="t" filled="f" o:preferrelative="t" stroked="f" coordsize="21600,21600">
            <v:path/>
            <v:fill on="f" focussize="0,0"/>
            <v:stroke on="f" joinstyle="miter"/>
            <v:imagedata r:id="rId22" o:title="eqId2468403b3eba9e40bfa36f464e927738"/>
            <o:lock v:ext="edit" aspectratio="t"/>
            <w10:wrap type="none"/>
            <w10:anchorlock/>
          </v:shape>
          <o:OLEObject Type="Embed" ProgID="Equation.DSMT4" ShapeID="_x0000_i1029" DrawAspect="Content" ObjectID="_1468075729" r:id="rId21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sz w:val="24"/>
          <w:szCs w:val="24"/>
        </w:rPr>
        <w:t>14＝2002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               </w:t>
      </w:r>
      <w:r>
        <w:rPr>
          <w:rFonts w:hint="default" w:ascii="Times New Roman" w:hAnsi="Times New Roman" w:eastAsia="黑体" w:cs="Times New Roman"/>
          <w:sz w:val="24"/>
          <w:szCs w:val="24"/>
        </w:rPr>
        <w:t>143</w:t>
      </w:r>
      <w:r>
        <w:rPr>
          <w:rFonts w:hint="default" w:ascii="Times New Roman" w:hAnsi="Times New Roman" w:eastAsia="黑体" w:cs="Times New Roman"/>
          <w:sz w:val="24"/>
          <w:szCs w:val="24"/>
        </w:rPr>
        <w:object>
          <v:shape id="_x0000_i1030" o:spt="75" alt="eqId2468403b3eba9e40bfa36f464e927738" type="#_x0000_t75" style="height:8.55pt;width:7.9pt;" o:ole="t" filled="f" o:preferrelative="t" stroked="f" coordsize="21600,21600">
            <v:path/>
            <v:fill on="f" focussize="0,0"/>
            <v:stroke on="f" joinstyle="miter"/>
            <v:imagedata r:id="rId22" o:title="eqId2468403b3eba9e40bfa36f464e927738"/>
            <o:lock v:ext="edit" aspectratio="t"/>
            <w10:wrap type="none"/>
            <w10:anchorlock/>
          </v:shape>
          <o:OLEObject Type="Embed" ProgID="Equation.DSMT4" ShapeID="_x0000_i1030" DrawAspect="Content" ObjectID="_1468075730" r:id="rId23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sz w:val="24"/>
          <w:szCs w:val="24"/>
        </w:rPr>
        <w:t>35＝(        )</w:t>
      </w:r>
    </w:p>
    <w:p w14:paraId="56F3665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143</w:t>
      </w:r>
      <w:r>
        <w:rPr>
          <w:rFonts w:hint="default" w:ascii="Times New Roman" w:hAnsi="Times New Roman" w:eastAsia="黑体" w:cs="Times New Roman"/>
          <w:sz w:val="24"/>
          <w:szCs w:val="24"/>
        </w:rPr>
        <w:object>
          <v:shape id="_x0000_i1031" o:spt="75" alt="eqId2468403b3eba9e40bfa36f464e927738" type="#_x0000_t75" style="height:8.55pt;width:7.9pt;" o:ole="t" filled="f" o:preferrelative="t" stroked="f" coordsize="21600,21600">
            <v:path/>
            <v:fill on="f" focussize="0,0"/>
            <v:stroke on="f" joinstyle="miter"/>
            <v:imagedata r:id="rId22" o:title="eqId2468403b3eba9e40bfa36f464e927738"/>
            <o:lock v:ext="edit" aspectratio="t"/>
            <w10:wrap type="none"/>
            <w10:anchorlock/>
          </v:shape>
          <o:OLEObject Type="Embed" ProgID="Equation.DSMT4" ShapeID="_x0000_i1031" DrawAspect="Content" ObjectID="_1468075731" r:id="rId24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sz w:val="24"/>
          <w:szCs w:val="24"/>
        </w:rPr>
        <w:t>21＝3003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               </w:t>
      </w:r>
      <w:r>
        <w:rPr>
          <w:rFonts w:hint="default" w:ascii="Times New Roman" w:hAnsi="Times New Roman" w:eastAsia="黑体" w:cs="Times New Roman"/>
          <w:sz w:val="24"/>
          <w:szCs w:val="24"/>
        </w:rPr>
        <w:t>143</w:t>
      </w:r>
      <w:r>
        <w:rPr>
          <w:rFonts w:hint="default" w:ascii="Times New Roman" w:hAnsi="Times New Roman" w:eastAsia="黑体" w:cs="Times New Roman"/>
          <w:sz w:val="24"/>
          <w:szCs w:val="24"/>
        </w:rPr>
        <w:object>
          <v:shape id="_x0000_i1032" o:spt="75" alt="eqId2468403b3eba9e40bfa36f464e927738" type="#_x0000_t75" style="height:8.55pt;width:7.9pt;" o:ole="t" filled="f" o:preferrelative="t" stroked="f" coordsize="21600,21600">
            <v:path/>
            <v:fill on="f" focussize="0,0"/>
            <v:stroke on="f" joinstyle="miter"/>
            <v:imagedata r:id="rId22" o:title="eqId2468403b3eba9e40bfa36f464e927738"/>
            <o:lock v:ext="edit" aspectratio="t"/>
            <w10:wrap type="none"/>
            <w10:anchorlock/>
          </v:shape>
          <o:OLEObject Type="Embed" ProgID="Equation.DSMT4" ShapeID="_x0000_i1032" DrawAspect="Content" ObjectID="_1468075732" r:id="rId25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sz w:val="24"/>
          <w:szCs w:val="24"/>
        </w:rPr>
        <w:t>(        )＝(        )</w:t>
      </w:r>
    </w:p>
    <w:p w14:paraId="584AFA7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143</w:t>
      </w:r>
      <w:r>
        <w:rPr>
          <w:rFonts w:hint="default" w:ascii="Times New Roman" w:hAnsi="Times New Roman" w:eastAsia="黑体" w:cs="Times New Roman"/>
          <w:sz w:val="24"/>
          <w:szCs w:val="24"/>
        </w:rPr>
        <w:object>
          <v:shape id="_x0000_i1033" o:spt="75" alt="eqId2468403b3eba9e40bfa36f464e927738" type="#_x0000_t75" style="height:8.55pt;width:7.9pt;" o:ole="t" filled="f" o:preferrelative="t" stroked="f" coordsize="21600,21600">
            <v:path/>
            <v:fill on="f" focussize="0,0"/>
            <v:stroke on="f" joinstyle="miter"/>
            <v:imagedata r:id="rId22" o:title="eqId2468403b3eba9e40bfa36f464e927738"/>
            <o:lock v:ext="edit" aspectratio="t"/>
            <w10:wrap type="none"/>
            <w10:anchorlock/>
          </v:shape>
          <o:OLEObject Type="Embed" ProgID="Equation.DSMT4" ShapeID="_x0000_i1033" DrawAspect="Content" ObjectID="_1468075733" r:id="rId26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sz w:val="24"/>
          <w:szCs w:val="24"/>
        </w:rPr>
        <w:t>28＝4004</w:t>
      </w:r>
    </w:p>
    <w:p w14:paraId="52EE47C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5005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42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6006</w:t>
      </w:r>
    </w:p>
    <w:p w14:paraId="68E687D0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color w:val="FF0000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【对应练习】</w:t>
      </w:r>
    </w:p>
    <w:p w14:paraId="165A887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sz w:val="24"/>
          <w:szCs w:val="24"/>
        </w:rPr>
        <w:t>一个乘法算式的积是40，一个因数不变，另一个因数乘12，积是(        )。</w:t>
      </w:r>
    </w:p>
    <w:p w14:paraId="465CF6C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480</w:t>
      </w:r>
    </w:p>
    <w:p w14:paraId="097866D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两个数相乘，把两个因数都扩大到原来的10倍后得到的积是5600，那么这两个数的积应该是(   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 )。</w:t>
      </w:r>
    </w:p>
    <w:p w14:paraId="018CE47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5600÷（10×10）</w:t>
      </w:r>
    </w:p>
    <w:p w14:paraId="6DE5527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＝5600÷100</w:t>
      </w:r>
    </w:p>
    <w:p w14:paraId="4B0DD90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＝56</w:t>
      </w:r>
    </w:p>
    <w:p w14:paraId="02370D0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3.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sz w:val="24"/>
          <w:szCs w:val="24"/>
        </w:rPr>
        <w:t>两个因数相乘的积是100，若将其中一个因数扩大10倍，另一个因数缩小5倍，这时积是(        )。</w:t>
      </w:r>
    </w:p>
    <w:p w14:paraId="7DABE73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200</w:t>
      </w:r>
    </w:p>
    <w:p w14:paraId="11794465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黑体" w:cs="Times New Roman"/>
          <w:sz w:val="24"/>
          <w:szCs w:val="15"/>
          <w:lang w:val="en-US" w:eastAsia="zh-CN"/>
        </w:rPr>
      </w:pPr>
      <w:bookmarkStart w:id="32" w:name="_Toc27291"/>
      <w:bookmarkStart w:id="33" w:name="_Toc13133"/>
      <w:r>
        <w:rPr>
          <w:rFonts w:hint="default" w:ascii="Times New Roman" w:hAnsi="Times New Roman" w:eastAsia="黑体" w:cs="Times New Roman"/>
          <w:sz w:val="24"/>
          <w:szCs w:val="15"/>
        </w:rPr>
        <w:t>【典型例题</w:t>
      </w:r>
      <w:r>
        <w:rPr>
          <w:rFonts w:hint="default" w:ascii="Times New Roman" w:hAnsi="Times New Roman" w:eastAsia="黑体" w:cs="Times New Roman"/>
          <w:sz w:val="24"/>
          <w:szCs w:val="15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sz w:val="24"/>
          <w:szCs w:val="15"/>
        </w:rPr>
        <w:t>】</w:t>
      </w:r>
      <w:r>
        <w:rPr>
          <w:rFonts w:hint="default" w:ascii="Times New Roman" w:hAnsi="Times New Roman" w:eastAsia="黑体" w:cs="Times New Roman"/>
          <w:sz w:val="24"/>
          <w:szCs w:val="15"/>
          <w:lang w:val="en-US" w:eastAsia="zh-CN"/>
        </w:rPr>
        <w:t>积不变的规律。</w:t>
      </w:r>
      <w:bookmarkEnd w:id="32"/>
      <w:bookmarkEnd w:id="33"/>
    </w:p>
    <w:p w14:paraId="6B30462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168×34＝5712，如果168乘2，要使积不变，34要变成(        )。</w:t>
      </w:r>
    </w:p>
    <w:p w14:paraId="30CEFFD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17</w:t>
      </w:r>
    </w:p>
    <w:p w14:paraId="634F46EE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【对应练习】</w:t>
      </w:r>
    </w:p>
    <w:p w14:paraId="6DED8CB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sz w:val="24"/>
          <w:szCs w:val="24"/>
        </w:rPr>
        <w:t>．已知</w:t>
      </w:r>
      <w:r>
        <w:rPr>
          <w:rFonts w:hint="default" w:ascii="Times New Roman" w:hAnsi="Times New Roman" w:eastAsia="黑体" w:cs="Times New Roman"/>
          <w:sz w:val="24"/>
          <w:szCs w:val="24"/>
        </w:rPr>
        <w:object>
          <v:shape id="_x0000_i1034" o:spt="75" alt="eqId5b8bbbb7f934a25091a436f72b0e7e2f" type="#_x0000_t75" style="height:12.5pt;width:52.8pt;" o:ole="t" filled="f" o:preferrelative="t" stroked="f" coordsize="21600,21600">
            <v:path/>
            <v:fill on="f" focussize="0,0"/>
            <v:stroke on="f" joinstyle="miter"/>
            <v:imagedata r:id="rId28" o:title="eqId5b8bbbb7f934a25091a436f72b0e7e2f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，如果A乘3，B除以3，则积是(     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)。</w:t>
      </w:r>
    </w:p>
    <w:p w14:paraId="7897694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210</w:t>
      </w:r>
    </w:p>
    <w:p w14:paraId="543771CF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sz w:val="24"/>
          <w:szCs w:val="24"/>
        </w:rPr>
        <w:t>．两个数相乘（积不为0），一个因数除以4，要使积不变，另一个因数要(        )。</w:t>
      </w:r>
    </w:p>
    <w:p w14:paraId="59494CC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【答案】乘4</w:t>
      </w:r>
    </w:p>
    <w:p w14:paraId="69253A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:lang w:val="en-US" w:eastAsia="zh-CN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</w:t>
      </w:r>
      <w:r>
        <w:rPr>
          <w:rFonts w:hint="eastAsia" w:ascii="Times New Roman" w:hAnsi="Times New Roman" w:eastAsia="黑体" w:cs="Times New Roman"/>
          <w:b/>
          <w:bCs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】</w:t>
      </w:r>
      <w:r>
        <w:rPr>
          <w:rFonts w:hint="eastAsia" w:ascii="Times New Roman" w:hAnsi="Times New Roman" w:eastAsia="黑体" w:cs="Times New Roman"/>
          <w:b/>
          <w:bCs/>
          <w:sz w:val="24"/>
          <w:szCs w:val="24"/>
          <w:lang w:val="en-US" w:eastAsia="zh-CN"/>
        </w:rPr>
        <w:t>商的变化规律。</w:t>
      </w:r>
    </w:p>
    <w:p w14:paraId="4A6B42C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1. </w:t>
      </w:r>
      <w:r>
        <w:rPr>
          <w:rFonts w:hint="default" w:ascii="Times New Roman" w:hAnsi="Times New Roman" w:eastAsia="黑体" w:cs="Times New Roman"/>
          <w:sz w:val="24"/>
          <w:szCs w:val="24"/>
        </w:rPr>
        <w:t>在672÷28＝24中，如果商变为12，被除数不变，除数要(        )。</w:t>
      </w:r>
    </w:p>
    <w:p w14:paraId="1A4DEDB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【答案】乘2</w:t>
      </w:r>
    </w:p>
    <w:p w14:paraId="0D7C9F6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2. </w:t>
      </w:r>
      <w:r>
        <w:rPr>
          <w:rFonts w:hint="default" w:ascii="Times New Roman" w:hAnsi="Times New Roman" w:eastAsia="黑体" w:cs="Times New Roman"/>
          <w:sz w:val="24"/>
          <w:szCs w:val="24"/>
        </w:rPr>
        <w:t>两个数相除，商是20，如果被除数乘3，除数不变，那么商是(        )。</w:t>
      </w:r>
    </w:p>
    <w:p w14:paraId="6C565F7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【答案】60</w:t>
      </w:r>
    </w:p>
    <w:p w14:paraId="2F5EDA53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3.  </w:t>
      </w:r>
      <w:r>
        <w:rPr>
          <w:rFonts w:hint="default" w:ascii="Times New Roman" w:hAnsi="Times New Roman" w:eastAsia="黑体" w:cs="Times New Roman"/>
          <w:sz w:val="24"/>
          <w:szCs w:val="24"/>
        </w:rPr>
        <w:t>A÷B＝5……7，如果A扩大到原来的100倍，B也扩大到原来的100倍，它的商是(        )，余数是(        )。</w:t>
      </w:r>
    </w:p>
    <w:p w14:paraId="5CE0FC5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5     700</w:t>
      </w:r>
    </w:p>
    <w:p w14:paraId="4023AA74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【对应练习】</w:t>
      </w:r>
    </w:p>
    <w:p w14:paraId="5A128F9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1. </w:t>
      </w:r>
      <w:r>
        <w:rPr>
          <w:rFonts w:hint="default" w:ascii="Times New Roman" w:hAnsi="Times New Roman" w:eastAsia="黑体" w:cs="Times New Roman"/>
          <w:sz w:val="24"/>
          <w:szCs w:val="24"/>
        </w:rPr>
        <w:t>两个数相除，商是32，如果被除数不变，除数除以4，商是(        )。</w:t>
      </w:r>
    </w:p>
    <w:p w14:paraId="685EDC5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【答案】128</w:t>
      </w:r>
    </w:p>
    <w:p w14:paraId="01A6C32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2. </w:t>
      </w:r>
      <w:r>
        <w:rPr>
          <w:rFonts w:hint="default" w:ascii="Times New Roman" w:hAnsi="Times New Roman" w:eastAsia="黑体" w:cs="Times New Roman"/>
          <w:sz w:val="24"/>
          <w:szCs w:val="24"/>
        </w:rPr>
        <w:t>两数相除的商是8，如果除数不变，被除数除以4，那么商应该是(        )，如果被除数不变，除数乘4，那么商应该是(        )。</w:t>
      </w:r>
    </w:p>
    <w:p w14:paraId="1C2D4B7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2     2</w:t>
      </w:r>
    </w:p>
    <w:p w14:paraId="7A84E90B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3. </w:t>
      </w:r>
      <w:r>
        <w:rPr>
          <w:rFonts w:hint="default" w:ascii="Times New Roman" w:hAnsi="Times New Roman" w:eastAsia="黑体" w:cs="Times New Roman"/>
          <w:sz w:val="24"/>
          <w:szCs w:val="24"/>
        </w:rPr>
        <w:t>计算一道整数除法算式，被除数和除数的末尾同时去掉1个0，算得的商和余数都是7，这道除法算式的商是(        )，余数是(        )。</w:t>
      </w:r>
    </w:p>
    <w:p w14:paraId="1354DBF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7     70</w:t>
      </w:r>
    </w:p>
    <w:p w14:paraId="28DB02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sz w:val="24"/>
          <w:szCs w:val="24"/>
        </w:rPr>
      </w:pPr>
    </w:p>
    <w:p w14:paraId="4EDF79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:lang w:val="en-US" w:eastAsia="zh-CN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</w:t>
      </w:r>
      <w:r>
        <w:rPr>
          <w:rFonts w:hint="eastAsia" w:ascii="Times New Roman" w:hAnsi="Times New Roman" w:eastAsia="黑体" w:cs="Times New Roman"/>
          <w:b/>
          <w:bCs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】</w:t>
      </w:r>
      <w:r>
        <w:rPr>
          <w:rFonts w:hint="eastAsia" w:ascii="Times New Roman" w:hAnsi="Times New Roman" w:eastAsia="黑体" w:cs="Times New Roman"/>
          <w:b/>
          <w:bCs/>
          <w:sz w:val="24"/>
          <w:szCs w:val="24"/>
          <w:lang w:val="en-US" w:eastAsia="zh-CN"/>
        </w:rPr>
        <w:t>商不变的规律。</w:t>
      </w:r>
    </w:p>
    <w:p w14:paraId="3AC05C0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如果除数除以10，要使商不变，那么被除数要(        )。</w:t>
      </w:r>
    </w:p>
    <w:p w14:paraId="56345A4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【答案】除以10</w:t>
      </w:r>
    </w:p>
    <w:p w14:paraId="3E517C50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【对应练习】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在除法算式中，如果被除数除以8，要使商不变，除数应(   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)。</w:t>
      </w:r>
    </w:p>
    <w:p w14:paraId="17AF51D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【答案】除以8</w:t>
      </w:r>
    </w:p>
    <w:p w14:paraId="25FB2EE5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34" w:name="_Toc5447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29" name="图片 29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【考点五】括号与运算顺序的变化。</w:t>
      </w:r>
      <w:bookmarkEnd w:id="34"/>
    </w:p>
    <w:p w14:paraId="1A6D6C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30" name="图片 30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3A51BCCF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bookmarkStart w:id="35" w:name="_Toc12165"/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在四则混合运算中，如果有括号，要先算括号里面的，然后再算乘除，最后再算加减。</w:t>
      </w:r>
    </w:p>
    <w:p w14:paraId="687999F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在四则混合运算中，如果小括号、中括号都有，要先算小括号，再算中括号，最后算括号外面的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409A0007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黑体" w:cs="Times New Roman"/>
          <w:sz w:val="24"/>
          <w:szCs w:val="15"/>
          <w:lang w:val="en-US" w:eastAsia="zh-CN"/>
        </w:rPr>
      </w:pPr>
      <w:bookmarkStart w:id="36" w:name="_Toc376"/>
      <w:r>
        <w:rPr>
          <w:rFonts w:hint="default" w:ascii="Times New Roman" w:hAnsi="Times New Roman" w:eastAsia="黑体" w:cs="Times New Roman"/>
          <w:sz w:val="24"/>
          <w:szCs w:val="15"/>
        </w:rPr>
        <w:t>【典型例题</w:t>
      </w:r>
      <w:r>
        <w:rPr>
          <w:rFonts w:hint="default" w:ascii="Times New Roman" w:hAnsi="Times New Roman" w:eastAsia="黑体" w:cs="Times New Roman"/>
          <w:sz w:val="24"/>
          <w:szCs w:val="15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sz w:val="24"/>
          <w:szCs w:val="15"/>
        </w:rPr>
        <w:t>】</w:t>
      </w:r>
      <w:r>
        <w:rPr>
          <w:rFonts w:hint="default" w:ascii="Times New Roman" w:hAnsi="Times New Roman" w:eastAsia="黑体" w:cs="Times New Roman"/>
          <w:sz w:val="24"/>
          <w:szCs w:val="15"/>
          <w:lang w:val="en-US" w:eastAsia="zh-CN"/>
        </w:rPr>
        <w:t>确定运算顺序。</w:t>
      </w:r>
      <w:bookmarkEnd w:id="35"/>
      <w:bookmarkEnd w:id="36"/>
    </w:p>
    <w:p w14:paraId="28F2E65B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计算8×[（40＋128）÷24]，应先算(        )法，再算(        )法，最后算(        )法，结果是(        )。</w:t>
      </w:r>
    </w:p>
    <w:p w14:paraId="265EADD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加     除     乘     56</w:t>
      </w:r>
    </w:p>
    <w:p w14:paraId="4A3878F4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  <w:r>
        <w:rPr>
          <w:rFonts w:hint="default" w:ascii="Times New Roman" w:hAnsi="Times New Roman" w:eastAsia="黑体" w:cs="Times New Roman"/>
          <w:sz w:val="24"/>
          <w:szCs w:val="24"/>
        </w:rPr>
        <w:t>在计算36＋264÷（12－9）×8时，应先算(        )法，再算(        )法，然后算(        )法，最后算(        )法，结果是(        )。</w:t>
      </w:r>
    </w:p>
    <w:p w14:paraId="2B75237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减     除     乘     加     740</w:t>
      </w:r>
    </w:p>
    <w:p w14:paraId="36B027CE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659034C5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计算3×[260÷（72－46）]时，应先算(        )法，再算(        )法，最后算(        )法。</w:t>
      </w:r>
    </w:p>
    <w:p w14:paraId="4E2C162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减     除     乘</w:t>
      </w:r>
    </w:p>
    <w:p w14:paraId="43E6BBD0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在计算65×[（90－66）÷8）]时，应先算(        )法，再算(        )法，最后算(        )法。</w:t>
      </w:r>
    </w:p>
    <w:p w14:paraId="5470AE8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减     除     乘</w:t>
      </w:r>
    </w:p>
    <w:p w14:paraId="33C1B01A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jc w:val="both"/>
        <w:textAlignment w:val="auto"/>
        <w:outlineLvl w:val="0"/>
        <w:rPr>
          <w:rFonts w:hint="default" w:ascii="Times New Roman" w:hAnsi="Times New Roman" w:eastAsia="黑体" w:cs="Times New Roman"/>
          <w:b/>
          <w:kern w:val="44"/>
          <w:sz w:val="24"/>
          <w:szCs w:val="15"/>
          <w:lang w:val="en-US" w:eastAsia="zh-CN" w:bidi="ar-SA"/>
        </w:rPr>
      </w:pPr>
      <w:bookmarkStart w:id="37" w:name="_Toc2123"/>
      <w:bookmarkStart w:id="38" w:name="_Toc29050"/>
      <w:r>
        <w:rPr>
          <w:rFonts w:hint="default" w:ascii="Times New Roman" w:hAnsi="Times New Roman" w:eastAsia="黑体" w:cs="Times New Roman"/>
          <w:b/>
          <w:kern w:val="44"/>
          <w:sz w:val="24"/>
          <w:szCs w:val="15"/>
          <w:lang w:val="en-US" w:eastAsia="zh-CN" w:bidi="ar-SA"/>
        </w:rPr>
        <w:t>【典型例题2】括号与运算顺序的改变。</w:t>
      </w:r>
      <w:bookmarkEnd w:id="37"/>
      <w:bookmarkEnd w:id="38"/>
    </w:p>
    <w:p w14:paraId="134B14E1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要使75＋240÷20－5中先算加减法，最后算除法，那么必须添上小括号，添上小括号的算式是(                )。</w:t>
      </w:r>
    </w:p>
    <w:p w14:paraId="3A2BFDF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【答案】（75＋240）÷（20－5）</w:t>
      </w:r>
    </w:p>
    <w:p w14:paraId="2F71EE1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  <w:r>
        <w:rPr>
          <w:rFonts w:hint="default" w:ascii="Times New Roman" w:hAnsi="Times New Roman" w:eastAsia="黑体" w:cs="Times New Roman"/>
          <w:sz w:val="24"/>
          <w:szCs w:val="24"/>
        </w:rPr>
        <w:t>把算式822－15×24÷6的运算顺序改成先算除法，再算乘法，最后算减法，那么这个算式应改写为(                )。</w:t>
      </w:r>
    </w:p>
    <w:p w14:paraId="2EE350C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【答案】822－15×（24÷6）</w:t>
      </w:r>
    </w:p>
    <w:p w14:paraId="0A57DDA0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在</w:t>
      </w:r>
      <w:r>
        <w:rPr>
          <w:rFonts w:hint="default" w:ascii="Times New Roman" w:hAnsi="Times New Roman" w:eastAsia="黑体" w:cs="Times New Roman"/>
          <w:sz w:val="24"/>
          <w:szCs w:val="24"/>
        </w:rPr>
        <w:object>
          <v:shape id="_x0000_i1035" o:spt="75" alt="eqId99076f0747f959bca40031164703169c" type="#_x0000_t75" style="height:12.55pt;width:82.65pt;" o:ole="t" filled="f" o:preferrelative="t" stroked="f" coordsize="21600,21600">
            <v:path/>
            <v:fill on="f" focussize="0,0"/>
            <v:stroke on="f" joinstyle="miter"/>
            <v:imagedata r:id="rId30" o:title="eqId99076f0747f959bca40031164703169c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sz w:val="24"/>
          <w:szCs w:val="24"/>
        </w:rPr>
        <w:t>算式的基础上加括号，使计算结果最小。这个算式是(                )。</w:t>
      </w:r>
    </w:p>
    <w:p w14:paraId="64EBEAF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【答案】6000÷[（40＋20）×10]</w:t>
      </w:r>
    </w:p>
    <w:p w14:paraId="00D7120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5199D21A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如果把算式852＋152÷19×8改变运算顺序，改变成先算除法，再算加法，最后算乘法，那么算式应该是(                )。</w:t>
      </w:r>
    </w:p>
    <w:p w14:paraId="57FA08D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【答案】（852＋152÷19）×8</w:t>
      </w:r>
    </w:p>
    <w:p w14:paraId="2F26F48F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39" w:name="_Toc737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5" name="图片 5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【考点六】合并综合算式。</w:t>
      </w:r>
      <w:bookmarkEnd w:id="39"/>
    </w:p>
    <w:p w14:paraId="6A0D19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11" name="图片 11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合并综合算式要注意先算什么，再算什么，如果想先算加减或者不按同级运算顺序计算，要添加括号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7E8C8E7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  <w:r>
        <w:rPr>
          <w:rFonts w:hint="default" w:ascii="Times New Roman" w:hAnsi="Times New Roman" w:eastAsia="黑体" w:cs="Times New Roman"/>
          <w:sz w:val="24"/>
          <w:szCs w:val="24"/>
        </w:rPr>
        <w:t>根据40＋24＝64，1920÷64＝30，702－30＝672列成一个综合算式是(                )。</w:t>
      </w:r>
    </w:p>
    <w:p w14:paraId="41A2874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【答案】702－1920÷（40＋24）＝672</w:t>
      </w:r>
    </w:p>
    <w:p w14:paraId="546C3499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</w:p>
    <w:p w14:paraId="38ED01A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  <w:r>
        <w:rPr>
          <w:rFonts w:hint="default" w:ascii="Times New Roman" w:hAnsi="Times New Roman" w:eastAsia="黑体" w:cs="Times New Roman"/>
          <w:sz w:val="24"/>
          <w:szCs w:val="24"/>
        </w:rPr>
        <w:t>140×4＝560，120＋560＝680，680÷17＝40，按照计算顺序，列综合算式：(                )。</w:t>
      </w:r>
    </w:p>
    <w:p w14:paraId="182A403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【答案】（120＋140×4）÷17＝40</w:t>
      </w:r>
    </w:p>
    <w:p w14:paraId="19DAEF60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把38＋84＝122，188－122＝66，396÷66＝6，这三个算式合并成一个综合算式是(                )。</w:t>
      </w:r>
    </w:p>
    <w:p w14:paraId="39575A7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【答案】396÷[188－（38＋84）]＝6</w:t>
      </w:r>
    </w:p>
    <w:p w14:paraId="5797F7D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b w:val="0"/>
          <w:bCs w:val="0"/>
          <w:sz w:val="24"/>
          <w:szCs w:val="24"/>
        </w:rPr>
        <w:t>将“370－150＝220”“220＋35＝255”“255×4＝1020”写成综合算式为：</w:t>
      </w:r>
      <w:r>
        <w:rPr>
          <w:rFonts w:hint="default" w:ascii="Times New Roman" w:hAnsi="Times New Roman" w:eastAsia="黑体" w:cs="Times New Roman"/>
          <w:sz w:val="24"/>
          <w:szCs w:val="24"/>
        </w:rPr>
        <w:t>(                )</w:t>
      </w:r>
      <w:r>
        <w:rPr>
          <w:rFonts w:hint="default" w:ascii="Times New Roman" w:hAnsi="Times New Roman" w:eastAsia="黑体" w:cs="Times New Roman"/>
          <w:b w:val="0"/>
          <w:bCs w:val="0"/>
          <w:sz w:val="24"/>
          <w:szCs w:val="24"/>
        </w:rPr>
        <w:t>。</w:t>
      </w:r>
    </w:p>
    <w:p w14:paraId="167EFA5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【答案】（370－150＋35）×4＝1020或[（370－150）＋35]×4＝1020</w:t>
      </w:r>
    </w:p>
    <w:p w14:paraId="7FDF712A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40" w:name="_Toc19769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12" name="图片 12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【考点七】看图列综合算式。</w:t>
      </w:r>
      <w:bookmarkEnd w:id="40"/>
    </w:p>
    <w:p w14:paraId="2C073B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13" name="图片 13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根据顺序一步一步计算出得数，列综合算式要注意先求什么，再求什么，如果想先算加减或者不按同级运算顺序计算，要添加括号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2102A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  <w:szCs w:val="24"/>
        </w:rPr>
      </w:pPr>
    </w:p>
    <w:p w14:paraId="212795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根据运算顺序，先填写方框中的数，再列综合算式。</w:t>
      </w:r>
    </w:p>
    <w:p w14:paraId="41F7B4F0">
      <w:pPr>
        <w:bidi w:val="0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（1）</w:t>
      </w:r>
    </w:p>
    <w:p w14:paraId="1F776233">
      <w:pPr>
        <w:bidi w:val="0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drawing>
          <wp:inline distT="0" distB="0" distL="114300" distR="114300">
            <wp:extent cx="3239770" cy="1506220"/>
            <wp:effectExtent l="0" t="0" r="8255" b="8255"/>
            <wp:docPr id="2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9"/>
                    <pic:cNvPicPr>
                      <a:picLocks noChangeAspect="1"/>
                    </pic:cNvPicPr>
                  </pic:nvPicPr>
                  <pic:blipFill>
                    <a:blip r:embed="rId31"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150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81F9B">
      <w:pPr>
        <w:tabs>
          <w:tab w:val="left" w:pos="616"/>
        </w:tabs>
        <w:bidi w:val="0"/>
        <w:jc w:val="left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（2）</w:t>
      </w:r>
    </w:p>
    <w:p w14:paraId="6255ACC7">
      <w:pPr>
        <w:tabs>
          <w:tab w:val="left" w:pos="616"/>
        </w:tabs>
        <w:bidi w:val="0"/>
        <w:jc w:val="left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drawing>
          <wp:inline distT="0" distB="0" distL="114300" distR="114300">
            <wp:extent cx="3239770" cy="1399540"/>
            <wp:effectExtent l="0" t="0" r="8255" b="635"/>
            <wp:docPr id="25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30"/>
                    <pic:cNvPicPr>
                      <a:picLocks noChangeAspect="1"/>
                    </pic:cNvPicPr>
                  </pic:nvPicPr>
                  <pic:blipFill>
                    <a:blip r:embed="rId32"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7736D">
      <w:pPr>
        <w:keepNext w:val="0"/>
        <w:keepLines w:val="0"/>
        <w:pageBreakBefore w:val="0"/>
        <w:widowControl w:val="0"/>
        <w:shd w:val="clear" w:color="auto" w:fill="DEEBF6" w:themeFill="accent1" w:themeFillTint="32"/>
        <w:tabs>
          <w:tab w:val="left" w:pos="61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解析：</w:t>
      </w:r>
    </w:p>
    <w:p w14:paraId="5D04B2BF">
      <w:pPr>
        <w:keepNext w:val="0"/>
        <w:keepLines w:val="0"/>
        <w:pageBreakBefore w:val="0"/>
        <w:widowControl w:val="0"/>
        <w:shd w:val="clear" w:color="auto" w:fill="DEEBF6" w:themeFill="accent1" w:themeFillTint="32"/>
        <w:tabs>
          <w:tab w:val="left" w:pos="61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（1）60；5；270；54×[（24+36）÷12]=270</w:t>
      </w:r>
    </w:p>
    <w:p w14:paraId="2486F46B">
      <w:pPr>
        <w:keepNext w:val="0"/>
        <w:keepLines w:val="0"/>
        <w:pageBreakBefore w:val="0"/>
        <w:widowControl w:val="0"/>
        <w:shd w:val="clear" w:color="auto" w:fill="DEEBF6" w:themeFill="accent1" w:themeFillTint="32"/>
        <w:tabs>
          <w:tab w:val="left" w:pos="61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（2）74；475；19；[401+（227-153）]÷25=19</w:t>
      </w:r>
    </w:p>
    <w:p w14:paraId="75A0557A">
      <w:pPr>
        <w:keepNext w:val="0"/>
        <w:keepLines w:val="0"/>
        <w:pageBreakBefore w:val="0"/>
        <w:widowControl w:val="0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根据运算顺序，先填写方框中的数，再列综合算式。</w:t>
      </w:r>
    </w:p>
    <w:p w14:paraId="1D65ACEC">
      <w:pPr>
        <w:tabs>
          <w:tab w:val="left" w:pos="616"/>
        </w:tabs>
        <w:bidi w:val="0"/>
        <w:jc w:val="left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drawing>
          <wp:inline distT="0" distB="0" distL="114300" distR="114300">
            <wp:extent cx="2160270" cy="1259840"/>
            <wp:effectExtent l="0" t="0" r="1905" b="6985"/>
            <wp:docPr id="2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1"/>
                    <pic:cNvPicPr>
                      <a:picLocks noChangeAspect="1"/>
                    </pic:cNvPicPr>
                  </pic:nvPicPr>
                  <pic:blipFill>
                    <a:blip r:embed="rId33"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B23AA">
      <w:pPr>
        <w:tabs>
          <w:tab w:val="left" w:pos="616"/>
        </w:tabs>
        <w:bidi w:val="0"/>
        <w:jc w:val="left"/>
        <w:rPr>
          <w:rFonts w:hint="default" w:ascii="Times New Roman" w:hAnsi="Times New Roman" w:eastAsia="黑体" w:cs="Times New Roman"/>
          <w:sz w:val="24"/>
          <w:szCs w:val="24"/>
          <w:u w:val="single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综合算式：</w:t>
      </w:r>
      <w:r>
        <w:rPr>
          <w:rFonts w:hint="default" w:ascii="Times New Roman" w:hAnsi="Times New Roman" w:eastAsia="黑体" w:cs="Times New Roman"/>
          <w:sz w:val="24"/>
          <w:szCs w:val="24"/>
          <w:u w:val="single"/>
          <w:lang w:val="en-US" w:eastAsia="zh-CN"/>
        </w:rPr>
        <w:t xml:space="preserve">                       </w:t>
      </w:r>
    </w:p>
    <w:p w14:paraId="6B212CF0">
      <w:pPr>
        <w:tabs>
          <w:tab w:val="left" w:pos="616"/>
        </w:tabs>
        <w:bidi w:val="0"/>
        <w:jc w:val="left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drawing>
          <wp:inline distT="0" distB="0" distL="114300" distR="114300">
            <wp:extent cx="1871980" cy="1724025"/>
            <wp:effectExtent l="0" t="0" r="4445" b="0"/>
            <wp:docPr id="27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32"/>
                    <pic:cNvPicPr>
                      <a:picLocks noChangeAspect="1"/>
                    </pic:cNvPicPr>
                  </pic:nvPicPr>
                  <pic:blipFill>
                    <a:blip r:embed="rId34"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198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44DB4">
      <w:pPr>
        <w:tabs>
          <w:tab w:val="left" w:pos="616"/>
        </w:tabs>
        <w:bidi w:val="0"/>
        <w:jc w:val="left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综合算式：</w:t>
      </w:r>
      <w:r>
        <w:rPr>
          <w:rFonts w:hint="default" w:ascii="Times New Roman" w:hAnsi="Times New Roman" w:eastAsia="黑体" w:cs="Times New Roman"/>
          <w:sz w:val="24"/>
          <w:szCs w:val="24"/>
          <w:u w:val="single"/>
          <w:lang w:val="en-US" w:eastAsia="zh-CN"/>
        </w:rPr>
        <w:t xml:space="preserve">                       </w:t>
      </w:r>
    </w:p>
    <w:p w14:paraId="264AC3B3">
      <w:pPr>
        <w:keepNext w:val="0"/>
        <w:keepLines w:val="0"/>
        <w:pageBreakBefore w:val="0"/>
        <w:widowControl w:val="0"/>
        <w:shd w:val="clear" w:color="auto" w:fill="DEEBF6" w:themeFill="accent1" w:themeFillTint="32"/>
        <w:tabs>
          <w:tab w:val="left" w:pos="61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解析：</w:t>
      </w:r>
    </w:p>
    <w:p w14:paraId="16436F1E">
      <w:pPr>
        <w:keepNext w:val="0"/>
        <w:keepLines w:val="0"/>
        <w:pageBreakBefore w:val="0"/>
        <w:widowControl w:val="0"/>
        <w:shd w:val="clear" w:color="auto" w:fill="DEEBF6" w:themeFill="accent1" w:themeFillTint="32"/>
        <w:tabs>
          <w:tab w:val="left" w:pos="61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（1）40；8；320；（24+16）×（24-16）=320</w:t>
      </w:r>
    </w:p>
    <w:p w14:paraId="29D6E45D">
      <w:pPr>
        <w:keepNext w:val="0"/>
        <w:keepLines w:val="0"/>
        <w:pageBreakBefore w:val="0"/>
        <w:widowControl w:val="0"/>
        <w:shd w:val="clear" w:color="auto" w:fill="DEEBF6" w:themeFill="accent1" w:themeFillTint="32"/>
        <w:tabs>
          <w:tab w:val="left" w:pos="61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（2）432；28；3；84÷（460-24×18）=3</w:t>
      </w:r>
    </w:p>
    <w:p w14:paraId="6F37BED3">
      <w:pPr>
        <w:keepNext w:val="0"/>
        <w:keepLines w:val="0"/>
        <w:pageBreakBefore w:val="0"/>
        <w:widowControl w:val="0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60AE54A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drawing>
          <wp:inline distT="0" distB="0" distL="114300" distR="114300">
            <wp:extent cx="1543050" cy="19050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F4E6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综合算式：______________________。</w:t>
      </w:r>
    </w:p>
    <w:p w14:paraId="42F5EDA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[38＋（42－17）]×25＝1575</w:t>
      </w:r>
    </w:p>
    <w:p w14:paraId="035D1464">
      <w:pPr>
        <w:keepNext w:val="0"/>
        <w:keepLines w:val="0"/>
        <w:pageBreakBefore w:val="0"/>
        <w:widowControl w:val="0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根据下面的运算列出综合算式：________。</w:t>
      </w:r>
    </w:p>
    <w:p w14:paraId="2F66586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drawing>
          <wp:inline distT="0" distB="0" distL="114300" distR="114300">
            <wp:extent cx="1962150" cy="1924050"/>
            <wp:effectExtent l="0" t="0" r="0" b="0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48E4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（480＋156÷13）×20＝9840</w:t>
      </w:r>
    </w:p>
    <w:p w14:paraId="694D908B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41" w:name="_Toc26022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14" name="图片 14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【考点八】不带括号的四则混合运算。</w:t>
      </w:r>
      <w:bookmarkEnd w:id="41"/>
    </w:p>
    <w:p w14:paraId="124F2C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17" name="图片 17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在四则混合运算中，如果是同级运算，则从左往右依次计算；如果是不带括号的混合运算，则先算乘除，再算加减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153C523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  <w:r>
        <w:rPr>
          <w:rFonts w:hint="default" w:ascii="Times New Roman" w:hAnsi="Times New Roman" w:eastAsia="黑体" w:cs="Times New Roman"/>
          <w:sz w:val="24"/>
          <w:szCs w:val="24"/>
        </w:rPr>
        <w:t>递等式计算。</w:t>
      </w:r>
    </w:p>
    <w:p w14:paraId="2A29F2B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kern w:val="0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85－36＋29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     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</w:t>
      </w:r>
      <w:r>
        <w:rPr>
          <w:rFonts w:hint="default" w:ascii="Times New Roman" w:hAnsi="Times New Roman" w:eastAsia="黑体" w:cs="Times New Roman"/>
          <w:sz w:val="24"/>
          <w:szCs w:val="24"/>
        </w:rPr>
        <w:t>630÷9×15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     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</w:t>
      </w:r>
      <w:r>
        <w:rPr>
          <w:rFonts w:hint="default" w:ascii="Times New Roman" w:hAnsi="Times New Roman" w:eastAsia="黑体" w:cs="Times New Roman"/>
          <w:sz w:val="24"/>
          <w:szCs w:val="24"/>
        </w:rPr>
        <w:t>125＋65＋70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       </w:t>
      </w:r>
    </w:p>
    <w:p w14:paraId="433104D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125×8÷25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  <w:lang w:val="en-US" w:eastAsia="zh-CN"/>
        </w:rPr>
        <w:t xml:space="preserve">         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</w:t>
      </w:r>
      <w:r>
        <w:rPr>
          <w:rFonts w:hint="default" w:ascii="Times New Roman" w:hAnsi="Times New Roman" w:eastAsia="黑体" w:cs="Times New Roman"/>
          <w:sz w:val="24"/>
          <w:szCs w:val="24"/>
        </w:rPr>
        <w:t>540÷6－90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 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  <w:lang w:val="en-US" w:eastAsia="zh-CN"/>
        </w:rPr>
        <w:t xml:space="preserve">     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eastAsia="黑体" w:cs="Times New Roman"/>
          <w:sz w:val="24"/>
          <w:szCs w:val="24"/>
        </w:rPr>
        <w:t>540－180÷6×17</w:t>
      </w:r>
    </w:p>
    <w:p w14:paraId="28C30E4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0EB22A8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85－36＋29</w:t>
      </w:r>
    </w:p>
    <w:p w14:paraId="05B9A5B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＝49＋29</w:t>
      </w:r>
    </w:p>
    <w:p w14:paraId="65FEE71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＝78</w:t>
      </w:r>
      <w:r>
        <w:rPr>
          <w:rFonts w:hint="default" w:ascii="Times New Roman" w:hAnsi="Times New Roman" w:eastAsia="黑体" w:cs="Times New Roman"/>
          <w:color w:val="FF0000"/>
          <w:kern w:val="0"/>
          <w:sz w:val="24"/>
          <w:szCs w:val="24"/>
        </w:rPr>
        <w:t>             </w:t>
      </w:r>
    </w:p>
    <w:p w14:paraId="6C900B2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630÷9×15</w:t>
      </w:r>
    </w:p>
    <w:p w14:paraId="10A6ABB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＝70×15</w:t>
      </w:r>
    </w:p>
    <w:p w14:paraId="6801B00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＝1050</w:t>
      </w:r>
      <w:r>
        <w:rPr>
          <w:rFonts w:hint="default" w:ascii="Times New Roman" w:hAnsi="Times New Roman" w:eastAsia="黑体" w:cs="Times New Roman"/>
          <w:color w:val="FF0000"/>
          <w:kern w:val="0"/>
          <w:sz w:val="24"/>
          <w:szCs w:val="24"/>
        </w:rPr>
        <w:t>           </w:t>
      </w:r>
    </w:p>
    <w:p w14:paraId="1C920B0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 xml:space="preserve">125＋65＋70 </w:t>
      </w:r>
    </w:p>
    <w:p w14:paraId="5D79AAB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＝190＋70</w:t>
      </w:r>
    </w:p>
    <w:p w14:paraId="62D7F48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＝260</w:t>
      </w:r>
      <w:r>
        <w:rPr>
          <w:rFonts w:hint="default" w:ascii="Times New Roman" w:hAnsi="Times New Roman" w:eastAsia="黑体" w:cs="Times New Roman"/>
          <w:color w:val="FF0000"/>
          <w:kern w:val="0"/>
          <w:sz w:val="24"/>
          <w:szCs w:val="24"/>
        </w:rPr>
        <w:t>           </w:t>
      </w:r>
    </w:p>
    <w:p w14:paraId="7ED5A67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 xml:space="preserve">125×8÷25 </w:t>
      </w:r>
    </w:p>
    <w:p w14:paraId="1E321D7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＝1000÷25</w:t>
      </w:r>
    </w:p>
    <w:p w14:paraId="4BA3549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＝40</w:t>
      </w:r>
      <w:r>
        <w:rPr>
          <w:rFonts w:hint="default" w:ascii="Times New Roman" w:hAnsi="Times New Roman" w:eastAsia="黑体" w:cs="Times New Roman"/>
          <w:color w:val="FF0000"/>
          <w:kern w:val="0"/>
          <w:sz w:val="24"/>
          <w:szCs w:val="24"/>
        </w:rPr>
        <w:t>      </w:t>
      </w:r>
    </w:p>
    <w:p w14:paraId="5E3322D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540÷6－90</w:t>
      </w:r>
      <w:r>
        <w:rPr>
          <w:rFonts w:hint="default" w:ascii="Times New Roman" w:hAnsi="Times New Roman" w:eastAsia="黑体" w:cs="Times New Roman"/>
          <w:color w:val="FF0000"/>
          <w:kern w:val="0"/>
          <w:sz w:val="24"/>
          <w:szCs w:val="24"/>
        </w:rPr>
        <w:t>  </w:t>
      </w:r>
    </w:p>
    <w:p w14:paraId="265801D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＝90－90</w:t>
      </w:r>
    </w:p>
    <w:p w14:paraId="66B39DB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＝0</w:t>
      </w:r>
      <w:r>
        <w:rPr>
          <w:rFonts w:hint="default" w:ascii="Times New Roman" w:hAnsi="Times New Roman" w:eastAsia="黑体" w:cs="Times New Roman"/>
          <w:color w:val="FF0000"/>
          <w:kern w:val="0"/>
          <w:sz w:val="24"/>
          <w:szCs w:val="24"/>
        </w:rPr>
        <w:t>       </w:t>
      </w:r>
    </w:p>
    <w:p w14:paraId="2DBC046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540－180÷6×17</w:t>
      </w:r>
    </w:p>
    <w:p w14:paraId="41D4338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＝540－30×17</w:t>
      </w:r>
    </w:p>
    <w:p w14:paraId="045AAFA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＝540－510</w:t>
      </w:r>
    </w:p>
    <w:p w14:paraId="0E20193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＝30</w:t>
      </w:r>
    </w:p>
    <w:p w14:paraId="75F9B534">
      <w:pPr>
        <w:keepNext w:val="0"/>
        <w:keepLines w:val="0"/>
        <w:pageBreakBefore w:val="0"/>
        <w:widowControl w:val="0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【对应练习】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脱式计算。 </w:t>
      </w:r>
    </w:p>
    <w:p w14:paraId="76214CE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170＋230＋560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        </w:t>
      </w:r>
      <w:r>
        <w:rPr>
          <w:rFonts w:hint="default" w:ascii="Times New Roman" w:hAnsi="Times New Roman" w:eastAsia="黑体" w:cs="Times New Roman"/>
          <w:sz w:val="24"/>
          <w:szCs w:val="24"/>
        </w:rPr>
        <w:t>395＋72÷8</w:t>
      </w:r>
    </w:p>
    <w:p w14:paraId="77FB754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105－6×8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            </w:t>
      </w:r>
      <w:r>
        <w:rPr>
          <w:rFonts w:hint="default" w:ascii="Times New Roman" w:hAnsi="Times New Roman" w:eastAsia="黑体" w:cs="Times New Roman"/>
          <w:sz w:val="24"/>
          <w:szCs w:val="24"/>
        </w:rPr>
        <w:t>593—（271＋169）</w:t>
      </w:r>
    </w:p>
    <w:p w14:paraId="2A997F5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5F0CEFB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170＋230＋560</w:t>
      </w:r>
    </w:p>
    <w:p w14:paraId="74F41D0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＝400＋560</w:t>
      </w:r>
    </w:p>
    <w:p w14:paraId="3C6ABBE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＝960</w:t>
      </w:r>
      <w:r>
        <w:rPr>
          <w:rFonts w:hint="default" w:ascii="Times New Roman" w:hAnsi="Times New Roman" w:eastAsia="黑体" w:cs="Times New Roman"/>
          <w:color w:val="FF0000"/>
          <w:kern w:val="0"/>
          <w:sz w:val="24"/>
          <w:szCs w:val="24"/>
        </w:rPr>
        <w:t>             </w:t>
      </w:r>
    </w:p>
    <w:p w14:paraId="5ED16D4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395＋72÷8</w:t>
      </w:r>
    </w:p>
    <w:p w14:paraId="19D8631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＝395＋9</w:t>
      </w:r>
    </w:p>
    <w:p w14:paraId="3053AEC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＝404</w:t>
      </w:r>
    </w:p>
    <w:p w14:paraId="4895D39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105－6×8</w:t>
      </w:r>
    </w:p>
    <w:p w14:paraId="588036F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＝105－48</w:t>
      </w:r>
    </w:p>
    <w:p w14:paraId="5A55A9A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＝57</w:t>
      </w:r>
      <w:r>
        <w:rPr>
          <w:rFonts w:hint="default" w:ascii="Times New Roman" w:hAnsi="Times New Roman" w:eastAsia="黑体" w:cs="Times New Roman"/>
          <w:color w:val="FF0000"/>
          <w:kern w:val="0"/>
          <w:sz w:val="24"/>
          <w:szCs w:val="24"/>
        </w:rPr>
        <w:t>                 </w:t>
      </w:r>
    </w:p>
    <w:p w14:paraId="3886BDF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593—（271＋169）</w:t>
      </w:r>
    </w:p>
    <w:p w14:paraId="4A2043D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＝593－440</w:t>
      </w:r>
    </w:p>
    <w:p w14:paraId="40CF42F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＝153</w:t>
      </w:r>
    </w:p>
    <w:p w14:paraId="25525780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42" w:name="_Toc19046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18" name="图片 18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【考点九】带括号的四则混合运算。</w:t>
      </w:r>
      <w:bookmarkEnd w:id="42"/>
    </w:p>
    <w:p w14:paraId="0B28C3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19" name="图片 19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0083431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在四则混合运算中，如果有括号，要先算括号里面的，然后再算乘除，最后再算加减。</w:t>
      </w:r>
    </w:p>
    <w:p w14:paraId="75A27EF5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在四则混合运算中，如果小括号、中括号都有，要先算小括号，再算中括号，最后算括号外面的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6F411D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  <w:r>
        <w:rPr>
          <w:rFonts w:hint="default" w:ascii="Times New Roman" w:hAnsi="Times New Roman" w:eastAsia="黑体" w:cs="Times New Roman"/>
          <w:sz w:val="24"/>
          <w:szCs w:val="24"/>
        </w:rPr>
        <w:t>脱式计算。</w:t>
      </w:r>
    </w:p>
    <w:p w14:paraId="74C0CA0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420÷（108－3×16）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     </w:t>
      </w:r>
      <w:r>
        <w:rPr>
          <w:rFonts w:hint="default" w:ascii="Times New Roman" w:hAnsi="Times New Roman" w:eastAsia="黑体" w:cs="Times New Roman"/>
          <w:sz w:val="24"/>
          <w:szCs w:val="24"/>
        </w:rPr>
        <w:t>940×[135－（196－98）]</w:t>
      </w:r>
    </w:p>
    <w:p w14:paraId="79A2094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39B1D09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420÷（108－3×16）</w:t>
      </w:r>
    </w:p>
    <w:p w14:paraId="4144588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＝420÷（108－48）</w:t>
      </w:r>
    </w:p>
    <w:p w14:paraId="4613A4E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＝420÷60</w:t>
      </w:r>
    </w:p>
    <w:p w14:paraId="63DCDD2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＝7</w:t>
      </w:r>
    </w:p>
    <w:p w14:paraId="7DFBA52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940×[135－（196－98）]</w:t>
      </w:r>
    </w:p>
    <w:p w14:paraId="6FA206D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＝940×[135－98]</w:t>
      </w:r>
    </w:p>
    <w:p w14:paraId="739F17C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＝940×37</w:t>
      </w:r>
    </w:p>
    <w:p w14:paraId="3A630E9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＝34780</w:t>
      </w:r>
    </w:p>
    <w:p w14:paraId="5FF8AEA7">
      <w:pPr>
        <w:keepNext w:val="0"/>
        <w:keepLines w:val="0"/>
        <w:pageBreakBefore w:val="0"/>
        <w:widowControl w:val="0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脱式计算。</w:t>
      </w:r>
    </w:p>
    <w:p w14:paraId="7B82349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[256－（128＋72）]×15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            </w:t>
      </w:r>
      <w:r>
        <w:rPr>
          <w:rFonts w:hint="default" w:ascii="Times New Roman" w:hAnsi="Times New Roman" w:eastAsia="黑体" w:cs="Times New Roman"/>
          <w:sz w:val="24"/>
          <w:szCs w:val="24"/>
        </w:rPr>
        <w:t>355÷（211－28×5）</w:t>
      </w:r>
    </w:p>
    <w:p w14:paraId="3E4F863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49CA429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[256－（128＋72）]×15</w:t>
      </w:r>
    </w:p>
    <w:p w14:paraId="4CDF1C3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＝[256－200]×15</w:t>
      </w:r>
    </w:p>
    <w:p w14:paraId="4385DE3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＝56×15</w:t>
      </w:r>
    </w:p>
    <w:p w14:paraId="0366140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＝840</w:t>
      </w:r>
    </w:p>
    <w:p w14:paraId="28BD73D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355÷（211－28×5）</w:t>
      </w:r>
    </w:p>
    <w:p w14:paraId="21DD2AA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＝355÷（211－140）</w:t>
      </w:r>
    </w:p>
    <w:p w14:paraId="66A3E1B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＝355÷71</w:t>
      </w:r>
    </w:p>
    <w:p w14:paraId="0C40AF1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＝5</w:t>
      </w:r>
    </w:p>
    <w:p w14:paraId="073E47AA">
      <w:pPr>
        <w:keepNext w:val="0"/>
        <w:keepLines w:val="0"/>
        <w:pageBreakBefore w:val="0"/>
        <w:widowControl w:val="0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脱式计算。</w:t>
      </w:r>
    </w:p>
    <w:p w14:paraId="049DAD0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[576－（129＋347）]×15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  </w:t>
      </w:r>
      <w:r>
        <w:rPr>
          <w:rFonts w:hint="default" w:ascii="Times New Roman" w:hAnsi="Times New Roman" w:eastAsia="黑体" w:cs="Times New Roman"/>
          <w:sz w:val="24"/>
          <w:szCs w:val="24"/>
        </w:rPr>
        <w:t>875＋900÷（125－50）</w:t>
      </w:r>
    </w:p>
    <w:p w14:paraId="4A4572E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48E49B0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[576－（129＋347）]×15</w:t>
      </w:r>
    </w:p>
    <w:p w14:paraId="3AAB42D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＝[576－476]×15</w:t>
      </w:r>
    </w:p>
    <w:p w14:paraId="700CDA9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＝100×15</w:t>
      </w:r>
    </w:p>
    <w:p w14:paraId="69B1DD3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＝1500</w:t>
      </w:r>
    </w:p>
    <w:p w14:paraId="7556C7A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875＋900÷（125－50）</w:t>
      </w:r>
    </w:p>
    <w:p w14:paraId="69F0637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＝875＋900÷75</w:t>
      </w:r>
    </w:p>
    <w:p w14:paraId="67B1669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＝875＋12</w:t>
      </w:r>
    </w:p>
    <w:p w14:paraId="64DECB2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＝887</w:t>
      </w:r>
    </w:p>
    <w:p w14:paraId="734F484B">
      <w:pPr>
        <w:keepNext w:val="0"/>
        <w:keepLines w:val="0"/>
        <w:pageBreakBefore w:val="0"/>
        <w:widowControl w:val="0"/>
        <w:tabs>
          <w:tab w:val="left" w:pos="14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脱式计算。</w:t>
      </w:r>
    </w:p>
    <w:p w14:paraId="080761E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78÷[（42－39）×26]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    </w:t>
      </w:r>
      <w:r>
        <w:rPr>
          <w:rFonts w:hint="default" w:ascii="Times New Roman" w:hAnsi="Times New Roman" w:eastAsia="黑体" w:cs="Times New Roman"/>
          <w:sz w:val="24"/>
          <w:szCs w:val="24"/>
        </w:rPr>
        <w:t>310＋102÷（52－35）</w:t>
      </w:r>
    </w:p>
    <w:p w14:paraId="6E4A901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（1）78÷[（42－39）×26]</w:t>
      </w:r>
    </w:p>
    <w:p w14:paraId="77E517B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＝78÷（3×26）</w:t>
      </w:r>
    </w:p>
    <w:p w14:paraId="0A949D5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＝78÷78</w:t>
      </w:r>
    </w:p>
    <w:p w14:paraId="663F599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</w:t>
      </w:r>
    </w:p>
    <w:p w14:paraId="2BF3426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（2）310＋102÷（52－35）</w:t>
      </w:r>
    </w:p>
    <w:p w14:paraId="0A7E9B1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＝310＋102÷17</w:t>
      </w:r>
    </w:p>
    <w:p w14:paraId="55364FC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＝310＋6</w:t>
      </w:r>
    </w:p>
    <w:p w14:paraId="1882AB1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＝316</w:t>
      </w:r>
    </w:p>
    <w:p w14:paraId="067363EB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43" w:name="_Toc27677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22" name="图片 22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【考点十】列式计算。</w:t>
      </w:r>
      <w:bookmarkEnd w:id="43"/>
    </w:p>
    <w:p w14:paraId="3DE927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23" name="图片 23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根据顺序列综合算式计算，要注意括号的添加，如果先算加减或者不按同级运算顺序计算时，要添加括号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1D7B5B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</w:p>
    <w:p w14:paraId="6D93B65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1. </w:t>
      </w:r>
      <w:r>
        <w:rPr>
          <w:rFonts w:hint="default" w:ascii="Times New Roman" w:hAnsi="Times New Roman" w:eastAsia="黑体" w:cs="Times New Roman"/>
          <w:sz w:val="24"/>
          <w:szCs w:val="24"/>
        </w:rPr>
        <w:t>列综合算式计算。</w:t>
      </w:r>
    </w:p>
    <w:p w14:paraId="2347073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325减去12乘15的积，结果是多少？</w:t>
      </w:r>
    </w:p>
    <w:p w14:paraId="707367E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</w:t>
      </w:r>
    </w:p>
    <w:p w14:paraId="416574E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325－12×15</w:t>
      </w:r>
    </w:p>
    <w:p w14:paraId="0B2D344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＝325－180</w:t>
      </w:r>
    </w:p>
    <w:p w14:paraId="4086378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＝145</w:t>
      </w:r>
    </w:p>
    <w:p w14:paraId="30A8E03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2. </w:t>
      </w:r>
      <w:r>
        <w:rPr>
          <w:rFonts w:hint="default" w:ascii="Times New Roman" w:hAnsi="Times New Roman" w:eastAsia="黑体" w:cs="Times New Roman"/>
          <w:sz w:val="24"/>
          <w:szCs w:val="24"/>
        </w:rPr>
        <w:t>列综合算式计算。</w:t>
      </w:r>
    </w:p>
    <w:p w14:paraId="6634436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175与50的和除以10与5的差，商是多少？</w:t>
      </w:r>
    </w:p>
    <w:p w14:paraId="1B57AE4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</w:t>
      </w:r>
    </w:p>
    <w:p w14:paraId="146F4E7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（175＋50）÷（10－5）</w:t>
      </w:r>
    </w:p>
    <w:p w14:paraId="5A1BEC5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＝225÷5</w:t>
      </w:r>
    </w:p>
    <w:p w14:paraId="15E65A1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＝45</w:t>
      </w:r>
    </w:p>
    <w:p w14:paraId="48FA8602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eastAsia" w:ascii="Times New Roman" w:hAnsi="Times New Roman" w:eastAsia="黑体" w:cs="Times New Roman"/>
          <w:b/>
          <w:bCs/>
          <w:sz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列综合算式计算。</w:t>
      </w:r>
    </w:p>
    <w:p w14:paraId="5D9C3D6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720加上6除438的商，和是多少？</w:t>
      </w:r>
    </w:p>
    <w:p w14:paraId="1D8586C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</w:t>
      </w:r>
    </w:p>
    <w:p w14:paraId="0DAEFA7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720＋438÷6</w:t>
      </w:r>
    </w:p>
    <w:p w14:paraId="6D97790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＝720＋73</w:t>
      </w:r>
    </w:p>
    <w:p w14:paraId="63ABA81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＝793</w:t>
      </w:r>
    </w:p>
    <w:p w14:paraId="5F2ACF6D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eastAsia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列综合算式计算。</w:t>
      </w:r>
    </w:p>
    <w:p w14:paraId="2E25095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450与30的和除以120与40的差，商是多少？</w:t>
      </w:r>
    </w:p>
    <w:p w14:paraId="4955DFB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</w:t>
      </w:r>
    </w:p>
    <w:p w14:paraId="0AD236B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（450＋30）÷（120－40）</w:t>
      </w:r>
    </w:p>
    <w:p w14:paraId="2921AFA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＝480÷80</w:t>
      </w:r>
    </w:p>
    <w:p w14:paraId="40E3A1B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＝6</w:t>
      </w:r>
    </w:p>
    <w:p w14:paraId="06F26A0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商是6。</w:t>
      </w:r>
    </w:p>
    <w:p w14:paraId="44E104B2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eastAsia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列综合算式计算。</w:t>
      </w:r>
    </w:p>
    <w:p w14:paraId="29A9071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37的15倍减去55，再乘8，积是多少？</w:t>
      </w:r>
    </w:p>
    <w:p w14:paraId="0C0B4A2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</w:t>
      </w:r>
    </w:p>
    <w:p w14:paraId="50283B2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（37×15－55）×8</w:t>
      </w:r>
    </w:p>
    <w:p w14:paraId="6ACA9AF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＝（555－55）×8</w:t>
      </w:r>
    </w:p>
    <w:p w14:paraId="4439BD2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＝500×8</w:t>
      </w:r>
    </w:p>
    <w:p w14:paraId="50DB57D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＝4000</w:t>
      </w:r>
    </w:p>
    <w:p w14:paraId="091F364B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44" w:name="_Toc18434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28" name="图片 28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【考点十一】算“24点”。</w:t>
      </w:r>
      <w:bookmarkEnd w:id="44"/>
    </w:p>
    <w:p w14:paraId="03ACB1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31" name="图片 31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算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24点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”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是一种数学游戏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目标是通过使用加、减、乘、除四则运算以及括号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进行尝试凑数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使得给定的四个数字结果为24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在思考过程中要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观察数字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熟练运用运算关系和括号进行变化。</w:t>
      </w:r>
    </w:p>
    <w:p w14:paraId="29479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  <w:r>
        <w:rPr>
          <w:rFonts w:hint="default" w:ascii="Times New Roman" w:hAnsi="Times New Roman" w:eastAsia="黑体" w:cs="Times New Roman"/>
          <w:sz w:val="24"/>
          <w:szCs w:val="24"/>
        </w:rPr>
        <w:t>下图中的四张扑克牌，牌上的数经过怎样的运算才能得到24（不能重复使用且每张牌均要用到）？请写出两个不同的综合算式：(      )；(      )。</w:t>
      </w:r>
    </w:p>
    <w:p w14:paraId="06F3AC4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05100" cy="838200"/>
            <wp:effectExtent l="0" t="0" r="0" b="0"/>
            <wp:docPr id="42" name="图片 42" descr="@@@e835103a-17ef-4e67-bec5-4981b986e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@@@e835103a-17ef-4e67-bec5-4981b986e00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451A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（5－4）×3×8     （3＋8－5）×4</w:t>
      </w:r>
    </w:p>
    <w:p w14:paraId="145CC29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</w:p>
    <w:p w14:paraId="3047434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下面四张数字卡片上的数，经过怎样的运算才能得到24？将算式写在下面。</w:t>
      </w:r>
    </w:p>
    <w:p w14:paraId="0E6F2B4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95425" cy="333375"/>
            <wp:effectExtent l="0" t="0" r="0" b="0"/>
            <wp:docPr id="43" name="图片 43" descr="@@@523a99af-5d5b-45a6-a51c-d3d55e7c88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@@@523a99af-5d5b-45a6-a51c-d3d55e7c883c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b w:val="0"/>
          <w:sz w:val="24"/>
          <w:szCs w:val="24"/>
          <w:u w:val="single"/>
        </w:rPr>
        <w:t xml:space="preserve">                                </w:t>
      </w:r>
    </w:p>
    <w:p w14:paraId="7BB5B44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【答案】2×6＋3＋9＝24</w:t>
      </w:r>
    </w:p>
    <w:p w14:paraId="7C9FF133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这四张扑克牌点数，经过怎样的计算可以得到24，算式是：</w:t>
      </w:r>
      <w:r>
        <w:rPr>
          <w:rFonts w:hint="default" w:ascii="Times New Roman" w:hAnsi="Times New Roman" w:eastAsia="黑体" w:cs="Times New Roman"/>
          <w:b w:val="0"/>
          <w:sz w:val="24"/>
          <w:szCs w:val="24"/>
          <w:u w:val="single"/>
        </w:rPr>
        <w:t xml:space="preserve">                </w:t>
      </w:r>
      <w:r>
        <w:rPr>
          <w:rFonts w:hint="default" w:ascii="Times New Roman" w:hAnsi="Times New Roman" w:eastAsia="黑体" w:cs="Times New Roman"/>
          <w:sz w:val="24"/>
          <w:szCs w:val="24"/>
        </w:rPr>
        <w:t>（写出一种即可）。</w:t>
      </w:r>
    </w:p>
    <w:p w14:paraId="08C652F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76525" cy="762000"/>
            <wp:effectExtent l="0" t="0" r="0" b="0"/>
            <wp:docPr id="44" name="图片 44" descr="@@@721ce7be-cb64-440d-a6d8-ad19323d4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@@@721ce7be-cb64-440d-a6d8-ad19323d478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76B6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【答案】6×2＋8＋4＝24</w:t>
      </w:r>
    </w:p>
    <w:p w14:paraId="26EB9BD7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45" w:name="_Toc7782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33" name="图片 33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【考点十二】定义新运算。</w:t>
      </w:r>
      <w:bookmarkEnd w:id="45"/>
    </w:p>
    <w:p w14:paraId="6E3405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39" name="图片 39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45AD79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定义新运算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。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定义新运算是指用一个符号和已知运算表达式表示一种新的运算。</w:t>
      </w:r>
    </w:p>
    <w:p w14:paraId="708193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 xml:space="preserve"> 解题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方法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。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解决定义新运算类型题，关键是理解新定义的算式的含义，严格按照新定义的计算顺序，将数值代入算式中，再把它转化为一般的四则运算，最后再进行计算。</w:t>
      </w:r>
    </w:p>
    <w:p w14:paraId="58743E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3.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注意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事项。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（1）定义新运算的符号常是特殊的运算符号，例如：</w:t>
      </w:r>
      <w:r>
        <w:rPr>
          <w:rFonts w:hint="default" w:ascii="Times New Roman" w:hAnsi="Times New Roman" w:eastAsia="微软雅黑" w:cs="Times New Roman"/>
          <w:b w:val="0"/>
          <w:bCs w:val="0"/>
          <w:color w:val="FF0000"/>
          <w:sz w:val="24"/>
          <w:szCs w:val="24"/>
          <w:lang w:val="en-US" w:eastAsia="zh-CN"/>
        </w:rPr>
        <w:t>✱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微软雅黑" w:cs="Times New Roman"/>
          <w:b w:val="0"/>
          <w:bCs w:val="0"/>
          <w:color w:val="FF0000"/>
          <w:sz w:val="24"/>
          <w:szCs w:val="24"/>
          <w:lang w:val="en-US" w:eastAsia="zh-CN"/>
        </w:rPr>
        <w:t>▲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微软雅黑" w:cs="Times New Roman"/>
          <w:b w:val="0"/>
          <w:bCs w:val="0"/>
          <w:color w:val="FF0000"/>
          <w:sz w:val="24"/>
          <w:szCs w:val="24"/>
          <w:lang w:val="en-US" w:eastAsia="zh-CN"/>
        </w:rPr>
        <w:t>◉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4"/>
          <w:szCs w:val="24"/>
          <w:lang w:val="en-US" w:eastAsia="zh-CN"/>
        </w:rPr>
        <w:t>◎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等，它们并不表示实际意义。</w:t>
      </w:r>
    </w:p>
    <w:p w14:paraId="7D704C9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（2）在新定义的算式中，如果有括号，要先算括号里面的，同样，有中括号和小括号，要先算小括号里的，再算中括号里的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。</w:t>
      </w:r>
    </w:p>
    <w:p w14:paraId="4BD6A1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eastAsia" w:ascii="Times New Roman" w:hAnsi="Times New Roman" w:eastAsia="黑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  <w:r>
        <w:rPr>
          <w:rFonts w:hint="default" w:ascii="Times New Roman" w:hAnsi="Times New Roman" w:eastAsia="黑体" w:cs="Times New Roman"/>
          <w:sz w:val="24"/>
          <w:szCs w:val="24"/>
        </w:rPr>
        <w:t>定义新运算：a*b＝a×b－(a＋b)</w:t>
      </w:r>
      <w:r>
        <w:rPr>
          <w:rFonts w:hint="eastAsia" w:ascii="Times New Roman" w:hAnsi="Times New Roman" w:eastAsia="黑体" w:cs="Times New Roman"/>
          <w:sz w:val="24"/>
          <w:szCs w:val="24"/>
          <w:lang w:eastAsia="zh-CN"/>
        </w:rPr>
        <w:t>。</w:t>
      </w:r>
    </w:p>
    <w:p w14:paraId="4DF4043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(1)求5*4的值</w:t>
      </w:r>
      <w:r>
        <w:rPr>
          <w:rFonts w:hint="eastAsia" w:ascii="Times New Roman" w:hAnsi="Times New Roman" w:eastAsia="黑体" w:cs="Times New Roman"/>
          <w:sz w:val="24"/>
          <w:szCs w:val="24"/>
          <w:lang w:eastAsia="zh-CN"/>
        </w:rPr>
        <w:t>。</w:t>
      </w:r>
      <w:r>
        <w:rPr>
          <w:rFonts w:hint="default" w:ascii="Times New Roman" w:hAnsi="Times New Roman" w:eastAsia="黑体" w:cs="Times New Roman"/>
          <w:sz w:val="24"/>
          <w:szCs w:val="24"/>
        </w:rPr>
        <w:t>　　　　　　　</w:t>
      </w:r>
    </w:p>
    <w:p w14:paraId="0DBACBF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Times New Roman" w:hAnsi="Times New Roman" w:eastAsia="黑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(2)求12*(6*8)的值</w:t>
      </w:r>
      <w:r>
        <w:rPr>
          <w:rFonts w:hint="eastAsia" w:ascii="Times New Roman" w:hAnsi="Times New Roman" w:eastAsia="黑体" w:cs="Times New Roman"/>
          <w:sz w:val="24"/>
          <w:szCs w:val="24"/>
          <w:lang w:eastAsia="zh-CN"/>
        </w:rPr>
        <w:t>。</w:t>
      </w:r>
    </w:p>
    <w:p w14:paraId="3450D62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</w:t>
      </w:r>
    </w:p>
    <w:p w14:paraId="6E21382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(1)5*4＝5×4－(5＋4)＝11</w:t>
      </w:r>
    </w:p>
    <w:p w14:paraId="49E11C1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(2) 12*(6*8)</w:t>
      </w:r>
    </w:p>
    <w:p w14:paraId="0B2C892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＝12*[6×8－(6＋8)]</w:t>
      </w:r>
    </w:p>
    <w:p w14:paraId="7A87555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＝12*34</w:t>
      </w:r>
    </w:p>
    <w:p w14:paraId="7BC6122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＝12×34－(12＋34)</w:t>
      </w:r>
    </w:p>
    <w:p w14:paraId="723500F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＝362</w:t>
      </w:r>
    </w:p>
    <w:p w14:paraId="516F1D59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eastAsia" w:ascii="Times New Roman" w:hAnsi="Times New Roman" w:eastAsia="黑体" w:cs="Times New Roman"/>
          <w:b/>
          <w:bCs/>
          <w:sz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把“☆”定义为一种运算符号，其意义是：a☆b＝b×10＋a×2，那么2011☆130＝(        )。</w:t>
      </w:r>
    </w:p>
    <w:p w14:paraId="0E06F67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【答案】5322</w:t>
      </w:r>
    </w:p>
    <w:p w14:paraId="6A62F0D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eastAsia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bookmarkStart w:id="46" w:name="_GoBack"/>
      <w:bookmarkEnd w:id="46"/>
      <w:r>
        <w:rPr>
          <w:rFonts w:hint="default" w:ascii="Times New Roman" w:hAnsi="Times New Roman" w:eastAsia="黑体" w:cs="Times New Roman"/>
          <w:sz w:val="24"/>
          <w:szCs w:val="24"/>
        </w:rPr>
        <w:t>我们学过＋、－、×、÷这四种运算。现在规定“*”是一种新的运算。</w:t>
      </w:r>
    </w:p>
    <w:p w14:paraId="54831E5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object>
          <v:shape id="_x0000_i1036" o:spt="75" alt="eqIda74ba32c3b4a6bbc729faeac0b8ce075" type="#_x0000_t75" style="height:11.25pt;width:64.2pt;" o:ole="t" filled="f" o:preferrelative="t" stroked="f" coordsize="21600,21600">
            <v:path/>
            <v:fill on="f" focussize="0,0"/>
            <v:stroke on="f" joinstyle="miter"/>
            <v:imagedata r:id="rId41" o:title="eqIda74ba32c3b4a6bbc729faeac0b8ce075"/>
            <o:lock v:ext="edit" aspectratio="t"/>
            <w10:wrap type="none"/>
            <w10:anchorlock/>
          </v:shape>
          <o:OLEObject Type="Embed" ProgID="Equation.DSMT4" ShapeID="_x0000_i1036" DrawAspect="Content" ObjectID="_1468075736" r:id="rId40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sz w:val="24"/>
          <w:szCs w:val="24"/>
        </w:rPr>
        <w:t>，如：</w:t>
      </w:r>
      <w:r>
        <w:rPr>
          <w:rFonts w:hint="default" w:ascii="Times New Roman" w:hAnsi="Times New Roman" w:eastAsia="黑体" w:cs="Times New Roman"/>
          <w:sz w:val="24"/>
          <w:szCs w:val="24"/>
        </w:rPr>
        <w:object>
          <v:shape id="_x0000_i1037" o:spt="75" alt="eqId57185bab1983d5906600712eccd29100" type="#_x0000_t75" style="height:12.55pt;width:82.65pt;" o:ole="t" filled="f" o:preferrelative="t" stroked="f" coordsize="21600,21600">
            <v:path/>
            <v:fill on="f" focussize="0,0"/>
            <v:stroke on="f" joinstyle="miter"/>
            <v:imagedata r:id="rId43" o:title="eqId57185bab1983d5906600712eccd29100"/>
            <o:lock v:ext="edit" aspectratio="t"/>
            <w10:wrap type="none"/>
            <w10:anchorlock/>
          </v:shape>
          <o:OLEObject Type="Embed" ProgID="Equation.DSMT4" ShapeID="_x0000_i1037" DrawAspect="Content" ObjectID="_1468075737" r:id="rId42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sz w:val="24"/>
          <w:szCs w:val="24"/>
        </w:rPr>
        <w:t>。那么</w:t>
      </w:r>
      <w:r>
        <w:rPr>
          <w:rFonts w:hint="default" w:ascii="Times New Roman" w:hAnsi="Times New Roman" w:eastAsia="黑体" w:cs="Times New Roman"/>
          <w:sz w:val="24"/>
          <w:szCs w:val="24"/>
        </w:rPr>
        <w:object>
          <v:shape id="_x0000_i1038" o:spt="75" alt="eqId5939fc7d5836b1461b0197ecf0f3a58e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45" o:title="eqId5939fc7d5836b1461b0197ecf0f3a58e"/>
            <o:lock v:ext="edit" aspectratio="t"/>
            <w10:wrap type="none"/>
            <w10:anchorlock/>
          </v:shape>
          <o:OLEObject Type="Embed" ProgID="Equation.DSMT4" ShapeID="_x0000_i1038" DrawAspect="Content" ObjectID="_1468075738" r:id="rId44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sz w:val="24"/>
          <w:szCs w:val="24"/>
        </w:rPr>
        <w:t>(        )。</w:t>
      </w:r>
    </w:p>
    <w:p w14:paraId="45FB984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【答案】45</w:t>
      </w:r>
    </w:p>
    <w:p w14:paraId="502A9D8F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05581D2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设</w:t>
      </w:r>
      <w:r>
        <w:rPr>
          <w:rFonts w:hint="default" w:ascii="Times New Roman" w:hAnsi="Times New Roman" w:eastAsia="黑体" w:cs="Times New Roman"/>
          <w:sz w:val="24"/>
          <w:szCs w:val="24"/>
        </w:rPr>
        <w:object>
          <v:shape id="_x0000_i1039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47" o:title="eqIdb1010846eeec6c9da29640f5aa3f8738"/>
            <o:lock v:ext="edit" aspectratio="t"/>
            <w10:wrap type="none"/>
            <w10:anchorlock/>
          </v:shape>
          <o:OLEObject Type="Embed" ProgID="Equation.DSMT4" ShapeID="_x0000_i1039" DrawAspect="Content" ObjectID="_1468075739" r:id="rId46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sz w:val="24"/>
          <w:szCs w:val="24"/>
        </w:rPr>
        <w:t>、</w:t>
      </w:r>
      <w:r>
        <w:rPr>
          <w:rFonts w:hint="default" w:ascii="Times New Roman" w:hAnsi="Times New Roman" w:eastAsia="黑体" w:cs="Times New Roman"/>
          <w:sz w:val="24"/>
          <w:szCs w:val="24"/>
        </w:rPr>
        <w:object>
          <v:shape id="_x0000_i1040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49" o:title="eqId9aa8a716a31b0f51b70fdf9bdb257909"/>
            <o:lock v:ext="edit" aspectratio="t"/>
            <w10:wrap type="none"/>
            <w10:anchorlock/>
          </v:shape>
          <o:OLEObject Type="Embed" ProgID="Equation.DSMT4" ShapeID="_x0000_i1040" DrawAspect="Content" ObjectID="_1468075740" r:id="rId48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sz w:val="24"/>
          <w:szCs w:val="24"/>
        </w:rPr>
        <w:t>是两个数，规定：</w:t>
      </w:r>
      <w:r>
        <w:rPr>
          <w:rFonts w:hint="default" w:ascii="Times New Roman" w:hAnsi="Times New Roman" w:eastAsia="黑体" w:cs="Times New Roman"/>
          <w:sz w:val="24"/>
          <w:szCs w:val="24"/>
        </w:rPr>
        <w:object>
          <v:shape id="_x0000_i1041" o:spt="75" alt="eqIdd5173c87b7eb0adb3fd55831b8e45c06" type="#_x0000_t75" style="height:17.85pt;width:106.45pt;" o:ole="t" filled="f" o:preferrelative="t" stroked="f" coordsize="21600,21600">
            <v:path/>
            <v:fill on="f" focussize="0,0"/>
            <v:stroke on="f" joinstyle="miter"/>
            <v:imagedata r:id="rId51" o:title="eqIdd5173c87b7eb0adb3fd55831b8e45c06"/>
            <o:lock v:ext="edit" aspectratio="t"/>
            <w10:wrap type="none"/>
            <w10:anchorlock/>
          </v:shape>
          <o:OLEObject Type="Embed" ProgID="Equation.DSMT4" ShapeID="_x0000_i1041" DrawAspect="Content" ObjectID="_1468075741" r:id="rId50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sz w:val="24"/>
          <w:szCs w:val="24"/>
        </w:rPr>
        <w:t>。求</w:t>
      </w:r>
      <w:r>
        <w:rPr>
          <w:rFonts w:hint="default" w:ascii="Times New Roman" w:hAnsi="Times New Roman" w:eastAsia="黑体" w:cs="Times New Roman"/>
          <w:sz w:val="24"/>
          <w:szCs w:val="24"/>
        </w:rPr>
        <w:object>
          <v:shape id="_x0000_i1042" o:spt="75" alt="eqId6e444db01c97677c32f91edee1990737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53" o:title="eqId6e444db01c97677c32f91edee1990737"/>
            <o:lock v:ext="edit" aspectratio="t"/>
            <w10:wrap type="none"/>
            <w10:anchorlock/>
          </v:shape>
          <o:OLEObject Type="Embed" ProgID="Equation.DSMT4" ShapeID="_x0000_i1042" DrawAspect="Content" ObjectID="_1468075742" r:id="rId52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sz w:val="24"/>
          <w:szCs w:val="24"/>
        </w:rPr>
        <w:t>。</w:t>
      </w:r>
    </w:p>
    <w:p w14:paraId="4760D55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【答案】47</w:t>
      </w:r>
    </w:p>
    <w:p w14:paraId="48394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outlineLvl w:val="9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FD5A1D42-E9E6-4109-B188-E85925EFBCDD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书魂体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2" w:fontKey="{52BAC0ED-ED72-49DB-BC38-95F6BAE01893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3" w:fontKey="{5521F857-5817-4E40-87CE-2A263B14995C}"/>
  </w:font>
  <w:font w:name="红豆大展宏兔">
    <w:altName w:val="宋体"/>
    <w:panose1 w:val="02000509000000000000"/>
    <w:charset w:val="86"/>
    <w:family w:val="auto"/>
    <w:pitch w:val="default"/>
    <w:sig w:usb0="00000000" w:usb1="00000000" w:usb2="00000012" w:usb3="00000000" w:csb0="00040001" w:csb1="00000000"/>
    <w:embedRegular r:id="rId4" w:fontKey="{F69C808C-32F0-4FB0-8866-996D24EE08D1}"/>
  </w:font>
  <w:font w:name="汉仪长宋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5" w:fontKey="{0F7B1119-2A35-486F-A1D2-9041351B55C4}"/>
  </w:font>
  <w:font w:name="WPSEMBED13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WPSEMBED14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BE911B">
    <w:pPr>
      <w:pStyle w:val="6"/>
      <w:jc w:val="left"/>
      <w:rPr>
        <w:rFonts w:hint="default" w:ascii="红豆大展宏兔" w:hAnsi="红豆大展宏兔" w:eastAsia="红豆大展宏兔" w:cs="红豆大展宏兔"/>
        <w:color w:val="000000" w:themeColor="text1"/>
        <w:sz w:val="28"/>
        <w:szCs w:val="40"/>
        <w:lang w:val="en-US" w:eastAsia="zh-CN"/>
        <w14:textFill>
          <w14:solidFill>
            <w14:schemeClr w14:val="tx1"/>
          </w14:solidFill>
        </w14:textFill>
      </w:rPr>
    </w:pPr>
    <w:r>
      <w:rPr>
        <w:rFonts w:hint="default" w:ascii="红豆大展宏兔" w:hAnsi="红豆大展宏兔" w:eastAsia="红豆大展宏兔" w:cs="红豆大展宏兔"/>
        <w:color w:val="000000" w:themeColor="text1"/>
        <w:sz w:val="28"/>
        <w:szCs w:val="40"/>
        <w:lang w:val="en-US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Fill>
          <w14:solidFill>
            <w14:schemeClr w14:val="tx1"/>
          </w14:solidFill>
        </w14:textFill>
        <w14:props3d w14:prstMaterial="clear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5" name="文本框 1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FB6FD4">
                          <w:pPr>
                            <w:pStyle w:val="6"/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</w:pP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 xml:space="preserve">第 </w: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 xml:space="preserve"> 页 共 </w: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>6</w: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bJA78tAgAAWQQAAA4AAABkcnMvZTJvRG9jLnhtbK1UzY7TMBC+I/EO&#10;lu80aWFX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GbJA78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2FB6FD4">
                    <w:pPr>
                      <w:pStyle w:val="6"/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</w:pP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 xml:space="preserve">第 </w: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>1</w: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end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 xml:space="preserve"> 页 共 </w: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instrText xml:space="preserve"> NUMPAGES  \* MERGEFORMAT </w:instrTex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>6</w: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end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  <w:p w14:paraId="69A8D000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4281AE">
    <w:pPr>
      <w:pStyle w:val="7"/>
      <w:keepNext w:val="0"/>
      <w:keepLines w:val="0"/>
      <w:pageBreakBefore w:val="0"/>
      <w:widowControl w:val="0"/>
      <w:pBdr>
        <w:bottom w:val="single" w:color="FFFFFF" w:sz="4" w:space="1"/>
      </w:pBdr>
      <w:kinsoku/>
      <w:wordWrap/>
      <w:overflowPunct/>
      <w:topLinePunct w:val="0"/>
      <w:autoSpaceDE/>
      <w:autoSpaceDN/>
      <w:bidi w:val="0"/>
      <w:adjustRightInd/>
      <w:snapToGrid w:val="0"/>
      <w:jc w:val="center"/>
      <w:textAlignment w:val="center"/>
      <w:rPr>
        <w:rFonts w:hint="eastAsia" w:ascii="汉仪书魂体简" w:hAnsi="汉仪书魂体简" w:eastAsia="汉仪书魂体简" w:cs="汉仪书魂体简"/>
        <w:b w:val="0"/>
        <w:bCs w:val="0"/>
        <w:i w:val="0"/>
        <w:iCs w:val="0"/>
        <w:color w:val="C00000"/>
        <w:sz w:val="28"/>
        <w:szCs w:val="40"/>
        <w:highlight w:val="yellow"/>
        <w:lang w:val="en-US" w:eastAsia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Fill>
          <w14:gradFill>
            <w14:gsLst>
              <w14:gs w14:pos="0">
                <w14:srgbClr w14:val="A73737"/>
              </w14:gs>
              <w14:gs w14:pos="75000">
                <w14:srgbClr w14:val="872C2C">
                  <w14:lumMod w14:val="95000"/>
                  <w14:lumOff w14:val="5000"/>
                </w14:srgbClr>
              </w14:gs>
            </w14:gsLst>
            <w14:lin w14:ang="0" w14:scaled="1"/>
          </w14:gradFill>
        </w14:textFill>
        <w14:props3d w14:prstMaterial="clear"/>
      </w:rPr>
    </w:pPr>
  </w:p>
  <w:p w14:paraId="4506C4A8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4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attachedTemplate r:id="rId1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UxOGNlZjhkNGI0NTBhYTI0NTFmNzhmOGZjYjYxM2UifQ=="/>
  </w:docVars>
  <w:rsids>
    <w:rsidRoot w:val="3A4F0FC7"/>
    <w:rsid w:val="00003864"/>
    <w:rsid w:val="00071C5A"/>
    <w:rsid w:val="000A0D4E"/>
    <w:rsid w:val="000A5607"/>
    <w:rsid w:val="000B4690"/>
    <w:rsid w:val="000B5877"/>
    <w:rsid w:val="000F3C27"/>
    <w:rsid w:val="000F5D1D"/>
    <w:rsid w:val="00105775"/>
    <w:rsid w:val="001176C8"/>
    <w:rsid w:val="00131161"/>
    <w:rsid w:val="00186D19"/>
    <w:rsid w:val="001D7D62"/>
    <w:rsid w:val="001E2937"/>
    <w:rsid w:val="001E45D7"/>
    <w:rsid w:val="001F64D7"/>
    <w:rsid w:val="002A3407"/>
    <w:rsid w:val="002E7B3F"/>
    <w:rsid w:val="00316BF9"/>
    <w:rsid w:val="0032431D"/>
    <w:rsid w:val="00334427"/>
    <w:rsid w:val="003B3871"/>
    <w:rsid w:val="004151FC"/>
    <w:rsid w:val="004163E6"/>
    <w:rsid w:val="0045374B"/>
    <w:rsid w:val="00462430"/>
    <w:rsid w:val="004A378A"/>
    <w:rsid w:val="004F258F"/>
    <w:rsid w:val="005071BA"/>
    <w:rsid w:val="00512455"/>
    <w:rsid w:val="00530BF6"/>
    <w:rsid w:val="005930CF"/>
    <w:rsid w:val="005D5EAA"/>
    <w:rsid w:val="00630898"/>
    <w:rsid w:val="0064194B"/>
    <w:rsid w:val="00646D77"/>
    <w:rsid w:val="006639AA"/>
    <w:rsid w:val="00663F61"/>
    <w:rsid w:val="0066446D"/>
    <w:rsid w:val="0067588D"/>
    <w:rsid w:val="0069062D"/>
    <w:rsid w:val="006A3B8E"/>
    <w:rsid w:val="006D08BA"/>
    <w:rsid w:val="00764280"/>
    <w:rsid w:val="0077196D"/>
    <w:rsid w:val="007A0151"/>
    <w:rsid w:val="007A0562"/>
    <w:rsid w:val="007D0C94"/>
    <w:rsid w:val="007E76FC"/>
    <w:rsid w:val="00814BF9"/>
    <w:rsid w:val="00824EE4"/>
    <w:rsid w:val="008B06C3"/>
    <w:rsid w:val="008E215F"/>
    <w:rsid w:val="008F45F3"/>
    <w:rsid w:val="009151CB"/>
    <w:rsid w:val="00937A70"/>
    <w:rsid w:val="009C2B8D"/>
    <w:rsid w:val="009D071F"/>
    <w:rsid w:val="009D1BED"/>
    <w:rsid w:val="00A11D5B"/>
    <w:rsid w:val="00A379A5"/>
    <w:rsid w:val="00A41291"/>
    <w:rsid w:val="00A51DA3"/>
    <w:rsid w:val="00A763C4"/>
    <w:rsid w:val="00A83AB3"/>
    <w:rsid w:val="00AA7F08"/>
    <w:rsid w:val="00AD058F"/>
    <w:rsid w:val="00AE00C7"/>
    <w:rsid w:val="00B43BE0"/>
    <w:rsid w:val="00B94F2C"/>
    <w:rsid w:val="00BA00AA"/>
    <w:rsid w:val="00BD562B"/>
    <w:rsid w:val="00C02FC6"/>
    <w:rsid w:val="00C60982"/>
    <w:rsid w:val="00CC4619"/>
    <w:rsid w:val="00CE0B0C"/>
    <w:rsid w:val="00CF50E2"/>
    <w:rsid w:val="00D25B52"/>
    <w:rsid w:val="00D54476"/>
    <w:rsid w:val="00D7745E"/>
    <w:rsid w:val="00D97393"/>
    <w:rsid w:val="00DE033D"/>
    <w:rsid w:val="00E102EB"/>
    <w:rsid w:val="00E75FBA"/>
    <w:rsid w:val="00E81F9A"/>
    <w:rsid w:val="00E91B1E"/>
    <w:rsid w:val="00EB4505"/>
    <w:rsid w:val="00EF3702"/>
    <w:rsid w:val="00F93935"/>
    <w:rsid w:val="00FD147D"/>
    <w:rsid w:val="013D50FB"/>
    <w:rsid w:val="01CC2686"/>
    <w:rsid w:val="01D03EC4"/>
    <w:rsid w:val="02486D5E"/>
    <w:rsid w:val="027709A7"/>
    <w:rsid w:val="03857DDD"/>
    <w:rsid w:val="03A916F7"/>
    <w:rsid w:val="03DB6253"/>
    <w:rsid w:val="04374FD5"/>
    <w:rsid w:val="04393F8E"/>
    <w:rsid w:val="04564122"/>
    <w:rsid w:val="05045D8C"/>
    <w:rsid w:val="059D3E1F"/>
    <w:rsid w:val="0616772D"/>
    <w:rsid w:val="063B05BA"/>
    <w:rsid w:val="06831247"/>
    <w:rsid w:val="06D3731F"/>
    <w:rsid w:val="06F96F73"/>
    <w:rsid w:val="074A6166"/>
    <w:rsid w:val="07953E17"/>
    <w:rsid w:val="07A12B7A"/>
    <w:rsid w:val="084166E2"/>
    <w:rsid w:val="08D1027F"/>
    <w:rsid w:val="08EE6BBF"/>
    <w:rsid w:val="09175D4E"/>
    <w:rsid w:val="09811930"/>
    <w:rsid w:val="09FD6D8E"/>
    <w:rsid w:val="0A2B276F"/>
    <w:rsid w:val="0A446439"/>
    <w:rsid w:val="0A8D3055"/>
    <w:rsid w:val="0A9C6840"/>
    <w:rsid w:val="0ADD6C95"/>
    <w:rsid w:val="0B307947"/>
    <w:rsid w:val="0B511607"/>
    <w:rsid w:val="0BE91440"/>
    <w:rsid w:val="0C5A40D5"/>
    <w:rsid w:val="0C63003F"/>
    <w:rsid w:val="0CAC3414"/>
    <w:rsid w:val="0CCB63B0"/>
    <w:rsid w:val="0D230E8C"/>
    <w:rsid w:val="0D2A4050"/>
    <w:rsid w:val="0D5D07A1"/>
    <w:rsid w:val="0DC04E8F"/>
    <w:rsid w:val="0DFE0692"/>
    <w:rsid w:val="0E3E50CD"/>
    <w:rsid w:val="0E4E5040"/>
    <w:rsid w:val="0E541672"/>
    <w:rsid w:val="0E7A7952"/>
    <w:rsid w:val="0E980314"/>
    <w:rsid w:val="0F202FDF"/>
    <w:rsid w:val="0FA90C9A"/>
    <w:rsid w:val="1006611A"/>
    <w:rsid w:val="104703FD"/>
    <w:rsid w:val="10662D41"/>
    <w:rsid w:val="109221C3"/>
    <w:rsid w:val="10DE709A"/>
    <w:rsid w:val="11016585"/>
    <w:rsid w:val="112B51EC"/>
    <w:rsid w:val="11497BCF"/>
    <w:rsid w:val="115D0314"/>
    <w:rsid w:val="11B4224E"/>
    <w:rsid w:val="121A3998"/>
    <w:rsid w:val="12AA3F23"/>
    <w:rsid w:val="12EF79D1"/>
    <w:rsid w:val="13A24B2E"/>
    <w:rsid w:val="13C76782"/>
    <w:rsid w:val="148B46BF"/>
    <w:rsid w:val="14D33EE4"/>
    <w:rsid w:val="14E455B7"/>
    <w:rsid w:val="157601E9"/>
    <w:rsid w:val="15883F5A"/>
    <w:rsid w:val="15F54623"/>
    <w:rsid w:val="164D2745"/>
    <w:rsid w:val="16976FD8"/>
    <w:rsid w:val="16A1171D"/>
    <w:rsid w:val="170C4ABB"/>
    <w:rsid w:val="17581BAD"/>
    <w:rsid w:val="17667F24"/>
    <w:rsid w:val="17953A70"/>
    <w:rsid w:val="181C37E9"/>
    <w:rsid w:val="18B91FD7"/>
    <w:rsid w:val="18C933C0"/>
    <w:rsid w:val="19091CFA"/>
    <w:rsid w:val="194F3BED"/>
    <w:rsid w:val="196E207A"/>
    <w:rsid w:val="196F47A3"/>
    <w:rsid w:val="19793EE2"/>
    <w:rsid w:val="199F07C8"/>
    <w:rsid w:val="19DB2F52"/>
    <w:rsid w:val="19DF7ACC"/>
    <w:rsid w:val="1A0E11E5"/>
    <w:rsid w:val="1AA32431"/>
    <w:rsid w:val="1ACC12A8"/>
    <w:rsid w:val="1AFA759C"/>
    <w:rsid w:val="1B1B1C1C"/>
    <w:rsid w:val="1B4F7305"/>
    <w:rsid w:val="1C4709A9"/>
    <w:rsid w:val="1C86050F"/>
    <w:rsid w:val="1CB802C4"/>
    <w:rsid w:val="1D5C1A72"/>
    <w:rsid w:val="1DDA68BD"/>
    <w:rsid w:val="1DF56B6C"/>
    <w:rsid w:val="1E1249C9"/>
    <w:rsid w:val="1EDE1F7D"/>
    <w:rsid w:val="1EFC5293"/>
    <w:rsid w:val="1F43578E"/>
    <w:rsid w:val="1F930F62"/>
    <w:rsid w:val="1FB1708F"/>
    <w:rsid w:val="1FFC4519"/>
    <w:rsid w:val="2011178F"/>
    <w:rsid w:val="208D52B9"/>
    <w:rsid w:val="20B03DF7"/>
    <w:rsid w:val="21000B8C"/>
    <w:rsid w:val="21060400"/>
    <w:rsid w:val="21712F17"/>
    <w:rsid w:val="21843185"/>
    <w:rsid w:val="21C6002A"/>
    <w:rsid w:val="21ED2C34"/>
    <w:rsid w:val="234D5D34"/>
    <w:rsid w:val="237764C4"/>
    <w:rsid w:val="2441640A"/>
    <w:rsid w:val="24853478"/>
    <w:rsid w:val="24986A7F"/>
    <w:rsid w:val="2507404F"/>
    <w:rsid w:val="255117E5"/>
    <w:rsid w:val="25620C6D"/>
    <w:rsid w:val="25B74FF1"/>
    <w:rsid w:val="25DA25FE"/>
    <w:rsid w:val="25E84C97"/>
    <w:rsid w:val="26125217"/>
    <w:rsid w:val="267E4D1C"/>
    <w:rsid w:val="26972FDA"/>
    <w:rsid w:val="26B24DF9"/>
    <w:rsid w:val="26D15FFB"/>
    <w:rsid w:val="26FC0024"/>
    <w:rsid w:val="271134ED"/>
    <w:rsid w:val="27346F3B"/>
    <w:rsid w:val="27441B79"/>
    <w:rsid w:val="27A15932"/>
    <w:rsid w:val="27DD5FE1"/>
    <w:rsid w:val="282E10D2"/>
    <w:rsid w:val="28757F88"/>
    <w:rsid w:val="28846503"/>
    <w:rsid w:val="28933C97"/>
    <w:rsid w:val="28D02614"/>
    <w:rsid w:val="28F5041E"/>
    <w:rsid w:val="28FB1DC5"/>
    <w:rsid w:val="29793C9B"/>
    <w:rsid w:val="298A5BB9"/>
    <w:rsid w:val="298C321C"/>
    <w:rsid w:val="29925EA9"/>
    <w:rsid w:val="29F25852"/>
    <w:rsid w:val="2A233290"/>
    <w:rsid w:val="2A520933"/>
    <w:rsid w:val="2ADA49D4"/>
    <w:rsid w:val="2AFF1B01"/>
    <w:rsid w:val="2C02412C"/>
    <w:rsid w:val="2C236225"/>
    <w:rsid w:val="2C3943C5"/>
    <w:rsid w:val="2C743633"/>
    <w:rsid w:val="2DD218DC"/>
    <w:rsid w:val="2DDC1792"/>
    <w:rsid w:val="2E0408A2"/>
    <w:rsid w:val="2E5D564A"/>
    <w:rsid w:val="2EFA6CB3"/>
    <w:rsid w:val="2F154B39"/>
    <w:rsid w:val="2F8E314F"/>
    <w:rsid w:val="2FAB14E4"/>
    <w:rsid w:val="309335A5"/>
    <w:rsid w:val="30C53285"/>
    <w:rsid w:val="30D00996"/>
    <w:rsid w:val="30E76DFB"/>
    <w:rsid w:val="31607C4F"/>
    <w:rsid w:val="31B24DAB"/>
    <w:rsid w:val="32125149"/>
    <w:rsid w:val="322C1F03"/>
    <w:rsid w:val="32546E90"/>
    <w:rsid w:val="32696A79"/>
    <w:rsid w:val="32725F69"/>
    <w:rsid w:val="327A3C9B"/>
    <w:rsid w:val="327F1F37"/>
    <w:rsid w:val="32A550C7"/>
    <w:rsid w:val="330B0D87"/>
    <w:rsid w:val="330B573C"/>
    <w:rsid w:val="337A1C31"/>
    <w:rsid w:val="34467465"/>
    <w:rsid w:val="348E1554"/>
    <w:rsid w:val="34B453EB"/>
    <w:rsid w:val="34BD5ABD"/>
    <w:rsid w:val="36940076"/>
    <w:rsid w:val="36954889"/>
    <w:rsid w:val="36D23BEF"/>
    <w:rsid w:val="37A03507"/>
    <w:rsid w:val="38046061"/>
    <w:rsid w:val="38121D0C"/>
    <w:rsid w:val="3817653A"/>
    <w:rsid w:val="383A69FC"/>
    <w:rsid w:val="389133AA"/>
    <w:rsid w:val="38A711CC"/>
    <w:rsid w:val="39173218"/>
    <w:rsid w:val="399C10F8"/>
    <w:rsid w:val="39A525A7"/>
    <w:rsid w:val="3A1C2047"/>
    <w:rsid w:val="3A4F0FC7"/>
    <w:rsid w:val="3A644E1D"/>
    <w:rsid w:val="3A9466C5"/>
    <w:rsid w:val="3B0432A7"/>
    <w:rsid w:val="3BCF0020"/>
    <w:rsid w:val="3C864032"/>
    <w:rsid w:val="3CAB4ACF"/>
    <w:rsid w:val="3D1F1DDC"/>
    <w:rsid w:val="3E636D6A"/>
    <w:rsid w:val="3E9B798C"/>
    <w:rsid w:val="3EA93550"/>
    <w:rsid w:val="3EE576C2"/>
    <w:rsid w:val="3EF833B2"/>
    <w:rsid w:val="3F12091D"/>
    <w:rsid w:val="3F564EC3"/>
    <w:rsid w:val="3FAA64FF"/>
    <w:rsid w:val="40091181"/>
    <w:rsid w:val="406C796F"/>
    <w:rsid w:val="408074EB"/>
    <w:rsid w:val="40A0576F"/>
    <w:rsid w:val="417F7E2A"/>
    <w:rsid w:val="42185761"/>
    <w:rsid w:val="425E3B01"/>
    <w:rsid w:val="430640AA"/>
    <w:rsid w:val="43716503"/>
    <w:rsid w:val="44390117"/>
    <w:rsid w:val="447645A0"/>
    <w:rsid w:val="459B3871"/>
    <w:rsid w:val="45DA4327"/>
    <w:rsid w:val="46612C99"/>
    <w:rsid w:val="468230DD"/>
    <w:rsid w:val="468B1BDA"/>
    <w:rsid w:val="469E2FDA"/>
    <w:rsid w:val="47452CC6"/>
    <w:rsid w:val="47A77175"/>
    <w:rsid w:val="48116B4C"/>
    <w:rsid w:val="48316505"/>
    <w:rsid w:val="483240FA"/>
    <w:rsid w:val="48E867EB"/>
    <w:rsid w:val="492E74DE"/>
    <w:rsid w:val="49695C1B"/>
    <w:rsid w:val="4A4B6D44"/>
    <w:rsid w:val="4AF63BD7"/>
    <w:rsid w:val="4B3A7777"/>
    <w:rsid w:val="4B620540"/>
    <w:rsid w:val="4BAA011E"/>
    <w:rsid w:val="4BBD03B6"/>
    <w:rsid w:val="4BD019F1"/>
    <w:rsid w:val="4C031929"/>
    <w:rsid w:val="4C1A28E2"/>
    <w:rsid w:val="4C5F34B2"/>
    <w:rsid w:val="4DAE4EF3"/>
    <w:rsid w:val="4DB246FA"/>
    <w:rsid w:val="4DE218F6"/>
    <w:rsid w:val="4E396622"/>
    <w:rsid w:val="4EB61795"/>
    <w:rsid w:val="4EB819ED"/>
    <w:rsid w:val="4EBF28B5"/>
    <w:rsid w:val="4F4323DB"/>
    <w:rsid w:val="4FD92B1D"/>
    <w:rsid w:val="4FE403DE"/>
    <w:rsid w:val="50160822"/>
    <w:rsid w:val="50211D09"/>
    <w:rsid w:val="50964A9F"/>
    <w:rsid w:val="50E82983"/>
    <w:rsid w:val="50F609AA"/>
    <w:rsid w:val="511859C5"/>
    <w:rsid w:val="514308AA"/>
    <w:rsid w:val="516F54A0"/>
    <w:rsid w:val="5188494C"/>
    <w:rsid w:val="51AB7B1E"/>
    <w:rsid w:val="523339CD"/>
    <w:rsid w:val="523E36E1"/>
    <w:rsid w:val="534A49AF"/>
    <w:rsid w:val="539F453B"/>
    <w:rsid w:val="53C00BFD"/>
    <w:rsid w:val="53DB77E5"/>
    <w:rsid w:val="54881642"/>
    <w:rsid w:val="54C723C0"/>
    <w:rsid w:val="54E24260"/>
    <w:rsid w:val="55795B85"/>
    <w:rsid w:val="55F84102"/>
    <w:rsid w:val="567B661A"/>
    <w:rsid w:val="568934CC"/>
    <w:rsid w:val="56942965"/>
    <w:rsid w:val="56970887"/>
    <w:rsid w:val="56A4684B"/>
    <w:rsid w:val="57341D84"/>
    <w:rsid w:val="57391E72"/>
    <w:rsid w:val="577F3066"/>
    <w:rsid w:val="57E65D44"/>
    <w:rsid w:val="585100CD"/>
    <w:rsid w:val="587E22A2"/>
    <w:rsid w:val="588C558E"/>
    <w:rsid w:val="58BE67C2"/>
    <w:rsid w:val="58E230A8"/>
    <w:rsid w:val="591E4587"/>
    <w:rsid w:val="59A95129"/>
    <w:rsid w:val="59B80E95"/>
    <w:rsid w:val="5A306CBA"/>
    <w:rsid w:val="5AAC2D3C"/>
    <w:rsid w:val="5AD16135"/>
    <w:rsid w:val="5B6F1CF7"/>
    <w:rsid w:val="5B9F618B"/>
    <w:rsid w:val="5C173975"/>
    <w:rsid w:val="5C3D7738"/>
    <w:rsid w:val="5C523718"/>
    <w:rsid w:val="5C9956F7"/>
    <w:rsid w:val="5CF35C67"/>
    <w:rsid w:val="5D1F7175"/>
    <w:rsid w:val="5DD82B64"/>
    <w:rsid w:val="5DE10CD1"/>
    <w:rsid w:val="5E6E6BEE"/>
    <w:rsid w:val="5EBA309B"/>
    <w:rsid w:val="5EDE2C3B"/>
    <w:rsid w:val="5EE8647F"/>
    <w:rsid w:val="5F1F4925"/>
    <w:rsid w:val="5F297669"/>
    <w:rsid w:val="5F5C0449"/>
    <w:rsid w:val="5F8F0E27"/>
    <w:rsid w:val="5F9D54C5"/>
    <w:rsid w:val="5FF85F02"/>
    <w:rsid w:val="60883C57"/>
    <w:rsid w:val="61193561"/>
    <w:rsid w:val="61702869"/>
    <w:rsid w:val="6202764C"/>
    <w:rsid w:val="632926F8"/>
    <w:rsid w:val="63441149"/>
    <w:rsid w:val="636B67CF"/>
    <w:rsid w:val="63FB1D2B"/>
    <w:rsid w:val="64295E65"/>
    <w:rsid w:val="645640E7"/>
    <w:rsid w:val="646F5802"/>
    <w:rsid w:val="64B204D8"/>
    <w:rsid w:val="64CD482F"/>
    <w:rsid w:val="65207D15"/>
    <w:rsid w:val="65372441"/>
    <w:rsid w:val="657D2D8B"/>
    <w:rsid w:val="65F91B21"/>
    <w:rsid w:val="66076544"/>
    <w:rsid w:val="660A2C3C"/>
    <w:rsid w:val="662437FB"/>
    <w:rsid w:val="666D7E19"/>
    <w:rsid w:val="668E7A20"/>
    <w:rsid w:val="66CA7019"/>
    <w:rsid w:val="679B0D96"/>
    <w:rsid w:val="6818696D"/>
    <w:rsid w:val="683007F2"/>
    <w:rsid w:val="684122ED"/>
    <w:rsid w:val="6865231F"/>
    <w:rsid w:val="68AD4E3A"/>
    <w:rsid w:val="68AE3FFE"/>
    <w:rsid w:val="6902495C"/>
    <w:rsid w:val="6958444D"/>
    <w:rsid w:val="696D7B50"/>
    <w:rsid w:val="6A815C41"/>
    <w:rsid w:val="6ACE0E09"/>
    <w:rsid w:val="6AD35176"/>
    <w:rsid w:val="6AE52674"/>
    <w:rsid w:val="6B1D72F2"/>
    <w:rsid w:val="6B854DDD"/>
    <w:rsid w:val="6BA81D4F"/>
    <w:rsid w:val="6BC344A6"/>
    <w:rsid w:val="6BEF4334"/>
    <w:rsid w:val="6C266642"/>
    <w:rsid w:val="6C355038"/>
    <w:rsid w:val="6C581B2B"/>
    <w:rsid w:val="6C800FD9"/>
    <w:rsid w:val="6CF113D1"/>
    <w:rsid w:val="6D0744D6"/>
    <w:rsid w:val="6D2E37FF"/>
    <w:rsid w:val="6D3B0107"/>
    <w:rsid w:val="6D4C4137"/>
    <w:rsid w:val="6D535020"/>
    <w:rsid w:val="6D8119A3"/>
    <w:rsid w:val="6DA75E43"/>
    <w:rsid w:val="6E26759D"/>
    <w:rsid w:val="6E3D33BF"/>
    <w:rsid w:val="6EA006E7"/>
    <w:rsid w:val="6EF27AA4"/>
    <w:rsid w:val="6F4831D1"/>
    <w:rsid w:val="6F594D2A"/>
    <w:rsid w:val="6FF52BAE"/>
    <w:rsid w:val="700D1504"/>
    <w:rsid w:val="707539AD"/>
    <w:rsid w:val="70BF75D2"/>
    <w:rsid w:val="70CF5686"/>
    <w:rsid w:val="717D6C2F"/>
    <w:rsid w:val="71907C78"/>
    <w:rsid w:val="71A91D30"/>
    <w:rsid w:val="71D50819"/>
    <w:rsid w:val="72964253"/>
    <w:rsid w:val="72F35B4A"/>
    <w:rsid w:val="73260285"/>
    <w:rsid w:val="737F4B65"/>
    <w:rsid w:val="741B6665"/>
    <w:rsid w:val="74356D51"/>
    <w:rsid w:val="74A22E54"/>
    <w:rsid w:val="74F26F65"/>
    <w:rsid w:val="75122371"/>
    <w:rsid w:val="751F529E"/>
    <w:rsid w:val="75364DB9"/>
    <w:rsid w:val="75427D7A"/>
    <w:rsid w:val="75682316"/>
    <w:rsid w:val="759B513B"/>
    <w:rsid w:val="75A75957"/>
    <w:rsid w:val="75C16D01"/>
    <w:rsid w:val="75E824BB"/>
    <w:rsid w:val="761A31D3"/>
    <w:rsid w:val="76E61EF9"/>
    <w:rsid w:val="773940A7"/>
    <w:rsid w:val="77B306BC"/>
    <w:rsid w:val="78026007"/>
    <w:rsid w:val="782E2C77"/>
    <w:rsid w:val="782F3B2A"/>
    <w:rsid w:val="787554DF"/>
    <w:rsid w:val="78D56A05"/>
    <w:rsid w:val="78E364CA"/>
    <w:rsid w:val="78ED6DCB"/>
    <w:rsid w:val="791A2FD8"/>
    <w:rsid w:val="794C0B73"/>
    <w:rsid w:val="79AD5B2F"/>
    <w:rsid w:val="7A013A3A"/>
    <w:rsid w:val="7A4530D3"/>
    <w:rsid w:val="7A835A05"/>
    <w:rsid w:val="7A991331"/>
    <w:rsid w:val="7AC355B0"/>
    <w:rsid w:val="7AC41D1B"/>
    <w:rsid w:val="7B4F5875"/>
    <w:rsid w:val="7B5732D0"/>
    <w:rsid w:val="7BD649B2"/>
    <w:rsid w:val="7BFF2E0F"/>
    <w:rsid w:val="7C251032"/>
    <w:rsid w:val="7C63602E"/>
    <w:rsid w:val="7CAB7A72"/>
    <w:rsid w:val="7CBD5591"/>
    <w:rsid w:val="7CBE24A3"/>
    <w:rsid w:val="7DF02D63"/>
    <w:rsid w:val="7E3575E8"/>
    <w:rsid w:val="7EA67E41"/>
    <w:rsid w:val="7EBF72DC"/>
    <w:rsid w:val="7EC47A6F"/>
    <w:rsid w:val="7F2E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9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4">
    <w:name w:val="Body Text"/>
    <w:basedOn w:val="1"/>
    <w:autoRedefine/>
    <w:qFormat/>
    <w:uiPriority w:val="1"/>
    <w:pPr>
      <w:ind w:left="20"/>
    </w:pPr>
    <w:rPr>
      <w:sz w:val="21"/>
      <w:szCs w:val="21"/>
    </w:rPr>
  </w:style>
  <w:style w:type="paragraph" w:styleId="5">
    <w:name w:val="Plain Text"/>
    <w:basedOn w:val="1"/>
    <w:autoRedefine/>
    <w:qFormat/>
    <w:uiPriority w:val="99"/>
    <w:rPr>
      <w:rFonts w:ascii="宋体" w:hAnsi="Courier New"/>
      <w:szCs w:val="21"/>
    </w:r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toc 1"/>
    <w:basedOn w:val="1"/>
    <w:next w:val="1"/>
    <w:autoRedefine/>
    <w:unhideWhenUsed/>
    <w:qFormat/>
    <w:uiPriority w:val="39"/>
  </w:style>
  <w:style w:type="paragraph" w:styleId="9">
    <w:name w:val="Normal (Web)"/>
    <w:basedOn w:val="1"/>
    <w:autoRedefine/>
    <w:unhideWhenUsed/>
    <w:qFormat/>
    <w:uiPriority w:val="99"/>
    <w:pPr>
      <w:jc w:val="left"/>
    </w:pPr>
    <w:rPr>
      <w:kern w:val="0"/>
      <w:sz w:val="24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autoRedefine/>
    <w:qFormat/>
    <w:uiPriority w:val="22"/>
    <w:rPr>
      <w:b/>
      <w:bCs/>
    </w:rPr>
  </w:style>
  <w:style w:type="paragraph" w:customStyle="1" w:styleId="14">
    <w:name w:val="Default"/>
    <w:autoRedefine/>
    <w:qFormat/>
    <w:uiPriority w:val="99"/>
    <w:pPr>
      <w:widowControl w:val="0"/>
      <w:autoSpaceDE w:val="0"/>
      <w:autoSpaceDN w:val="0"/>
      <w:adjustRightInd w:val="0"/>
      <w:spacing w:after="200" w:line="276" w:lineRule="auto"/>
    </w:pPr>
    <w:rPr>
      <w:rFonts w:ascii="黑体" w:hAnsi="黑体" w:eastAsia="宋体" w:cs="黑体"/>
      <w:color w:val="000000"/>
      <w:sz w:val="24"/>
      <w:szCs w:val="24"/>
      <w:lang w:val="en-US" w:eastAsia="zh-CN" w:bidi="ar-SA"/>
    </w:rPr>
  </w:style>
  <w:style w:type="character" w:styleId="15">
    <w:name w:val="Placeholder Text"/>
    <w:basedOn w:val="12"/>
    <w:autoRedefine/>
    <w:semiHidden/>
    <w:qFormat/>
    <w:uiPriority w:val="99"/>
    <w:rPr>
      <w:color w:val="808080"/>
    </w:rPr>
  </w:style>
  <w:style w:type="paragraph" w:customStyle="1" w:styleId="16">
    <w:name w:val="Normal_0_3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">
    <w:name w:val="Normal_3_3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">
    <w:name w:val="Normal_1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">
    <w:name w:val="Normal_5_3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">
    <w:name w:val="Normal_0_3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">
    <w:name w:val="Normal_4_3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">
    <w:name w:val="Normal_0_3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">
    <w:name w:val="Normal_3_2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">
    <w:name w:val="Normal_0_2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">
    <w:name w:val="Normal_0_1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6">
    <w:name w:val="Normal_1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7">
    <w:name w:val="Normal_0_1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">
    <w:name w:val="Normal_1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">
    <w:name w:val="Normal_0_1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0">
    <w:name w:val="Normal_1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1">
    <w:name w:val="Normal_0_1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">
    <w:name w:val="Normal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">
    <w:name w:val="Normal_0_1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">
    <w:name w:val="Normal_0_1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5">
    <w:name w:val="Normal_0_1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6">
    <w:name w:val="Normal_0_1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">
    <w:name w:val="Normal_0_1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8">
    <w:name w:val="Normal_0_1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9">
    <w:name w:val="Normal_0_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0">
    <w:name w:val="Normal_0_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1">
    <w:name w:val="Normal_0_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2">
    <w:name w:val="Normal_0_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3">
    <w:name w:val="Normal_0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Normal_0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5">
    <w:name w:val="Normal_0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Normal_0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7">
    <w:name w:val="Normal_0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8">
    <w:name w:val="Normal_0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9">
    <w:name w:val="Normal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3_3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4_3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3_2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2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Normal_5_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5">
    <w:name w:val="Normal_5_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6">
    <w:name w:val="Normal_5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7">
    <w:name w:val="Normal_5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8">
    <w:name w:val="Normal_4_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9">
    <w:name w:val="Normal_5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0">
    <w:name w:val="Normal_5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1">
    <w:name w:val="Normal_5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Normal_4_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Normal_4_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4">
    <w:name w:val="Normal_4_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5">
    <w:name w:val="Normal_5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6">
    <w:name w:val="Normal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7">
    <w:name w:val="Normal_4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4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4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4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4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Normal_4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Normal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Normal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3_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Normal_3_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Normal_3_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3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3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Normal_3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1">
    <w:name w:val="Normal_3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Normal_3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Normal_3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4">
    <w:name w:val="DefaultParagraph"/>
    <w:autoRedefine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85">
    <w:name w:val="biaoti021"/>
    <w:autoRedefine/>
    <w:qFormat/>
    <w:uiPriority w:val="0"/>
    <w:rPr>
      <w:rFonts w:hint="eastAsia" w:ascii="宋体" w:hAnsi="宋体" w:eastAsia="宋体"/>
      <w:b/>
      <w:bCs/>
      <w:color w:val="6F8D14"/>
      <w:sz w:val="23"/>
      <w:szCs w:val="23"/>
      <w:shd w:val="clear" w:color="auto" w:fill="EEEEEE"/>
    </w:rPr>
  </w:style>
  <w:style w:type="paragraph" w:customStyle="1" w:styleId="86">
    <w:name w:val="Normal_0_4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7">
    <w:name w:val="Normal_0_2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Normal_0_4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Normal_0_3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Normal_0_4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1">
    <w:name w:val="Normal_0_4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2">
    <w:name w:val="Normal_0_2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Normal_1_2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Normal_0_2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Normal_0_2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Normal_0_2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4_1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Normal_4_1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Normal_0_4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0">
    <w:name w:val="Normal_0_4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1">
    <w:name w:val="Normal_0_3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Normal_1_3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Normal_0_2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Normal_1_3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Normal_1_3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Normal_1_3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Normal_5_2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Normal_0_2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2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Normal_0_2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2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Normal_0_2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3">
    <w:name w:val="Normal_0_3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4">
    <w:name w:val="Normal_0_3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5">
    <w:name w:val="Normal_1_2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Normal_0_3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7">
    <w:name w:val="Normal_0_3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8">
    <w:name w:val="WPSOffice手动目录 1"/>
    <w:autoRedefine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character" w:customStyle="1" w:styleId="119">
    <w:name w:val="标题 1 Char"/>
    <w:link w:val="2"/>
    <w:autoRedefine/>
    <w:qFormat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svg"/><Relationship Id="rId8" Type="http://schemas.openxmlformats.org/officeDocument/2006/relationships/image" Target="media/image4.png"/><Relationship Id="rId7" Type="http://schemas.openxmlformats.org/officeDocument/2006/relationships/image" Target="media/image3.svg"/><Relationship Id="rId6" Type="http://schemas.openxmlformats.org/officeDocument/2006/relationships/image" Target="media/image2.png"/><Relationship Id="rId55" Type="http://schemas.openxmlformats.org/officeDocument/2006/relationships/fontTable" Target="fontTable.xml"/><Relationship Id="rId54" Type="http://schemas.openxmlformats.org/officeDocument/2006/relationships/customXml" Target="../customXml/item1.xml"/><Relationship Id="rId53" Type="http://schemas.openxmlformats.org/officeDocument/2006/relationships/image" Target="media/image31.wmf"/><Relationship Id="rId52" Type="http://schemas.openxmlformats.org/officeDocument/2006/relationships/oleObject" Target="embeddings/oleObject18.bin"/><Relationship Id="rId51" Type="http://schemas.openxmlformats.org/officeDocument/2006/relationships/image" Target="media/image30.wmf"/><Relationship Id="rId50" Type="http://schemas.openxmlformats.org/officeDocument/2006/relationships/oleObject" Target="embeddings/oleObject17.bin"/><Relationship Id="rId5" Type="http://schemas.openxmlformats.org/officeDocument/2006/relationships/theme" Target="theme/theme1.xml"/><Relationship Id="rId49" Type="http://schemas.openxmlformats.org/officeDocument/2006/relationships/image" Target="media/image29.wmf"/><Relationship Id="rId48" Type="http://schemas.openxmlformats.org/officeDocument/2006/relationships/oleObject" Target="embeddings/oleObject16.bin"/><Relationship Id="rId47" Type="http://schemas.openxmlformats.org/officeDocument/2006/relationships/image" Target="media/image28.wmf"/><Relationship Id="rId46" Type="http://schemas.openxmlformats.org/officeDocument/2006/relationships/oleObject" Target="embeddings/oleObject15.bin"/><Relationship Id="rId45" Type="http://schemas.openxmlformats.org/officeDocument/2006/relationships/image" Target="media/image27.wmf"/><Relationship Id="rId44" Type="http://schemas.openxmlformats.org/officeDocument/2006/relationships/oleObject" Target="embeddings/oleObject14.bin"/><Relationship Id="rId43" Type="http://schemas.openxmlformats.org/officeDocument/2006/relationships/image" Target="media/image26.wmf"/><Relationship Id="rId42" Type="http://schemas.openxmlformats.org/officeDocument/2006/relationships/oleObject" Target="embeddings/oleObject13.bin"/><Relationship Id="rId41" Type="http://schemas.openxmlformats.org/officeDocument/2006/relationships/image" Target="media/image25.wmf"/><Relationship Id="rId40" Type="http://schemas.openxmlformats.org/officeDocument/2006/relationships/oleObject" Target="embeddings/oleObject12.bin"/><Relationship Id="rId4" Type="http://schemas.openxmlformats.org/officeDocument/2006/relationships/footer" Target="footer1.xml"/><Relationship Id="rId39" Type="http://schemas.openxmlformats.org/officeDocument/2006/relationships/image" Target="media/image24.png"/><Relationship Id="rId38" Type="http://schemas.openxmlformats.org/officeDocument/2006/relationships/image" Target="media/image23.png"/><Relationship Id="rId37" Type="http://schemas.openxmlformats.org/officeDocument/2006/relationships/image" Target="media/image22.png"/><Relationship Id="rId36" Type="http://schemas.openxmlformats.org/officeDocument/2006/relationships/image" Target="media/image21.png"/><Relationship Id="rId35" Type="http://schemas.openxmlformats.org/officeDocument/2006/relationships/image" Target="media/image20.png"/><Relationship Id="rId34" Type="http://schemas.openxmlformats.org/officeDocument/2006/relationships/image" Target="media/image19.png"/><Relationship Id="rId33" Type="http://schemas.openxmlformats.org/officeDocument/2006/relationships/image" Target="media/image18.png"/><Relationship Id="rId32" Type="http://schemas.openxmlformats.org/officeDocument/2006/relationships/image" Target="media/image17.png"/><Relationship Id="rId31" Type="http://schemas.openxmlformats.org/officeDocument/2006/relationships/image" Target="media/image16.png"/><Relationship Id="rId30" Type="http://schemas.openxmlformats.org/officeDocument/2006/relationships/image" Target="media/image15.wmf"/><Relationship Id="rId3" Type="http://schemas.openxmlformats.org/officeDocument/2006/relationships/header" Target="header1.xml"/><Relationship Id="rId29" Type="http://schemas.openxmlformats.org/officeDocument/2006/relationships/oleObject" Target="embeddings/oleObject11.bin"/><Relationship Id="rId28" Type="http://schemas.openxmlformats.org/officeDocument/2006/relationships/image" Target="media/image14.wmf"/><Relationship Id="rId27" Type="http://schemas.openxmlformats.org/officeDocument/2006/relationships/oleObject" Target="embeddings/oleObject10.bin"/><Relationship Id="rId26" Type="http://schemas.openxmlformats.org/officeDocument/2006/relationships/oleObject" Target="embeddings/oleObject9.bin"/><Relationship Id="rId25" Type="http://schemas.openxmlformats.org/officeDocument/2006/relationships/oleObject" Target="embeddings/oleObject8.bin"/><Relationship Id="rId24" Type="http://schemas.openxmlformats.org/officeDocument/2006/relationships/oleObject" Target="embeddings/oleObject7.bin"/><Relationship Id="rId23" Type="http://schemas.openxmlformats.org/officeDocument/2006/relationships/oleObject" Target="embeddings/oleObject6.bin"/><Relationship Id="rId22" Type="http://schemas.openxmlformats.org/officeDocument/2006/relationships/image" Target="media/image13.wmf"/><Relationship Id="rId21" Type="http://schemas.openxmlformats.org/officeDocument/2006/relationships/oleObject" Target="embeddings/oleObject5.bin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svg"/><Relationship Id="rId17" Type="http://schemas.openxmlformats.org/officeDocument/2006/relationships/image" Target="media/image9.wmf"/><Relationship Id="rId16" Type="http://schemas.openxmlformats.org/officeDocument/2006/relationships/oleObject" Target="embeddings/oleObject4.bin"/><Relationship Id="rId15" Type="http://schemas.openxmlformats.org/officeDocument/2006/relationships/image" Target="media/image8.wmf"/><Relationship Id="rId14" Type="http://schemas.openxmlformats.org/officeDocument/2006/relationships/oleObject" Target="embeddings/oleObject3.bin"/><Relationship Id="rId13" Type="http://schemas.openxmlformats.org/officeDocument/2006/relationships/image" Target="media/image7.wmf"/><Relationship Id="rId12" Type="http://schemas.openxmlformats.org/officeDocument/2006/relationships/oleObject" Target="embeddings/oleObject2.bin"/><Relationship Id="rId11" Type="http://schemas.openxmlformats.org/officeDocument/2006/relationships/image" Target="media/image6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</Template>
  <Company>Sky123.Org</Company>
  <Pages>18</Pages>
  <Words>955</Words>
  <Characters>987</Characters>
  <Lines>16</Lines>
  <Paragraphs>4</Paragraphs>
  <TotalTime>8</TotalTime>
  <ScaleCrop>false</ScaleCrop>
  <LinksUpToDate>false</LinksUpToDate>
  <CharactersWithSpaces>987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2020-02-25T04:02:00Z</dcterms:created>
  <dc:creator>Administrator</dc:creator>
  <cp:lastModifiedBy>陶子学堂</cp:lastModifiedBy>
  <cp:lastPrinted>2020-03-17T04:10:00Z</cp:lastPrinted>
  <dcterms:modified xsi:type="dcterms:W3CDTF">2025-12-30T12:44:48Z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eyJoZGlkIjoiMjQyYzIxYWZjMTg5ZjY0ZjA0ZWQ3MjFlNTFmYWEwODgiLCJ1c2VySWQiOiI3MjIxOTEzNjQifQ==</vt:lpwstr>
  </property>
  <property fmtid="{D5CDD505-2E9C-101B-9397-08002B2CF9AE}" pid="7" name="KSOProductBuildVer">
    <vt:lpwstr>2052-12.1.0.24034</vt:lpwstr>
  </property>
  <property fmtid="{D5CDD505-2E9C-101B-9397-08002B2CF9AE}" pid="8" name="ICV">
    <vt:lpwstr>5567A095E09F4F8DBE66549554C67017_13</vt:lpwstr>
  </property>
</Properties>
</file>