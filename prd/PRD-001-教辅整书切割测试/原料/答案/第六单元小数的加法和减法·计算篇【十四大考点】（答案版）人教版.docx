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3.svg" ContentType="image/svg+xml"/>
  <Override PartName="/word/media/image5.svg" ContentType="image/svg+xml"/>
  <Override PartName="/word/media/image6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17F12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outlineLvl w:val="0"/>
        <w:rPr>
          <w:rFonts w:hint="default" w:ascii="Times New Roman" w:hAnsi="Times New Roman" w:eastAsia="黑体" w:cs="Times New Roman"/>
          <w:b/>
          <w:color w:val="0000FF"/>
          <w:sz w:val="44"/>
          <w:szCs w:val="44"/>
          <w:lang w:val="en-US" w:eastAsia="zh-CN"/>
        </w:rPr>
      </w:pPr>
      <w:bookmarkStart w:id="0" w:name="_Toc30607"/>
      <w:bookmarkStart w:id="1" w:name="_Toc4580"/>
      <w:r>
        <w:rPr>
          <w:rFonts w:hint="eastAsia" w:ascii="微软雅黑" w:hAnsi="微软雅黑" w:eastAsia="微软雅黑" w:cs="微软雅黑"/>
          <w:b/>
          <w:color w:val="0000FF"/>
          <w:sz w:val="44"/>
          <w:szCs w:val="44"/>
          <w:lang w:val="en-US" w:eastAsia="zh-CN"/>
        </w:rPr>
        <w:t>第六单元小数的加法和减法·计算篇</w:t>
      </w:r>
      <w:bookmarkEnd w:id="0"/>
      <w:r>
        <w:rPr>
          <w:rFonts w:hint="eastAsia" w:ascii="微软雅黑" w:hAnsi="微软雅黑" w:eastAsia="微软雅黑" w:cs="微软雅黑"/>
          <w:b/>
          <w:color w:val="0000FF"/>
          <w:sz w:val="44"/>
          <w:szCs w:val="44"/>
          <w:lang w:eastAsia="zh-CN"/>
        </w:rPr>
        <w:t>【</w:t>
      </w:r>
      <w:r>
        <w:rPr>
          <w:rFonts w:hint="eastAsia" w:ascii="微软雅黑" w:hAnsi="微软雅黑" w:eastAsia="微软雅黑" w:cs="微软雅黑"/>
          <w:b/>
          <w:color w:val="0000FF"/>
          <w:sz w:val="44"/>
          <w:szCs w:val="44"/>
          <w:lang w:val="en-US" w:eastAsia="zh-CN"/>
        </w:rPr>
        <w:t>十四大考点】</w:t>
      </w:r>
      <w:bookmarkEnd w:id="1"/>
    </w:p>
    <w:p w14:paraId="5E4F2FC6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2" w:name="_Toc3414"/>
      <w:bookmarkStart w:id="3" w:name="_Toc16978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8" name="图片 8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【考点一】小数的加法。</w:t>
      </w:r>
      <w:bookmarkEnd w:id="3"/>
    </w:p>
    <w:p w14:paraId="7E625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7" name="图片 7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511FA65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位数相同的小数加法的笔算。</w:t>
      </w:r>
    </w:p>
    <w:p w14:paraId="0D8B6782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（1）相同数位对齐，也就是小数点对齐；</w:t>
      </w:r>
    </w:p>
    <w:p w14:paraId="1BEC3C6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（2）从末位算起，计算加法时，哪一位相加满十，要向前一位进1；</w:t>
      </w:r>
    </w:p>
    <w:p w14:paraId="77C4BCC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（3）得数的小数点要与竖式中横线上的小数点对齐。</w:t>
      </w:r>
    </w:p>
    <w:p w14:paraId="5D0E6499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位数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不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同的小数加法的笔算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。</w:t>
      </w:r>
    </w:p>
    <w:p w14:paraId="7BC6AA0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位数不同时，先在位数小的小数后添上“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0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”变成位数相同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2"/>
          <w:szCs w:val="22"/>
          <w:lang w:val="en-US" w:eastAsia="zh-CN"/>
        </w:rPr>
        <w:t>，然后再根据位数相同的小数加法计算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2"/>
          <w:szCs w:val="22"/>
        </w:rPr>
        <w:t>。</w:t>
      </w:r>
    </w:p>
    <w:p w14:paraId="00371BC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eastAsia="zh-CN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注意：如果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  <w:t>得数的小数末尾有0，一般要去掉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例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  <w:t>如5.00化简为5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eastAsia="zh-CN"/>
        </w:rPr>
        <w:t>。</w:t>
      </w:r>
    </w:p>
    <w:p w14:paraId="66DDF5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列竖式计算，并验算。</w:t>
      </w:r>
    </w:p>
    <w:p w14:paraId="544154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5.4+2.8=             5.42+2.6=             7+5.88=</w:t>
      </w:r>
    </w:p>
    <w:p w14:paraId="612D72A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解析：8.2；8.02；12.88</w:t>
      </w:r>
    </w:p>
    <w:p w14:paraId="1EFDB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列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坚式计算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0A5EA630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1.44＋17.6</w:t>
      </w:r>
      <w:r>
        <w:rPr>
          <w:rFonts w:hint="eastAsia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=</w:t>
      </w:r>
    </w:p>
    <w:p w14:paraId="69E889B4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解析：19.04</w:t>
      </w:r>
    </w:p>
    <w:p w14:paraId="5FC5A5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列竖式计算。</w:t>
      </w:r>
    </w:p>
    <w:p w14:paraId="6447D037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 61.6＋31.9=                  24.08＋4.33=</w:t>
      </w:r>
    </w:p>
    <w:p w14:paraId="0AA17CE6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解析：93.5；28.41</w:t>
      </w:r>
    </w:p>
    <w:p w14:paraId="30F65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列竖式计算，并验算。</w:t>
      </w:r>
    </w:p>
    <w:p w14:paraId="26962D72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3.52＋9.6＝                  4.51＋2.78＝ </w:t>
      </w:r>
    </w:p>
    <w:p w14:paraId="60B1808A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解析：13.12；7.29</w:t>
      </w:r>
    </w:p>
    <w:p w14:paraId="6B667C8D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4" w:name="_Toc13833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9" name="图片 9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【考点二】小数的减法。</w:t>
      </w:r>
      <w:bookmarkEnd w:id="4"/>
    </w:p>
    <w:p w14:paraId="07688E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0" name="图片 10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3832E2F2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位数相同的小数减法的笔算。</w:t>
      </w:r>
    </w:p>
    <w:p w14:paraId="37D484A9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（1）相同数位对齐，也就是小数点对齐；</w:t>
      </w:r>
    </w:p>
    <w:p w14:paraId="4787B11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（2）哪一位不够减，就从前一位借1当10，在本位上加10再减；</w:t>
      </w:r>
    </w:p>
    <w:p w14:paraId="3F734A99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（3）得数的小数点要与竖式中横线上的小数点对齐。</w:t>
      </w:r>
    </w:p>
    <w:p w14:paraId="4816DC4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位数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不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同的小数减法的笔算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。</w:t>
      </w:r>
    </w:p>
    <w:p w14:paraId="717837D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2"/>
          <w:szCs w:val="22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位数不同时，先在位数小的小数后添上“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0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”变成位数相同，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2"/>
          <w:szCs w:val="22"/>
          <w:lang w:val="en-US" w:eastAsia="zh-CN"/>
        </w:rPr>
        <w:t>然后再根据位数相同的小数减法计算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2"/>
          <w:szCs w:val="22"/>
        </w:rPr>
        <w:t>。</w:t>
      </w:r>
    </w:p>
    <w:p w14:paraId="29B8776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注意：如果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  <w:t>得数的小数末尾有0，一般要去掉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例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  <w:t>如5.00化简为5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eastAsia="zh-CN"/>
        </w:rPr>
        <w:t>。</w:t>
      </w:r>
    </w:p>
    <w:p w14:paraId="06E80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列竖式计算，并验算。</w:t>
      </w:r>
    </w:p>
    <w:p w14:paraId="4859E1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5.78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－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1.46=             6.89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－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2.3=          7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－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1.87= </w:t>
      </w:r>
    </w:p>
    <w:p w14:paraId="0949B44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解析：4.32；4.59；5.13</w:t>
      </w:r>
    </w:p>
    <w:p w14:paraId="44B5F1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列竖式计算。</w:t>
      </w:r>
    </w:p>
    <w:p w14:paraId="40A39C42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14.4－3.5=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             32.05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－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0.75=</w:t>
      </w:r>
    </w:p>
    <w:p w14:paraId="01260EB4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解析：10.9；31.3</w:t>
      </w:r>
    </w:p>
    <w:p w14:paraId="590E7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列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竖式计算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061076D4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26.7－17.5= 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eastAsia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30－1.65= </w:t>
      </w:r>
    </w:p>
    <w:p w14:paraId="202C0429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解析：9.2；28.35</w:t>
      </w:r>
    </w:p>
    <w:p w14:paraId="7C2265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列竖式计算，并验算。</w:t>
      </w:r>
    </w:p>
    <w:p w14:paraId="3803F3B0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20－10.99＝          </w:t>
      </w:r>
      <w:r>
        <w:rPr>
          <w:rFonts w:hint="eastAsia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36－0.78＝</w:t>
      </w:r>
    </w:p>
    <w:p w14:paraId="75841045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解析：9.01；35.22</w:t>
      </w:r>
    </w:p>
    <w:p w14:paraId="2E6FB3CE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5" w:name="_Toc24142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15" name="图片 15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【考点三】小数加减法混合运算。</w:t>
      </w:r>
      <w:bookmarkEnd w:id="5"/>
    </w:p>
    <w:p w14:paraId="661AB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6" name="图片 16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小数加减法混合运算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与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整数加减法运算相同，同级运算，从左往右依次计算，有括号的，先算括号里面的，再算外面的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490F53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sz w:val="24"/>
          <w:szCs w:val="24"/>
        </w:rPr>
        <w:t>脱式计算。</w:t>
      </w:r>
    </w:p>
    <w:p w14:paraId="21D2004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66.43－29.85＋27.6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       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80－（22.75＋20.14）</w:t>
      </w:r>
    </w:p>
    <w:p w14:paraId="0006947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【答案】64.18；37.11</w:t>
      </w:r>
    </w:p>
    <w:p w14:paraId="326E32B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>脱式计算</w:t>
      </w:r>
      <w:r>
        <w:rPr>
          <w:rFonts w:hint="default" w:ascii="Times New Roman" w:hAnsi="Times New Roman" w:eastAsia="黑体" w:cs="Times New Roman"/>
          <w:sz w:val="24"/>
          <w:szCs w:val="24"/>
        </w:rPr>
        <w:t>。</w:t>
      </w:r>
    </w:p>
    <w:p w14:paraId="6C35439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32.4＋（54.24－45.18）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17.25＋9.78－14.09</w:t>
      </w:r>
    </w:p>
    <w:p w14:paraId="58551E9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【答案】41.46；12.94</w:t>
      </w:r>
    </w:p>
    <w:p w14:paraId="408845B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>脱式计算</w:t>
      </w:r>
      <w:r>
        <w:rPr>
          <w:rFonts w:hint="default" w:ascii="Times New Roman" w:hAnsi="Times New Roman" w:eastAsia="黑体" w:cs="Times New Roman"/>
          <w:sz w:val="24"/>
          <w:szCs w:val="24"/>
        </w:rPr>
        <w:t>。</w:t>
      </w:r>
    </w:p>
    <w:p w14:paraId="2B73C23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3.6－1.28＋3.09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15.7＋4.12＋5.88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4.32－（1.26＋2.34）</w:t>
      </w:r>
    </w:p>
    <w:p w14:paraId="3F93AFF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【答案】5.41；25.7；0.72</w:t>
      </w:r>
    </w:p>
    <w:p w14:paraId="249FD42E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eastAsia" w:ascii="Times New Roman" w:hAnsi="Times New Roman" w:eastAsia="黑体" w:cs="Times New Roman"/>
          <w:b/>
          <w:bCs/>
          <w:sz w:val="24"/>
          <w:lang w:eastAsia="zh-CN"/>
        </w:rPr>
      </w:pPr>
    </w:p>
    <w:p w14:paraId="6D48AC2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>脱式计算</w:t>
      </w:r>
      <w:r>
        <w:rPr>
          <w:rFonts w:hint="default" w:ascii="Times New Roman" w:hAnsi="Times New Roman" w:eastAsia="黑体" w:cs="Times New Roman"/>
          <w:sz w:val="24"/>
          <w:szCs w:val="24"/>
        </w:rPr>
        <w:t>。</w:t>
      </w:r>
    </w:p>
    <w:p w14:paraId="4C9E3B9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4.8＋7.26＋5.44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      </w:t>
      </w:r>
      <w:r>
        <w:rPr>
          <w:rFonts w:hint="eastAsia" w:ascii="Times New Roman" w:hAnsi="Times New Roman" w:eastAsia="黑体" w:cs="Times New Roman"/>
          <w:kern w:val="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</w:t>
      </w:r>
      <w:r>
        <w:rPr>
          <w:rFonts w:hint="default" w:ascii="Times New Roman" w:hAnsi="Times New Roman" w:eastAsia="黑体" w:cs="Times New Roman"/>
          <w:sz w:val="24"/>
          <w:szCs w:val="24"/>
        </w:rPr>
        <w:t>10.28－3.76－5.45</w:t>
      </w:r>
    </w:p>
    <w:p w14:paraId="48B8927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19.54－（4.46＋5.64）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34.45＋7.86－15.18</w:t>
      </w:r>
    </w:p>
    <w:p w14:paraId="0452B42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【答案】17.5；1.07；9.44；27.13</w:t>
      </w:r>
    </w:p>
    <w:p w14:paraId="397FF6AE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6" w:name="_Toc25584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20" name="图片 20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【考点四】小数加减法列式计算。</w:t>
      </w:r>
      <w:bookmarkEnd w:id="6"/>
    </w:p>
    <w:p w14:paraId="3342F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21" name="图片 21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小数加减法列式计算，寻找关键词：和、差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等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，注意括号的添加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5EB39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sz w:val="24"/>
          <w:szCs w:val="24"/>
        </w:rPr>
        <w:t>列综合算式计算。</w:t>
      </w:r>
    </w:p>
    <w:p w14:paraId="5C2CB60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45.7与21.3的和，减去它们的差，结果是多少？</w:t>
      </w:r>
    </w:p>
    <w:p w14:paraId="3C84F6A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</w:t>
      </w:r>
    </w:p>
    <w:p w14:paraId="4015987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（45.7＋21.3）－（45.7－21.3）</w:t>
      </w:r>
    </w:p>
    <w:p w14:paraId="3FEC74C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＝67－24.4</w:t>
      </w:r>
    </w:p>
    <w:p w14:paraId="5BEBDE1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＝42.6</w:t>
      </w:r>
    </w:p>
    <w:p w14:paraId="03F78AE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  <w:r>
        <w:rPr>
          <w:rFonts w:hint="default" w:ascii="Times New Roman" w:hAnsi="Times New Roman" w:eastAsia="黑体" w:cs="Times New Roman"/>
          <w:sz w:val="24"/>
          <w:szCs w:val="24"/>
        </w:rPr>
        <w:t>列综合算式计算。</w:t>
      </w:r>
    </w:p>
    <w:p w14:paraId="45653D2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6.58加上7.46与3.63的差，和是多少？</w:t>
      </w:r>
    </w:p>
    <w:p w14:paraId="66AF346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</w:t>
      </w:r>
    </w:p>
    <w:p w14:paraId="1F8010C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6.58＋（7.46－3.63）</w:t>
      </w:r>
    </w:p>
    <w:p w14:paraId="68CA9F3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＝6.58＋3.83</w:t>
      </w:r>
    </w:p>
    <w:p w14:paraId="5F3BD30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＝10.41</w:t>
      </w:r>
    </w:p>
    <w:p w14:paraId="5688742E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列综合算式计算。</w:t>
      </w:r>
    </w:p>
    <w:p w14:paraId="448D81C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甲数是12.6，比乙数多3.5，甲乙两数的和是多少？</w:t>
      </w:r>
    </w:p>
    <w:p w14:paraId="0B92C8A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</w:t>
      </w:r>
    </w:p>
    <w:p w14:paraId="5EB28C0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12.6－3.5＋12.6</w:t>
      </w:r>
    </w:p>
    <w:p w14:paraId="0B30895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＝9.1＋12.6</w:t>
      </w:r>
    </w:p>
    <w:p w14:paraId="765AED5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＝21.7</w:t>
      </w:r>
    </w:p>
    <w:p w14:paraId="197DE39E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列综合算式计算。</w:t>
      </w:r>
    </w:p>
    <w:p w14:paraId="53071D4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50减去10.38与7.5的和，差是多少？</w:t>
      </w:r>
    </w:p>
    <w:p w14:paraId="395A3DD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【答案】50－（10.38＋7.5）</w:t>
      </w:r>
    </w:p>
    <w:p w14:paraId="3B3149F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＝50－17.88</w:t>
      </w:r>
    </w:p>
    <w:p w14:paraId="7201CD6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＝32.12</w:t>
      </w:r>
    </w:p>
    <w:p w14:paraId="25FB2EE5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7" w:name="_Toc32169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29" name="图片 29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【考点五】小数加法简便计算。</w:t>
      </w:r>
      <w:bookmarkEnd w:id="7"/>
    </w:p>
    <w:p w14:paraId="4888A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30" name="图片 30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整数加法运算律同样适用于小数加法。</w:t>
      </w:r>
    </w:p>
    <w:p w14:paraId="3F815A6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  <w:t>加法交换律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eastAsia="zh-CN"/>
        </w:rPr>
        <w:t>。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两个数相加，交换加数的位置，和不变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用字母表示：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a+b=b+a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。</w:t>
      </w:r>
    </w:p>
    <w:p w14:paraId="1ADE87B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  <w:t>加法结合律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eastAsia="zh-CN"/>
        </w:rPr>
        <w:t>。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三个数相加，先把前两个数相加，或者先把后两个数相加，和不变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用字母表示：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a+b+c=a+(b+c)。</w:t>
      </w:r>
    </w:p>
    <w:p w14:paraId="0FDB738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3. 拆分凑整和分组计算仍是加法简便计算的核心思路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  <w:t>。</w:t>
      </w:r>
    </w:p>
    <w:p w14:paraId="24DFE2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简便计算。</w:t>
      </w:r>
    </w:p>
    <w:p w14:paraId="50194A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5.2</w:t>
      </w:r>
      <w:r>
        <w:rPr>
          <w:rFonts w:hint="eastAsia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32.45</w:t>
      </w:r>
      <w:r>
        <w:rPr>
          <w:rFonts w:hint="eastAsia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24.8</w:t>
      </w:r>
      <w:r>
        <w:rPr>
          <w:rFonts w:hint="eastAsia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17.55</w:t>
      </w:r>
    </w:p>
    <w:p w14:paraId="092EAA4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解析：80</w:t>
      </w:r>
    </w:p>
    <w:p w14:paraId="54249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简便计算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54DBC42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(1)7.3+4.6+2.7           (2)5.26＋4.6＋0.74       (3)13.64+27.18+6.36+12.82</w:t>
      </w:r>
    </w:p>
    <w:p w14:paraId="083D03DE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解析：(1)14.6；(2)10.6；(3)60</w:t>
      </w:r>
    </w:p>
    <w:p w14:paraId="79D49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简便计算。</w:t>
      </w:r>
    </w:p>
    <w:p w14:paraId="5F899929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15.2＋0.9＋0.1           7.28＋3.6＋2.72＋5.4</w:t>
      </w:r>
    </w:p>
    <w:p w14:paraId="6A9E3AE2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</w:t>
      </w:r>
    </w:p>
    <w:p w14:paraId="6AC9FE04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15.2＋0.9＋0.1</w:t>
      </w:r>
    </w:p>
    <w:p w14:paraId="0636E6EE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＝15.2＋（0.9＋0.1）</w:t>
      </w:r>
    </w:p>
    <w:p w14:paraId="12488C95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＝15.2＋1</w:t>
      </w:r>
    </w:p>
    <w:p w14:paraId="259E854B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＝16.2</w:t>
      </w:r>
    </w:p>
    <w:p w14:paraId="48EE26FA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7.28＋3.6＋2.72＋5.4</w:t>
      </w:r>
    </w:p>
    <w:p w14:paraId="754BE4F4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＝（7.28＋2.72）＋（3.6＋5.4）</w:t>
      </w:r>
    </w:p>
    <w:p w14:paraId="461004D0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＝10＋9</w:t>
      </w:r>
    </w:p>
    <w:p w14:paraId="7EA7DF60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＝19    </w:t>
      </w:r>
    </w:p>
    <w:p w14:paraId="5F8972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简便计算。</w:t>
      </w:r>
    </w:p>
    <w:p w14:paraId="11281FF9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2006+200.6+20.06+2.006+994+99.4+9.94+0.994</w:t>
      </w:r>
    </w:p>
    <w:p w14:paraId="399F7B0B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</w:t>
      </w:r>
    </w:p>
    <w:p w14:paraId="1E164D5D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(2006+994)+(200.6+99.4)+(20.06+9.94)+(2.006+0.994)</w:t>
      </w:r>
    </w:p>
    <w:p w14:paraId="0797FBDB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=3000+300+30+3</w:t>
      </w:r>
    </w:p>
    <w:p w14:paraId="08D586B4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=333</w:t>
      </w:r>
    </w:p>
    <w:p w14:paraId="7746C1E8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8" w:name="_Toc32468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5" name="图片 5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【考点六】小数减法简便计算。</w:t>
      </w:r>
      <w:bookmarkEnd w:id="8"/>
    </w:p>
    <w:p w14:paraId="732D45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1" name="图片 11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整数减法运算性质同样适用于小数减法。</w:t>
      </w:r>
    </w:p>
    <w:p w14:paraId="2DBA1BB2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一个数连续减去两个数，等于减去这两个数的和，用字母表示为a</w:t>
      </w:r>
      <w:r>
        <w:rPr>
          <w:rFonts w:hint="eastAsia" w:ascii="宋体" w:hAnsi="宋体" w:eastAsia="宋体" w:cs="宋体"/>
          <w:b w:val="0"/>
          <w:bCs w:val="0"/>
          <w:color w:val="FF0000"/>
          <w:sz w:val="24"/>
          <w:szCs w:val="24"/>
          <w:lang w:eastAsia="zh-CN"/>
        </w:rPr>
        <w:t>－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b</w:t>
      </w:r>
      <w:r>
        <w:rPr>
          <w:rFonts w:hint="eastAsia" w:ascii="宋体" w:hAnsi="宋体" w:eastAsia="宋体" w:cs="宋体"/>
          <w:b w:val="0"/>
          <w:bCs w:val="0"/>
          <w:color w:val="FF0000"/>
          <w:sz w:val="24"/>
          <w:szCs w:val="24"/>
          <w:lang w:eastAsia="zh-CN"/>
        </w:rPr>
        <w:t>－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c=a</w:t>
      </w:r>
      <w:r>
        <w:rPr>
          <w:rFonts w:hint="eastAsia" w:ascii="宋体" w:hAnsi="宋体" w:eastAsia="宋体" w:cs="宋体"/>
          <w:b w:val="0"/>
          <w:bCs w:val="0"/>
          <w:color w:val="FF0000"/>
          <w:sz w:val="24"/>
          <w:szCs w:val="24"/>
          <w:lang w:eastAsia="zh-CN"/>
        </w:rPr>
        <w:t>－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(b＋c)。</w:t>
      </w:r>
    </w:p>
    <w:p w14:paraId="4857B9D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在连减运算中，任意交换两个减数的位置，差不变，用字母表示为a</w:t>
      </w:r>
      <w:r>
        <w:rPr>
          <w:rFonts w:hint="eastAsia" w:ascii="宋体" w:hAnsi="宋体" w:eastAsia="宋体" w:cs="宋体"/>
          <w:b w:val="0"/>
          <w:bCs w:val="0"/>
          <w:color w:val="FF0000"/>
          <w:sz w:val="24"/>
          <w:szCs w:val="24"/>
          <w:lang w:eastAsia="zh-CN"/>
        </w:rPr>
        <w:t>－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b</w:t>
      </w:r>
      <w:r>
        <w:rPr>
          <w:rFonts w:hint="eastAsia" w:ascii="宋体" w:hAnsi="宋体" w:eastAsia="宋体" w:cs="宋体"/>
          <w:b w:val="0"/>
          <w:bCs w:val="0"/>
          <w:color w:val="FF0000"/>
          <w:sz w:val="24"/>
          <w:szCs w:val="24"/>
          <w:lang w:eastAsia="zh-CN"/>
        </w:rPr>
        <w:t>－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c=a</w:t>
      </w:r>
      <w:r>
        <w:rPr>
          <w:rFonts w:hint="eastAsia" w:ascii="宋体" w:hAnsi="宋体" w:eastAsia="宋体" w:cs="宋体"/>
          <w:b w:val="0"/>
          <w:bCs w:val="0"/>
          <w:color w:val="FF0000"/>
          <w:sz w:val="24"/>
          <w:szCs w:val="24"/>
          <w:lang w:eastAsia="zh-CN"/>
        </w:rPr>
        <w:t>－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c</w:t>
      </w:r>
      <w:r>
        <w:rPr>
          <w:rFonts w:hint="eastAsia" w:ascii="宋体" w:hAnsi="宋体" w:eastAsia="宋体" w:cs="宋体"/>
          <w:b w:val="0"/>
          <w:bCs w:val="0"/>
          <w:color w:val="FF0000"/>
          <w:sz w:val="24"/>
          <w:szCs w:val="24"/>
          <w:lang w:eastAsia="zh-CN"/>
        </w:rPr>
        <w:t>－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b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6ED07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简便计算。</w:t>
      </w:r>
    </w:p>
    <w:p w14:paraId="373B6B5A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24.3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－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13.6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－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6.4</w:t>
      </w:r>
    </w:p>
    <w:p w14:paraId="3C81D104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解析：4.3</w:t>
      </w:r>
    </w:p>
    <w:p w14:paraId="3C04B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简便计算。</w:t>
      </w:r>
    </w:p>
    <w:p w14:paraId="7577241D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28.5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－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15.3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－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1.7</w:t>
      </w:r>
    </w:p>
    <w:p w14:paraId="340F50D3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解析：11.5</w:t>
      </w:r>
    </w:p>
    <w:p w14:paraId="10D765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简便计算。</w:t>
      </w:r>
    </w:p>
    <w:p w14:paraId="37732B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9.17－5.22－1.78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         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25.48－（5.48＋9.6）</w:t>
      </w:r>
    </w:p>
    <w:p w14:paraId="1FDAEC8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【答案】2.17；10.4</w:t>
      </w:r>
    </w:p>
    <w:p w14:paraId="23E2E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简便计算。</w:t>
      </w:r>
    </w:p>
    <w:p w14:paraId="206CACFD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 8.15－2.85－1.15                48.67－（5.67＋0.9）</w:t>
      </w:r>
    </w:p>
    <w:p w14:paraId="7EB1A8F4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</w:t>
      </w:r>
    </w:p>
    <w:p w14:paraId="337D7710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8.15－2.85－1.15</w:t>
      </w:r>
    </w:p>
    <w:p w14:paraId="5483464B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＝8.15－（2.85＋1.15）</w:t>
      </w:r>
    </w:p>
    <w:p w14:paraId="0E4ECD37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＝8.15－4</w:t>
      </w:r>
    </w:p>
    <w:p w14:paraId="5E21986D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＝4.15</w:t>
      </w:r>
    </w:p>
    <w:p w14:paraId="3F9C02D9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48.67－（5.67＋0.9）</w:t>
      </w:r>
    </w:p>
    <w:p w14:paraId="21EB0EFF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＝48.67－5.67－0.9</w:t>
      </w:r>
    </w:p>
    <w:p w14:paraId="47B39252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＝43－0.9</w:t>
      </w:r>
    </w:p>
    <w:p w14:paraId="069A940B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＝42.1</w:t>
      </w:r>
    </w:p>
    <w:p w14:paraId="2E5A354B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9" w:name="_Toc26046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12" name="图片 12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【考点七】小数加减法简便计算。</w:t>
      </w:r>
      <w:bookmarkEnd w:id="9"/>
    </w:p>
    <w:p w14:paraId="3C3854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3" name="图片 13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小数加减法简便计算，注意找“好朋友数”，把加法好朋友放在一起，减法好朋友放在一起，放在一起需要加括号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30852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  <w:szCs w:val="24"/>
        </w:rPr>
      </w:pPr>
    </w:p>
    <w:p w14:paraId="2B38CB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简便计算。</w:t>
      </w:r>
    </w:p>
    <w:p w14:paraId="1CF95C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9.34</w:t>
      </w:r>
      <w:r>
        <w:rPr>
          <w:rFonts w:hint="eastAsia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3.45</w:t>
      </w:r>
      <w:r>
        <w:rPr>
          <w:rFonts w:hint="eastAsia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2.66－1.45</w:t>
      </w:r>
    </w:p>
    <w:p w14:paraId="44EA14D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解析：14</w:t>
      </w:r>
    </w:p>
    <w:p w14:paraId="6CD81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简便计算。</w:t>
      </w:r>
    </w:p>
    <w:p w14:paraId="0EBD36A5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11.33+8.88－0.33+1.12</w:t>
      </w:r>
    </w:p>
    <w:p w14:paraId="42FB4951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解析：21</w:t>
      </w:r>
    </w:p>
    <w:p w14:paraId="568D2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简便计算。</w:t>
      </w:r>
    </w:p>
    <w:p w14:paraId="0187D38F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19.92</w:t>
      </w:r>
      <w:r>
        <w:rPr>
          <w:rFonts w:hint="eastAsia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4.8－9.92                    7.5</w:t>
      </w:r>
      <w:r>
        <w:rPr>
          <w:rFonts w:hint="eastAsia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2.5－7.5</w:t>
      </w:r>
      <w:r>
        <w:rPr>
          <w:rFonts w:hint="eastAsia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2.5</w:t>
      </w:r>
    </w:p>
    <w:p w14:paraId="5B237DDC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</w:t>
      </w:r>
    </w:p>
    <w:p w14:paraId="04E6EF51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19.92＋4.8－9.92</w:t>
      </w:r>
    </w:p>
    <w:p w14:paraId="20E7AC4E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＝19.92－9.92＋4.8</w:t>
      </w:r>
    </w:p>
    <w:p w14:paraId="609AB868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＝10＋4.8</w:t>
      </w:r>
    </w:p>
    <w:p w14:paraId="50FB1EB5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＝14.8</w:t>
      </w:r>
    </w:p>
    <w:p w14:paraId="3F0E9CFC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7.5＋2.5－7.5＋2.5</w:t>
      </w:r>
    </w:p>
    <w:p w14:paraId="474B0A68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＝（7.5－7.5）＋（2.5＋2.5）</w:t>
      </w:r>
    </w:p>
    <w:p w14:paraId="01349BAC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＝0＋5</w:t>
      </w:r>
    </w:p>
    <w:p w14:paraId="52972668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＝5</w:t>
      </w:r>
    </w:p>
    <w:p w14:paraId="17DFD9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简便计算。</w:t>
      </w:r>
    </w:p>
    <w:p w14:paraId="4D2F0207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5.87－2.66</w:t>
      </w:r>
      <w:r>
        <w:rPr>
          <w:rFonts w:hint="eastAsia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4.13－2.34</w:t>
      </w:r>
    </w:p>
    <w:p w14:paraId="2E719B6A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</w:t>
      </w:r>
    </w:p>
    <w:p w14:paraId="6ED5846E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5.87－2.66＋4.13－2.34</w:t>
      </w:r>
    </w:p>
    <w:p w14:paraId="46712290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＝（5.87＋4.13）－（2.66＋2.34）</w:t>
      </w:r>
    </w:p>
    <w:p w14:paraId="19FA4315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＝10－5</w:t>
      </w:r>
    </w:p>
    <w:p w14:paraId="25C586E4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＝5</w:t>
      </w:r>
    </w:p>
    <w:p w14:paraId="5DCFF30A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0" w:name="_Toc12652"/>
    </w:p>
    <w:p w14:paraId="0B595BC9">
      <w:pP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</w:p>
    <w:p w14:paraId="03F4B4D1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</w:p>
    <w:p w14:paraId="5DFC7614">
      <w:pPr>
        <w:rPr>
          <w:rFonts w:hint="default"/>
        </w:rPr>
      </w:pPr>
    </w:p>
    <w:p w14:paraId="4BE18484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14" name="图片 14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【考点八】小数加减法算式谜。</w:t>
      </w:r>
      <w:bookmarkEnd w:id="10"/>
    </w:p>
    <w:p w14:paraId="48D20B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7" name="图片 17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小数加减法数字谜问题，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可从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个位分析入手，再依次往高位分析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49381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sz w:val="24"/>
          <w:szCs w:val="24"/>
        </w:rPr>
        <w:t>在括号里填上合适的数。</w:t>
      </w:r>
    </w:p>
    <w:p w14:paraId="68C62A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drawing>
          <wp:inline distT="0" distB="0" distL="114300" distR="114300">
            <wp:extent cx="3943350" cy="971550"/>
            <wp:effectExtent l="0" t="0" r="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3F6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6CCE17A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drawing>
          <wp:inline distT="0" distB="0" distL="114300" distR="114300">
            <wp:extent cx="3943350" cy="971550"/>
            <wp:effectExtent l="0" t="0" r="0" b="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1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在方框里填上合适的数。</w:t>
      </w:r>
    </w:p>
    <w:p w14:paraId="087C34D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drawing>
          <wp:inline distT="0" distB="0" distL="114300" distR="114300">
            <wp:extent cx="3571875" cy="1019175"/>
            <wp:effectExtent l="0" t="0" r="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AB95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7D8C263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drawing>
          <wp:inline distT="0" distB="0" distL="114300" distR="114300">
            <wp:extent cx="3571875" cy="1009650"/>
            <wp:effectExtent l="0" t="0" r="0" b="0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79982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在□里填上合适的数字。</w:t>
      </w:r>
    </w:p>
    <w:p w14:paraId="64D2399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drawing>
          <wp:inline distT="0" distB="0" distL="114300" distR="114300">
            <wp:extent cx="2800350" cy="1190625"/>
            <wp:effectExtent l="0" t="0" r="0" b="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7BF6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435E5C6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11－4＝7；18－1－8＝9，即：</w:t>
      </w:r>
    </w:p>
    <w:p w14:paraId="6B9C213E">
      <w:pPr>
        <w:shd w:val="clear" w:color="auto" w:fill="DEEBF6" w:themeFill="accent1" w:themeFillTint="32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drawing>
          <wp:inline distT="0" distB="0" distL="114300" distR="114300">
            <wp:extent cx="1285875" cy="1190625"/>
            <wp:effectExtent l="0" t="0" r="0" b="0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图片 10000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0021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15－6＝9；8＋2＋1＝11；9－1－3＝5，即：</w:t>
      </w:r>
    </w:p>
    <w:p w14:paraId="11FD991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drawing>
          <wp:inline distT="0" distB="0" distL="114300" distR="114300">
            <wp:extent cx="1362075" cy="1190625"/>
            <wp:effectExtent l="0" t="0" r="0" b="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C874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在□里填上合适的数字</w:t>
      </w:r>
    </w:p>
    <w:p w14:paraId="051844A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drawing>
          <wp:inline distT="0" distB="0" distL="114300" distR="114300">
            <wp:extent cx="4495800" cy="85725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B088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00C42C4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drawing>
          <wp:inline distT="0" distB="0" distL="114300" distR="114300">
            <wp:extent cx="4495800" cy="857250"/>
            <wp:effectExtent l="0" t="0" r="0" b="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DBC8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1" w:name="_Toc19983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18" name="图片 18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【考点九】和差变化规律。</w:t>
      </w:r>
      <w:bookmarkEnd w:id="11"/>
    </w:p>
    <w:p w14:paraId="09634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9" name="图片 19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12194DA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  <w:t>和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的规律问题。</w:t>
      </w:r>
    </w:p>
    <w:p w14:paraId="28E787B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1）和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  <w:t>不变规律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两个数相加，一个加数增加多少，要使和不变，另一个加数必须减去多少。</w:t>
      </w:r>
    </w:p>
    <w:p w14:paraId="1DC54009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2）和的变化规律：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一个加数增加（或减少）某数，另一个加数不变，和也增加（或减少）相同的数。</w:t>
      </w:r>
    </w:p>
    <w:p w14:paraId="77A8DB2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差的变化规律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。</w:t>
      </w:r>
    </w:p>
    <w:p w14:paraId="5C3ADEE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1）减数不变：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若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减数不变，被减数增加多少，那么差就增加多少；减数不变，被减数减少多少，差就减少多少。</w:t>
      </w:r>
    </w:p>
    <w:p w14:paraId="21EB520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（2）被减数不变：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若减数增加，被减数不变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则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差减少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；若减数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2"/>
          <w:szCs w:val="22"/>
          <w:lang w:eastAsia="zh-CN"/>
        </w:rPr>
        <w:t>减少，被减数不变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则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差增加。</w:t>
      </w:r>
    </w:p>
    <w:p w14:paraId="2EF53837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3）差不变：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若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被减数和减数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同时增加或减少相同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的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量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则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差不变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。</w:t>
      </w:r>
    </w:p>
    <w:p w14:paraId="49625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2C26C51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1．两个加数的和是6.8，如果一个加数增加3.45，另一个加数增加0.55，那么它们的和是(        )。</w:t>
      </w:r>
    </w:p>
    <w:p w14:paraId="68D76E5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【答案】10.8</w:t>
      </w:r>
    </w:p>
    <w:p w14:paraId="4E0D638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 xml:space="preserve">2．两个数的和是24.6，若一个数增加1.7，另一个数减少3，则这两个数的和是(    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>)。</w:t>
      </w:r>
    </w:p>
    <w:p w14:paraId="1869437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【答案】23.3</w:t>
      </w:r>
    </w:p>
    <w:p w14:paraId="79CDD4C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3．两个数的差是30.5，如果被减数减少9.5，减数增加2.7，那么差是(        )。</w:t>
      </w:r>
    </w:p>
    <w:p w14:paraId="661E8D5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【答案】18.3</w:t>
      </w:r>
    </w:p>
    <w:p w14:paraId="602FBE6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 xml:space="preserve">4．在一道小数减法算式中，差是3.75，如果被减数增加0.6，减数减少0.6，差是(   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)。</w:t>
      </w:r>
    </w:p>
    <w:p w14:paraId="43E4CA0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【答案】4.95</w:t>
      </w:r>
    </w:p>
    <w:p w14:paraId="41E1D1B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4329B15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两个加数的和是85，一个加数增加5.45，另一个加数减少11.5，和变成(        )。</w:t>
      </w:r>
    </w:p>
    <w:p w14:paraId="339BA7D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【答案】78.95</w:t>
      </w:r>
    </w:p>
    <w:p w14:paraId="290DC0F7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已知a＋b＝120，若a减少3.6，要使和不变，b要(        )；若a增加28，要使和不变，b要(        )。</w:t>
      </w:r>
    </w:p>
    <w:p w14:paraId="6FA6308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增加3.6     减少28</w:t>
      </w:r>
    </w:p>
    <w:p w14:paraId="3FB28B1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两个数的差是12.57，如果被减数增加2.04，减数减少1.95，那么差是(        )。</w:t>
      </w:r>
    </w:p>
    <w:p w14:paraId="76938E1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【答案】16.56</w:t>
      </w:r>
    </w:p>
    <w:p w14:paraId="38681ED6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2" w:name="_Toc13901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22" name="图片 22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【考点十】错中求解其一：数字错看。</w:t>
      </w:r>
      <w:bookmarkEnd w:id="12"/>
    </w:p>
    <w:p w14:paraId="70DA5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23" name="图片 23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不同数位的数字错看问题，看多了就减回去，看少了就加回去，要注意不同数位的数字的意义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6C042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】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问题一。</w:t>
      </w:r>
    </w:p>
    <w:p w14:paraId="250DC0C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小红在做一道加法题时，把加数7.6十分位上的6看成是3，个位上的7看成是2，得到的和是10.5，正确的结果是(        )。</w:t>
      </w:r>
    </w:p>
    <w:p w14:paraId="222D0FC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09C482C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10.5－2.3＝8.2</w:t>
      </w:r>
    </w:p>
    <w:p w14:paraId="22A9F70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8.2＋7.6＝15.8</w:t>
      </w:r>
    </w:p>
    <w:p w14:paraId="2A1309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</w:p>
    <w:p w14:paraId="50AF55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小马虎在计算一道减法算式时，粗心地把减数十位上的8写成了3，百分位上的3写成了8，这样算得的差是67.16，那么正确的差是</w:t>
      </w:r>
      <w:r>
        <w:rPr>
          <w:rFonts w:hint="default" w:ascii="Times New Roman" w:hAnsi="Times New Roman" w:eastAsia="黑体" w:cs="Times New Roman"/>
          <w:sz w:val="24"/>
          <w:szCs w:val="24"/>
        </w:rPr>
        <w:t>(        )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B6C19DC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A．19.71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   B．18.17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   C．17.21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   D．16.41</w:t>
      </w:r>
    </w:p>
    <w:p w14:paraId="7B5C1E28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因为被减数不变，所以减数十位上的8写成3，减数少了50，接着又把十分位上的3写成8，这样减数又比原来多了0.05，那么最终错误的减数比正确的减数少了50－0.05＝49.95，错误的差就比正确的差多了49.95，故正确的差为：67.16－49.95＝17.21。</w:t>
      </w:r>
    </w:p>
    <w:p w14:paraId="5C53D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小红在计算一道小数加法时，把一个加数个位上的3看成8，把另一个加数十分位上的7看成1。计算结果与正确结果相差(         )。</w:t>
      </w:r>
    </w:p>
    <w:p w14:paraId="27D21726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解析：4.4</w:t>
      </w:r>
    </w:p>
    <w:p w14:paraId="3EB123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丽丽做一道加法题时，把加数9.8十分位上的8看成了3，个位上的9看成了6，得到的和是11.5，正确的结果是(        )。</w:t>
      </w:r>
    </w:p>
    <w:p w14:paraId="7142C70E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</w:t>
      </w:r>
    </w:p>
    <w:p w14:paraId="34EB664C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11.5－6.3＋9.8</w:t>
      </w:r>
    </w:p>
    <w:p w14:paraId="1D67DA9E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＝5.2＋9.8</w:t>
      </w:r>
    </w:p>
    <w:p w14:paraId="4258E75A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＝15</w:t>
      </w:r>
    </w:p>
    <w:p w14:paraId="4998A1A9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所以正确的结果是15。</w:t>
      </w:r>
    </w:p>
    <w:p w14:paraId="516F8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】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问题二。</w:t>
      </w:r>
    </w:p>
    <w:p w14:paraId="14A4573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小明在做一道加法算式时，把其中一个加数0.75看成了7.5，结果是9.2，正确的结果是(      )。</w:t>
      </w:r>
    </w:p>
    <w:p w14:paraId="08661B7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5535516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25" o:spt="75" alt="eqIda70cb4ab1a44839fd969e43fc656dc60" type="#_x0000_t75" style="height:12.3pt;width:60.65pt;" o:ole="t" filled="f" o:preferrelative="t" stroked="f" coordsize="21600,21600">
            <v:path/>
            <v:fill on="f" focussize="0,0"/>
            <v:stroke on="f" joinstyle="miter"/>
            <v:imagedata r:id="rId21" o:title="eqIda70cb4ab1a44839fd969e43fc656dc60"/>
            <o:lock v:ext="edit" aspectratio="t"/>
            <w10:wrap type="none"/>
            <w10:anchorlock/>
          </v:shape>
          <o:OLEObject Type="Embed" ProgID="Equation.DSMT4" ShapeID="_x0000_i1025" DrawAspect="Content" ObjectID="_1468075725" r:id="rId20">
            <o:LockedField>false</o:LockedField>
          </o:OLEObject>
        </w:object>
      </w:r>
    </w:p>
    <w:p w14:paraId="2E4962F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26" o:spt="75" alt="eqId99991ff18e3efa9af7e128b83a070ea0" type="#_x0000_t75" style="height:12.35pt;width:72.1pt;" o:ole="t" filled="f" o:preferrelative="t" stroked="f" coordsize="21600,21600">
            <v:path/>
            <v:fill on="f" focussize="0,0"/>
            <v:stroke on="f" joinstyle="miter"/>
            <v:imagedata r:id="rId23" o:title="eqId99991ff18e3efa9af7e128b83a070ea0"/>
            <o:lock v:ext="edit" aspectratio="t"/>
            <w10:wrap type="none"/>
            <w10:anchorlock/>
          </v:shape>
          <o:OLEObject Type="Embed" ProgID="Equation.DSMT4" ShapeID="_x0000_i1026" DrawAspect="Content" ObjectID="_1468075726" r:id="rId22">
            <o:LockedField>false</o:LockedField>
          </o:OLEObject>
        </w:object>
      </w:r>
    </w:p>
    <w:p w14:paraId="45F2B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乐乐在做小数加法时，把一个加数6.9看成了9.6，结果是17.1，正确结果应该是(       )。</w:t>
      </w:r>
    </w:p>
    <w:p w14:paraId="71F8AB8A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解析：14.4</w:t>
      </w:r>
    </w:p>
    <w:p w14:paraId="214A64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小马虎在计算一个数减4.29时，把4.29错看成了4.39，结果算出的得数是10.84，那么正确的得数应该是(        )。</w:t>
      </w:r>
    </w:p>
    <w:p w14:paraId="268DA05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10.84＋（4.39－4.29）</w:t>
      </w:r>
    </w:p>
    <w:p w14:paraId="768417C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＝10.84＋0.1</w:t>
      </w:r>
    </w:p>
    <w:p w14:paraId="26730DB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＝10.94</w:t>
      </w:r>
    </w:p>
    <w:p w14:paraId="40BBF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成成在计算一道小数减法算式时，把减数22错看成是2.2，算得结果是38.4，正确的结果应该是(     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)。</w:t>
      </w:r>
    </w:p>
    <w:p w14:paraId="3AE1F13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7F68DA0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2.2＋38.4＝40.6</w:t>
      </w:r>
    </w:p>
    <w:p w14:paraId="48468E4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40.6－22＝18.6</w:t>
      </w:r>
    </w:p>
    <w:p w14:paraId="676C6294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3" w:name="_Toc19342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24" name="图片 24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【考点十一】错中求解其二：数位错看。</w:t>
      </w:r>
      <w:bookmarkEnd w:id="13"/>
    </w:p>
    <w:p w14:paraId="54914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25" name="图片 25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小数加减法要把小数点对齐，即相同数位对齐，此类题型先根据数量关系求出原数，再计算正确得数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302A53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sz w:val="24"/>
          <w:szCs w:val="24"/>
        </w:rPr>
        <w:t>小糊涂在计算3.68加一个一位小数时，误把两个加数的末位对齐了，结果得4.83，正确的和应该是(        )。</w:t>
      </w:r>
    </w:p>
    <w:p w14:paraId="4E77F3A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6D7FF82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4.83－3.68＝1.15，所以一位小数是11.5。</w:t>
      </w:r>
    </w:p>
    <w:p w14:paraId="2E08D1E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3.68＋11.5＝15.18</w:t>
      </w:r>
    </w:p>
    <w:p w14:paraId="6D0696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小明在计算7.68加上一个整数时，错误地把加数的末尾对齐了，得到的结果是8.64，正确的结果应该是(        )。</w:t>
      </w:r>
    </w:p>
    <w:p w14:paraId="3531F8A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解析：</w:t>
      </w:r>
    </w:p>
    <w:p w14:paraId="18DCB3C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（8.64－7.68）×100＋7.68</w:t>
      </w:r>
    </w:p>
    <w:p w14:paraId="2F7CF57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＝0.96×100＋7.68</w:t>
      </w:r>
    </w:p>
    <w:p w14:paraId="31239AF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＝96＋7.68</w:t>
      </w:r>
    </w:p>
    <w:p w14:paraId="0C08809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＝103.68</w:t>
      </w:r>
    </w:p>
    <w:p w14:paraId="1D96992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所以，正确的结果是103.68。</w:t>
      </w:r>
    </w:p>
    <w:p w14:paraId="55CA77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小糊涂在计算5.32加一个一位小数时，误把两个加数的末位对齐了，结果得7.05，正确的得数应该是(        )。</w:t>
      </w:r>
    </w:p>
    <w:p w14:paraId="0D774728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解析：正确的得数应该是22.62。</w:t>
      </w:r>
    </w:p>
    <w:p w14:paraId="71E42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东东在计算3.68加一个一位小数时，由于错误的把小数的末位对齐，结果得到5.25，正确的得数应该是(        )。</w:t>
      </w:r>
    </w:p>
    <w:p w14:paraId="45534CA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4AC8BD9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27" o:spt="75" alt="eqIdd09b75173a752b7d635f5fbf56388974" type="#_x0000_t75" style="height:12.55pt;width:72.1pt;" o:ole="t" filled="f" o:preferrelative="t" stroked="f" coordsize="21600,21600">
            <v:path/>
            <v:fill on="f" focussize="0,0"/>
            <v:stroke on="f" joinstyle="miter"/>
            <v:imagedata r:id="rId25" o:title="eqIdd09b75173a752b7d635f5fbf56388974"/>
            <o:lock v:ext="edit" aspectratio="t"/>
            <w10:wrap type="none"/>
            <w10:anchorlock/>
          </v:shape>
          <o:OLEObject Type="Embed" ProgID="Equation.DSMT4" ShapeID="_x0000_i1027" DrawAspect="Content" ObjectID="_1468075727" r:id="rId24">
            <o:LockedField>false</o:LockedField>
          </o:OLEObject>
        </w:object>
      </w:r>
    </w:p>
    <w:p w14:paraId="374DAED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28" o:spt="75" alt="eqIda240c3c6936937c0fc602231f1cfa39b" type="#_x0000_t75" style="height:12.55pt;width:77.4pt;" o:ole="t" filled="f" o:preferrelative="t" stroked="f" coordsize="21600,21600">
            <v:path/>
            <v:fill on="f" focussize="0,0"/>
            <v:stroke on="f" joinstyle="miter"/>
            <v:imagedata r:id="rId27" o:title="eqIda240c3c6936937c0fc602231f1cfa39b"/>
            <o:lock v:ext="edit" aspectratio="t"/>
            <w10:wrap type="none"/>
            <w10:anchorlock/>
          </v:shape>
          <o:OLEObject Type="Embed" ProgID="Equation.DSMT4" ShapeID="_x0000_i1028" DrawAspect="Content" ObjectID="_1468075728" r:id="rId26">
            <o:LockedField>false</o:LockedField>
          </o:OLEObject>
        </w:object>
      </w:r>
    </w:p>
    <w:p w14:paraId="4E3EDC61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4" w:name="_Toc18572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26" name="图片 26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【考点十二】错中求解其三：小数点错看。</w:t>
      </w:r>
      <w:bookmarkEnd w:id="14"/>
    </w:p>
    <w:p w14:paraId="45DEF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27" name="图片 27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小数点错看问题，先根据数量关系求出原数，再计算正确得数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5F6A8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奇思在计算13.5＋A时，把A的小数点向右移动了一位，得出的结果是19.3，正确的结果是(        )。</w:t>
      </w:r>
    </w:p>
    <w:p w14:paraId="50BDC3B5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</w:t>
      </w:r>
    </w:p>
    <w:p w14:paraId="305A0385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19.3﹣13.5＝5.8</w:t>
      </w:r>
    </w:p>
    <w:p w14:paraId="3D09F5E0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5.8向左移动一位是0.58；</w:t>
      </w:r>
    </w:p>
    <w:p w14:paraId="176E935A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13.5＋0.58＝14.08</w:t>
      </w:r>
    </w:p>
    <w:p w14:paraId="606861A7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所以正确的结果是14.08。</w:t>
      </w:r>
    </w:p>
    <w:p w14:paraId="70D8B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小舟在计算12.6加一个两位小数时，把小数点看错了，得出的结果是28.4，正确的结果是(        )。</w:t>
      </w:r>
    </w:p>
    <w:p w14:paraId="5289F10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382BB65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28.4－12.6＝15.8</w:t>
      </w:r>
    </w:p>
    <w:p w14:paraId="29783D2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因为是两位小数，所以这个两位小数是1.58</w:t>
      </w:r>
    </w:p>
    <w:p w14:paraId="1238298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12.6＋1.58＝14.18</w:t>
      </w:r>
    </w:p>
    <w:p w14:paraId="09B68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乐乐在计算一道加法题时，把加数3.26的小数点漏了，计算出和是338.8，正确的答案就是(        )。</w:t>
      </w:r>
    </w:p>
    <w:p w14:paraId="628EF03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12CC80D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3.26×100＝326</w:t>
      </w:r>
    </w:p>
    <w:p w14:paraId="2F7006F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338.8－326＋3.26</w:t>
      </w:r>
    </w:p>
    <w:p w14:paraId="08AFB62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＝12.8＋3.26</w:t>
      </w:r>
    </w:p>
    <w:p w14:paraId="55ED5B0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＝16.06</w:t>
      </w:r>
    </w:p>
    <w:p w14:paraId="56847D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小虎在计算一个一位小数减4.28时，由于漏掉了这个一位小数的小数点，得到的差是50.72，正确的结果是(        )。</w:t>
      </w:r>
    </w:p>
    <w:p w14:paraId="744B1F4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630CE82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29" o:spt="75" alt="eqIdf0a8495b58d2ce85b914d90be7c220dd" type="#_x0000_t75" style="height:12.5pt;width:71.25pt;" o:ole="t" filled="f" o:preferrelative="t" stroked="f" coordsize="21600,21600">
            <v:path/>
            <v:fill on="f" focussize="0,0"/>
            <v:stroke on="f" joinstyle="miter"/>
            <v:imagedata r:id="rId29" o:title="eqIdf0a8495b58d2ce85b914d90be7c220dd"/>
            <o:lock v:ext="edit" aspectratio="t"/>
            <w10:wrap type="none"/>
            <w10:anchorlock/>
          </v:shape>
          <o:OLEObject Type="Embed" ProgID="Equation.DSMT4" ShapeID="_x0000_i1029" DrawAspect="Content" ObjectID="_1468075729" r:id="rId28">
            <o:LockedField>false</o:LockedField>
          </o:OLEObject>
        </w:object>
      </w:r>
    </w:p>
    <w:p w14:paraId="3621315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30" o:spt="75" alt="eqId06c7235ed662b1509d4e164b717c0d1f" type="#_x0000_t75" style="height:12.45pt;width:67.7pt;" o:ole="t" filled="f" o:preferrelative="t" stroked="f" coordsize="21600,21600">
            <v:path/>
            <v:fill on="f" focussize="0,0"/>
            <v:stroke on="f" joinstyle="miter"/>
            <v:imagedata r:id="rId31" o:title="eqId06c7235ed662b1509d4e164b717c0d1f"/>
            <o:lock v:ext="edit" aspectratio="t"/>
            <w10:wrap type="none"/>
            <w10:anchorlock/>
          </v:shape>
          <o:OLEObject Type="Embed" ProgID="Equation.DSMT4" ShapeID="_x0000_i1030" DrawAspect="Content" ObjectID="_1468075730" r:id="rId30">
            <o:LockedField>false</o:LockedField>
          </o:OLEObject>
        </w:object>
      </w:r>
    </w:p>
    <w:p w14:paraId="2BBC8E99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5" w:name="_Toc26428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28" name="图片 28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【考点十三】错中求解其四：运算符号错看。</w:t>
      </w:r>
      <w:bookmarkEnd w:id="15"/>
    </w:p>
    <w:p w14:paraId="4A5425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31" name="图片 31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运算符号错看问题，先根据数量关系求出原数，再计算正确得数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2DC73D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小强在计算8.5减去一个两位小数时，把减号当成了加号，算的结果是13.09，这道减法算式的正确得数是(        )。</w:t>
      </w:r>
    </w:p>
    <w:p w14:paraId="03991A95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</w:t>
      </w:r>
    </w:p>
    <w:p w14:paraId="137E5194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13.09－8.5＝4.59</w:t>
      </w:r>
    </w:p>
    <w:p w14:paraId="3C895C69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8.5－4.59＝3.91</w:t>
      </w:r>
    </w:p>
    <w:p w14:paraId="3F6A5E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芳芳在计算7.3加上一个两位小数时，错把加号看成了减号，结果得到5.84，正确的得数应是(        )。</w:t>
      </w:r>
    </w:p>
    <w:p w14:paraId="04911CF2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</w:t>
      </w:r>
    </w:p>
    <w:p w14:paraId="7EA52BE5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7.3－5.84＝1.46</w:t>
      </w:r>
    </w:p>
    <w:p w14:paraId="78BC06E3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7.3＋1.46＝8.76</w:t>
      </w:r>
    </w:p>
    <w:p w14:paraId="5C34A1A4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则正确的得数是8.76。</w:t>
      </w:r>
    </w:p>
    <w:p w14:paraId="75975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小强用竖式计算8.3加一个两位小数时，把加号看成了减号结果是5.46，正确的结果是(   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 )。</w:t>
      </w:r>
    </w:p>
    <w:p w14:paraId="63A05D8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【答案】11.14</w:t>
      </w:r>
    </w:p>
    <w:p w14:paraId="39174D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小马虎用竖式计算6.3加一个两位小数时，把加号看成了减号，得3.25，那么正确的结果应该是(   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 )。</w:t>
      </w:r>
    </w:p>
    <w:p w14:paraId="2B71432D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00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A．9.35</w:t>
      </w:r>
      <w:r>
        <w:rPr>
          <w:rFonts w:hint="default" w:ascii="Times New Roman" w:hAnsi="Times New Roman" w:eastAsia="黑体" w:cs="Times New Roman"/>
          <w:sz w:val="24"/>
          <w:szCs w:val="24"/>
        </w:rPr>
        <w:tab/>
      </w:r>
      <w:r>
        <w:rPr>
          <w:rFonts w:hint="default" w:ascii="Times New Roman" w:hAnsi="Times New Roman" w:eastAsia="黑体" w:cs="Times New Roman"/>
          <w:sz w:val="24"/>
          <w:szCs w:val="24"/>
        </w:rPr>
        <w:t>B．9.55</w:t>
      </w:r>
      <w:r>
        <w:rPr>
          <w:rFonts w:hint="default" w:ascii="Times New Roman" w:hAnsi="Times New Roman" w:eastAsia="黑体" w:cs="Times New Roman"/>
          <w:sz w:val="24"/>
          <w:szCs w:val="24"/>
        </w:rPr>
        <w:tab/>
      </w:r>
      <w:r>
        <w:rPr>
          <w:rFonts w:hint="default" w:ascii="Times New Roman" w:hAnsi="Times New Roman" w:eastAsia="黑体" w:cs="Times New Roman"/>
          <w:sz w:val="24"/>
          <w:szCs w:val="24"/>
        </w:rPr>
        <w:t>C．3.05</w:t>
      </w:r>
      <w:r>
        <w:rPr>
          <w:rFonts w:hint="default" w:ascii="Times New Roman" w:hAnsi="Times New Roman" w:eastAsia="黑体" w:cs="Times New Roman"/>
          <w:sz w:val="24"/>
          <w:szCs w:val="24"/>
        </w:rPr>
        <w:tab/>
      </w:r>
      <w:r>
        <w:rPr>
          <w:rFonts w:hint="default" w:ascii="Times New Roman" w:hAnsi="Times New Roman" w:eastAsia="黑体" w:cs="Times New Roman"/>
          <w:sz w:val="24"/>
          <w:szCs w:val="24"/>
        </w:rPr>
        <w:t>D．8.35</w:t>
      </w:r>
    </w:p>
    <w:p w14:paraId="5D91F1F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【答案】A</w:t>
      </w:r>
    </w:p>
    <w:p w14:paraId="37E36AE9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6" w:name="_Toc9825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32" name="图片 32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【考点十四】复杂的小数加减法简便计算。</w:t>
      </w:r>
      <w:bookmarkEnd w:id="16"/>
    </w:p>
    <w:p w14:paraId="5BB1A8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33" name="图片 33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注意观察数字特点，把每一个接近能凑整的数字变形，再去计算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661C7A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eastAsia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简算。</w:t>
      </w:r>
    </w:p>
    <w:p w14:paraId="538E5A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0.9+9.9+99.9+999.9+9999.9</w:t>
      </w:r>
    </w:p>
    <w:p w14:paraId="55E356B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解析：观察算式中的每个数，发现，它们分别与1、10、100、1000、10000相差0.1，因此可以先把它们分别看成1、10、100、1000、10000来计算，再减去5个0.1。</w:t>
      </w:r>
    </w:p>
    <w:p w14:paraId="6CE613A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0.9+9.9＋99.9+999.9+9999.9</w:t>
      </w:r>
    </w:p>
    <w:p w14:paraId="3D17346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=(1-0.1)+(10-0.1)+(100-0.1)+(1000-0.1)+(10000-0.1)</w:t>
      </w:r>
    </w:p>
    <w:p w14:paraId="6493429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=(1+10+100+1000+10000)-(0.1+0.1+0.1+0.1+0.1)</w:t>
      </w:r>
    </w:p>
    <w:p w14:paraId="19E4E13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=1111-0.5 </w:t>
      </w:r>
    </w:p>
    <w:p w14:paraId="487A115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=11110.5</w:t>
      </w:r>
    </w:p>
    <w:p w14:paraId="1DBDC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简算。</w:t>
      </w:r>
    </w:p>
    <w:p w14:paraId="32829C44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1999+199.9+19.99+1.999+1.111</w:t>
      </w:r>
    </w:p>
    <w:p w14:paraId="201B6F42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</w:t>
      </w:r>
    </w:p>
    <w:p w14:paraId="5C60F746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=（1999+1）+（199.9＋0.1）+（（19.99＋0.01）+（1.999＋0.001）</w:t>
      </w:r>
    </w:p>
    <w:p w14:paraId="1A04CA3E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 xml:space="preserve">=2000+200＋20+2 </w:t>
      </w:r>
    </w:p>
    <w:p w14:paraId="1C9C74A2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=222</w:t>
      </w:r>
    </w:p>
    <w:p w14:paraId="3A271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eastAsia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简算。</w:t>
      </w:r>
    </w:p>
    <w:p w14:paraId="6CE554B9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99.5＋99.6＋99.7＋99.8＋99.9</w:t>
      </w:r>
    </w:p>
    <w:p w14:paraId="536C47D6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</w:t>
      </w:r>
    </w:p>
    <w:p w14:paraId="1C73E646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object>
          <v:shape id="_x0000_i1031" o:spt="75" alt="eqId2ee03ada71106cce699527f0124d2ec5" type="#_x0000_t75" style="height:12.5pt;width:131.05pt;" o:ole="t" filled="f" o:preferrelative="t" stroked="f" coordsize="21600,21600">
            <v:path/>
            <v:fill on="f" focussize="0,0"/>
            <v:stroke on="f" joinstyle="miter"/>
            <v:imagedata r:id="rId33" o:title="eqId2ee03ada71106cce699527f0124d2ec5"/>
            <o:lock v:ext="edit" aspectratio="t"/>
            <w10:wrap type="none"/>
            <w10:anchorlock/>
          </v:shape>
          <o:OLEObject Type="Embed" ProgID="Equation.DSMT4" ShapeID="_x0000_i1031" DrawAspect="Content" ObjectID="_1468075731" r:id="rId32">
            <o:LockedField>false</o:LockedField>
          </o:OLEObject>
        </w:object>
      </w:r>
    </w:p>
    <w:p w14:paraId="1E91FE5C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object>
          <v:shape id="_x0000_i1032" o:spt="75" alt="eqId20325b358bb69f5c4f693b7ef03267b0" type="#_x0000_t75" style="height:17.8pt;width:158.4pt;" o:ole="t" filled="f" o:preferrelative="t" stroked="f" coordsize="21600,21600">
            <v:path/>
            <v:fill on="f" focussize="0,0"/>
            <v:stroke on="f" joinstyle="miter"/>
            <v:imagedata r:id="rId35" o:title="eqId20325b358bb69f5c4f693b7ef03267b0"/>
            <o:lock v:ext="edit" aspectratio="t"/>
            <w10:wrap type="none"/>
            <w10:anchorlock/>
          </v:shape>
          <o:OLEObject Type="Embed" ProgID="Equation.DSMT4" ShapeID="_x0000_i1032" DrawAspect="Content" ObjectID="_1468075732" r:id="rId34">
            <o:LockedField>false</o:LockedField>
          </o:OLEObject>
        </w:object>
      </w:r>
    </w:p>
    <w:p w14:paraId="53D6D2BC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object>
          <v:shape id="_x0000_i1033" o:spt="75" alt="eqIdef95ab0cbc771762455db8e842d9cc66" type="#_x0000_t75" style="height:12.6pt;width:48.4pt;" o:ole="t" filled="f" o:preferrelative="t" stroked="f" coordsize="21600,21600">
            <v:path/>
            <v:fill on="f" focussize="0,0"/>
            <v:stroke on="f" joinstyle="miter"/>
            <v:imagedata r:id="rId37" o:title="eqIdef95ab0cbc771762455db8e842d9cc66"/>
            <o:lock v:ext="edit" aspectratio="t"/>
            <w10:wrap type="none"/>
            <w10:anchorlock/>
          </v:shape>
          <o:OLEObject Type="Embed" ProgID="Equation.DSMT4" ShapeID="_x0000_i1033" DrawAspect="Content" ObjectID="_1468075733" r:id="rId36">
            <o:LockedField>false</o:LockedField>
          </o:OLEObject>
        </w:object>
      </w:r>
    </w:p>
    <w:p w14:paraId="4C3027D0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object>
          <v:shape id="_x0000_i1034" o:spt="75" alt="eqId594b2aa72a7a9aebc960e79f16f74d57" type="#_x0000_t75" style="height:12.6pt;width:35.2pt;" o:ole="t" filled="f" o:preferrelative="t" stroked="f" coordsize="21600,21600">
            <v:path/>
            <v:fill on="f" focussize="0,0"/>
            <v:stroke on="f" joinstyle="miter"/>
            <v:imagedata r:id="rId39" o:title="eqId594b2aa72a7a9aebc960e79f16f74d57"/>
            <o:lock v:ext="edit" aspectratio="t"/>
            <w10:wrap type="none"/>
            <w10:anchorlock/>
          </v:shape>
          <o:OLEObject Type="Embed" ProgID="Equation.DSMT4" ShapeID="_x0000_i1034" DrawAspect="Content" ObjectID="_1468075734" r:id="rId38">
            <o:LockedField>false</o:LockedField>
          </o:OLEObject>
        </w:object>
      </w:r>
    </w:p>
    <w:p w14:paraId="4A429F32">
      <w:pPr>
        <w:spacing w:line="360" w:lineRule="auto"/>
        <w:jc w:val="left"/>
        <w:textAlignment w:val="center"/>
        <w:rPr>
          <w:rFonts w:hint="eastAsia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bookmarkStart w:id="17" w:name="_GoBack"/>
      <w:bookmarkEnd w:id="17"/>
      <w:r>
        <w:rPr>
          <w:rFonts w:hint="eastAsia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简算。</w:t>
      </w:r>
    </w:p>
    <w:p w14:paraId="67ACEC56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0.75＋9.75＋99.75＋999.75＋1</w:t>
      </w:r>
    </w:p>
    <w:p w14:paraId="4296A72C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</w:t>
      </w:r>
    </w:p>
    <w:p w14:paraId="5C8D1C1D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object>
          <v:shape id="_x0000_i1035" o:spt="75" alt="eqId0e893533a3115d16971e733bca750ab7" type="#_x0000_t75" style="height:12.55pt;width:131.95pt;" o:ole="t" filled="f" o:preferrelative="t" stroked="f" coordsize="21600,21600">
            <v:path/>
            <v:fill on="f" focussize="0,0"/>
            <v:stroke on="f" joinstyle="miter"/>
            <v:imagedata r:id="rId41" o:title="eqId0e893533a3115d16971e733bca750ab7"/>
            <o:lock v:ext="edit" aspectratio="t"/>
            <w10:wrap type="none"/>
            <w10:anchorlock/>
          </v:shape>
          <o:OLEObject Type="Embed" ProgID="Equation.DSMT4" ShapeID="_x0000_i1035" DrawAspect="Content" ObjectID="_1468075735" r:id="rId40">
            <o:LockedField>false</o:LockedField>
          </o:OLEObject>
        </w:object>
      </w:r>
    </w:p>
    <w:p w14:paraId="2BC0782A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object>
          <v:shape id="_x0000_i1036" o:spt="75" alt="eqId8be5354d43c2af84298ad95f70459e43" type="#_x0000_t75" style="height:12.5pt;width:112.6pt;" o:ole="t" filled="f" o:preferrelative="t" stroked="f" coordsize="21600,21600">
            <v:path/>
            <v:fill on="f" focussize="0,0"/>
            <v:stroke on="f" joinstyle="miter"/>
            <v:imagedata r:id="rId43" o:title="eqId8be5354d43c2af84298ad95f70459e43"/>
            <o:lock v:ext="edit" aspectratio="t"/>
            <w10:wrap type="none"/>
            <w10:anchorlock/>
          </v:shape>
          <o:OLEObject Type="Embed" ProgID="Equation.DSMT4" ShapeID="_x0000_i1036" DrawAspect="Content" ObjectID="_1468075736" r:id="rId42">
            <o:LockedField>false</o:LockedField>
          </o:OLEObject>
        </w:object>
      </w:r>
    </w:p>
    <w:p w14:paraId="0945BCBB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object>
          <v:shape id="_x0000_i1037" o:spt="75" alt="eqIdcdfbbef52c2cdabd4edb06009c54aedf" type="#_x0000_t75" style="height:11.15pt;width:30.75pt;" o:ole="t" filled="f" o:preferrelative="t" stroked="f" coordsize="21600,21600">
            <v:path/>
            <v:fill on="f" focussize="0,0"/>
            <v:stroke on="f" joinstyle="miter"/>
            <v:imagedata r:id="rId45" o:title="eqIdcdfbbef52c2cdabd4edb06009c54aedf"/>
            <o:lock v:ext="edit" aspectratio="t"/>
            <w10:wrap type="none"/>
            <w10:anchorlock/>
          </v:shape>
          <o:OLEObject Type="Embed" ProgID="Equation.DSMT4" ShapeID="_x0000_i1037" DrawAspect="Content" ObjectID="_1468075737" r:id="rId44">
            <o:LockedField>false</o:LockedField>
          </o:OLEObject>
        </w:object>
      </w:r>
    </w:p>
    <w:p w14:paraId="40E79DD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sz w:val="24"/>
          <w:szCs w:val="24"/>
        </w:rPr>
      </w:pPr>
    </w:p>
    <w:p w14:paraId="2D6428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outlineLvl w:val="9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1CEF90B9-3AE2-41DE-9C98-5E42C44A2686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书魂体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2" w:fontKey="{1CEE00A3-5EFA-491A-8A2F-49D4386375A1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3" w:fontKey="{70F77048-D54F-42B0-A4F9-2A26BDE25672}"/>
  </w:font>
  <w:font w:name="红豆大展宏兔">
    <w:altName w:val="宋体"/>
    <w:panose1 w:val="02000509000000000000"/>
    <w:charset w:val="86"/>
    <w:family w:val="auto"/>
    <w:pitch w:val="default"/>
    <w:sig w:usb0="00000000" w:usb1="00000000" w:usb2="00000012" w:usb3="00000000" w:csb0="00040001" w:csb1="00000000"/>
    <w:embedRegular r:id="rId4" w:fontKey="{8A0AF19B-1D77-4116-9252-1C1F66969084}"/>
  </w:font>
  <w:font w:name="汉仪长宋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5" w:fontKey="{CD08EA70-DD93-404E-BFC7-40EDC025E6D7}"/>
  </w:font>
  <w:font w:name="WPSEMBED5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WPSEMBED6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BE911B">
    <w:pPr>
      <w:pStyle w:val="6"/>
      <w:jc w:val="left"/>
      <w:rPr>
        <w:rFonts w:hint="default" w:ascii="红豆大展宏兔" w:hAnsi="红豆大展宏兔" w:eastAsia="红豆大展宏兔" w:cs="红豆大展宏兔"/>
        <w:color w:val="000000" w:themeColor="text1"/>
        <w:sz w:val="28"/>
        <w:szCs w:val="40"/>
        <w:lang w:val="en-US" w:eastAsia="zh-CN"/>
        <w14:textFill>
          <w14:solidFill>
            <w14:schemeClr w14:val="tx1"/>
          </w14:solidFill>
        </w14:textFill>
      </w:rPr>
    </w:pPr>
    <w:r>
      <w:rPr>
        <w:rFonts w:hint="default" w:ascii="红豆大展宏兔" w:hAnsi="红豆大展宏兔" w:eastAsia="红豆大展宏兔" w:cs="红豆大展宏兔"/>
        <w:color w:val="000000" w:themeColor="text1"/>
        <w:sz w:val="28"/>
        <w:szCs w:val="40"/>
        <w:lang w:val="en-US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Fill>
          <w14:solidFill>
            <w14:schemeClr w14:val="tx1"/>
          </w14:solidFill>
        </w14:textFill>
        <w14:props3d w14:prstMaterial="clear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5" name="文本框 1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04689B">
                          <w:pPr>
                            <w:pStyle w:val="6"/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</w:pP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 xml:space="preserve">第 </w: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 xml:space="preserve"> 页 共 </w: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>6</w: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bJA78tAgAAWQQAAA4AAABkcnMvZTJvRG9jLnhtbK1UzY7TMBC+I/EO&#10;lu80aWFX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GbJA78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804689B">
                    <w:pPr>
                      <w:pStyle w:val="6"/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</w:pP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 xml:space="preserve">第 </w: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>1</w: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end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 xml:space="preserve"> 页 共 </w: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instrText xml:space="preserve"> NUMPAGES  \* MERGEFORMAT </w:instrTex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>6</w: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end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  <w:p w14:paraId="3800FAAC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4281AE">
    <w:pPr>
      <w:pStyle w:val="7"/>
      <w:keepNext w:val="0"/>
      <w:keepLines w:val="0"/>
      <w:pageBreakBefore w:val="0"/>
      <w:widowControl w:val="0"/>
      <w:pBdr>
        <w:bottom w:val="single" w:color="FFFFFF" w:sz="4" w:space="1"/>
      </w:pBdr>
      <w:kinsoku/>
      <w:wordWrap/>
      <w:overflowPunct/>
      <w:topLinePunct w:val="0"/>
      <w:autoSpaceDE/>
      <w:autoSpaceDN/>
      <w:bidi w:val="0"/>
      <w:adjustRightInd/>
      <w:snapToGrid w:val="0"/>
      <w:jc w:val="center"/>
      <w:textAlignment w:val="center"/>
      <w:rPr>
        <w:rFonts w:hint="eastAsia" w:ascii="汉仪书魂体简" w:hAnsi="汉仪书魂体简" w:eastAsia="汉仪书魂体简" w:cs="汉仪书魂体简"/>
        <w:b w:val="0"/>
        <w:bCs w:val="0"/>
        <w:i w:val="0"/>
        <w:iCs w:val="0"/>
        <w:color w:val="C00000"/>
        <w:sz w:val="28"/>
        <w:szCs w:val="40"/>
        <w:highlight w:val="yellow"/>
        <w:lang w:val="en-US" w:eastAsia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Fill>
          <w14:gradFill>
            <w14:gsLst>
              <w14:gs w14:pos="0">
                <w14:srgbClr w14:val="A73737"/>
              </w14:gs>
              <w14:gs w14:pos="75000">
                <w14:srgbClr w14:val="872C2C">
                  <w14:lumMod w14:val="95000"/>
                  <w14:lumOff w14:val="5000"/>
                </w14:srgbClr>
              </w14:gs>
            </w14:gsLst>
            <w14:lin w14:ang="0" w14:scaled="1"/>
          </w14:gradFill>
        </w14:textFill>
        <w14:props3d w14:prstMaterial="clear"/>
      </w:rPr>
    </w:pPr>
  </w:p>
  <w:p w14:paraId="06786C17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38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attachedTemplate r:id="rId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UxOGNlZjhkNGI0NTBhYTI0NTFmNzhmOGZjYjYxM2UifQ=="/>
  </w:docVars>
  <w:rsids>
    <w:rsidRoot w:val="3A4F0FC7"/>
    <w:rsid w:val="00003864"/>
    <w:rsid w:val="00071C5A"/>
    <w:rsid w:val="000A0D4E"/>
    <w:rsid w:val="000A5607"/>
    <w:rsid w:val="000B4690"/>
    <w:rsid w:val="000B5877"/>
    <w:rsid w:val="000F3C27"/>
    <w:rsid w:val="000F5D1D"/>
    <w:rsid w:val="00105775"/>
    <w:rsid w:val="001176C8"/>
    <w:rsid w:val="00131161"/>
    <w:rsid w:val="00186D19"/>
    <w:rsid w:val="001D7D62"/>
    <w:rsid w:val="001E2937"/>
    <w:rsid w:val="001E45D7"/>
    <w:rsid w:val="001F64D7"/>
    <w:rsid w:val="002A3407"/>
    <w:rsid w:val="002E7B3F"/>
    <w:rsid w:val="00316BF9"/>
    <w:rsid w:val="0032431D"/>
    <w:rsid w:val="00334427"/>
    <w:rsid w:val="003B3871"/>
    <w:rsid w:val="004151FC"/>
    <w:rsid w:val="004163E6"/>
    <w:rsid w:val="0045374B"/>
    <w:rsid w:val="00462430"/>
    <w:rsid w:val="004A378A"/>
    <w:rsid w:val="004F258F"/>
    <w:rsid w:val="005071BA"/>
    <w:rsid w:val="00512455"/>
    <w:rsid w:val="00530BF6"/>
    <w:rsid w:val="005930CF"/>
    <w:rsid w:val="005D5EAA"/>
    <w:rsid w:val="00630898"/>
    <w:rsid w:val="0064194B"/>
    <w:rsid w:val="00646D77"/>
    <w:rsid w:val="006639AA"/>
    <w:rsid w:val="00663F61"/>
    <w:rsid w:val="0066446D"/>
    <w:rsid w:val="0067588D"/>
    <w:rsid w:val="0069062D"/>
    <w:rsid w:val="006A3B8E"/>
    <w:rsid w:val="006D08BA"/>
    <w:rsid w:val="00764280"/>
    <w:rsid w:val="0077196D"/>
    <w:rsid w:val="007A0151"/>
    <w:rsid w:val="007A0562"/>
    <w:rsid w:val="007D0C94"/>
    <w:rsid w:val="007E76FC"/>
    <w:rsid w:val="00814BF9"/>
    <w:rsid w:val="00824EE4"/>
    <w:rsid w:val="008B06C3"/>
    <w:rsid w:val="008E215F"/>
    <w:rsid w:val="008F45F3"/>
    <w:rsid w:val="009151CB"/>
    <w:rsid w:val="00937A70"/>
    <w:rsid w:val="009C2B8D"/>
    <w:rsid w:val="009D071F"/>
    <w:rsid w:val="009D1BED"/>
    <w:rsid w:val="00A11D5B"/>
    <w:rsid w:val="00A379A5"/>
    <w:rsid w:val="00A41291"/>
    <w:rsid w:val="00A51DA3"/>
    <w:rsid w:val="00A763C4"/>
    <w:rsid w:val="00A83AB3"/>
    <w:rsid w:val="00AA7F08"/>
    <w:rsid w:val="00AD058F"/>
    <w:rsid w:val="00AE00C7"/>
    <w:rsid w:val="00B43BE0"/>
    <w:rsid w:val="00B94F2C"/>
    <w:rsid w:val="00BA00AA"/>
    <w:rsid w:val="00BD562B"/>
    <w:rsid w:val="00C02FC6"/>
    <w:rsid w:val="00C60982"/>
    <w:rsid w:val="00CC4619"/>
    <w:rsid w:val="00CE0B0C"/>
    <w:rsid w:val="00CF50E2"/>
    <w:rsid w:val="00D25B52"/>
    <w:rsid w:val="00D54476"/>
    <w:rsid w:val="00D7745E"/>
    <w:rsid w:val="00D97393"/>
    <w:rsid w:val="00DE033D"/>
    <w:rsid w:val="00E102EB"/>
    <w:rsid w:val="00E75FBA"/>
    <w:rsid w:val="00E81F9A"/>
    <w:rsid w:val="00E91B1E"/>
    <w:rsid w:val="00EB4505"/>
    <w:rsid w:val="00EF3702"/>
    <w:rsid w:val="00F93935"/>
    <w:rsid w:val="00FD147D"/>
    <w:rsid w:val="013D50FB"/>
    <w:rsid w:val="01CC2686"/>
    <w:rsid w:val="01D03EC4"/>
    <w:rsid w:val="02486D5E"/>
    <w:rsid w:val="027709A7"/>
    <w:rsid w:val="03857DDD"/>
    <w:rsid w:val="03A916F7"/>
    <w:rsid w:val="03DB6253"/>
    <w:rsid w:val="04374FD5"/>
    <w:rsid w:val="04393F8E"/>
    <w:rsid w:val="04564122"/>
    <w:rsid w:val="04590606"/>
    <w:rsid w:val="05045D8C"/>
    <w:rsid w:val="0616772D"/>
    <w:rsid w:val="063B05BA"/>
    <w:rsid w:val="06831247"/>
    <w:rsid w:val="06D3731F"/>
    <w:rsid w:val="06F96F73"/>
    <w:rsid w:val="074A6166"/>
    <w:rsid w:val="07953E17"/>
    <w:rsid w:val="07A12B7A"/>
    <w:rsid w:val="084166E2"/>
    <w:rsid w:val="08D1027F"/>
    <w:rsid w:val="08EE6BBF"/>
    <w:rsid w:val="09175D4E"/>
    <w:rsid w:val="09811930"/>
    <w:rsid w:val="09FD6D8E"/>
    <w:rsid w:val="0A2B276F"/>
    <w:rsid w:val="0A446439"/>
    <w:rsid w:val="0A8D3055"/>
    <w:rsid w:val="0A9C6840"/>
    <w:rsid w:val="0ADD6C95"/>
    <w:rsid w:val="0B307947"/>
    <w:rsid w:val="0B511607"/>
    <w:rsid w:val="0BE91440"/>
    <w:rsid w:val="0C5A40D5"/>
    <w:rsid w:val="0C63003F"/>
    <w:rsid w:val="0CAC3414"/>
    <w:rsid w:val="0CCB63B0"/>
    <w:rsid w:val="0D010EE5"/>
    <w:rsid w:val="0D230E8C"/>
    <w:rsid w:val="0D2A4050"/>
    <w:rsid w:val="0D5D07A1"/>
    <w:rsid w:val="0DC04E8F"/>
    <w:rsid w:val="0DFE0692"/>
    <w:rsid w:val="0E3E50CD"/>
    <w:rsid w:val="0E4E5040"/>
    <w:rsid w:val="0E541672"/>
    <w:rsid w:val="0E7A7952"/>
    <w:rsid w:val="0E980314"/>
    <w:rsid w:val="0F202FDF"/>
    <w:rsid w:val="0FA90C9A"/>
    <w:rsid w:val="1006611A"/>
    <w:rsid w:val="104703FD"/>
    <w:rsid w:val="10662D41"/>
    <w:rsid w:val="109221C3"/>
    <w:rsid w:val="10DE709A"/>
    <w:rsid w:val="11016585"/>
    <w:rsid w:val="11272B51"/>
    <w:rsid w:val="112B51EC"/>
    <w:rsid w:val="11497BCF"/>
    <w:rsid w:val="115D0314"/>
    <w:rsid w:val="11B4224E"/>
    <w:rsid w:val="11E61FF9"/>
    <w:rsid w:val="121A3998"/>
    <w:rsid w:val="12AA3F23"/>
    <w:rsid w:val="12EF79D1"/>
    <w:rsid w:val="13A24B2E"/>
    <w:rsid w:val="13C76782"/>
    <w:rsid w:val="148B46BF"/>
    <w:rsid w:val="14D33EE4"/>
    <w:rsid w:val="14E455B7"/>
    <w:rsid w:val="157601E9"/>
    <w:rsid w:val="15883F5A"/>
    <w:rsid w:val="15F54623"/>
    <w:rsid w:val="164D2745"/>
    <w:rsid w:val="1662251B"/>
    <w:rsid w:val="16A1171D"/>
    <w:rsid w:val="170C4ABB"/>
    <w:rsid w:val="17581BAD"/>
    <w:rsid w:val="17667F24"/>
    <w:rsid w:val="17953A70"/>
    <w:rsid w:val="18B91FD7"/>
    <w:rsid w:val="18C933C0"/>
    <w:rsid w:val="19091CFA"/>
    <w:rsid w:val="194F3BED"/>
    <w:rsid w:val="196E207A"/>
    <w:rsid w:val="196F47A3"/>
    <w:rsid w:val="19793EE2"/>
    <w:rsid w:val="199F07C8"/>
    <w:rsid w:val="19D83220"/>
    <w:rsid w:val="19DB2F52"/>
    <w:rsid w:val="19DF7ACC"/>
    <w:rsid w:val="1A0E11E5"/>
    <w:rsid w:val="1AA32431"/>
    <w:rsid w:val="1ACC12A8"/>
    <w:rsid w:val="1AFA759C"/>
    <w:rsid w:val="1B1B1C1C"/>
    <w:rsid w:val="1B4F7305"/>
    <w:rsid w:val="1C4709A9"/>
    <w:rsid w:val="1C86050F"/>
    <w:rsid w:val="1CB802C4"/>
    <w:rsid w:val="1D5C1A72"/>
    <w:rsid w:val="1DDA68BD"/>
    <w:rsid w:val="1DF56B6C"/>
    <w:rsid w:val="1E1249C9"/>
    <w:rsid w:val="1EDE1F7D"/>
    <w:rsid w:val="1EFC5293"/>
    <w:rsid w:val="1F43578E"/>
    <w:rsid w:val="1F930F62"/>
    <w:rsid w:val="1FB1708F"/>
    <w:rsid w:val="1FFC4519"/>
    <w:rsid w:val="2011178F"/>
    <w:rsid w:val="208D52B9"/>
    <w:rsid w:val="20B03DF7"/>
    <w:rsid w:val="21000B8C"/>
    <w:rsid w:val="21060400"/>
    <w:rsid w:val="210E55B0"/>
    <w:rsid w:val="21712F17"/>
    <w:rsid w:val="21843185"/>
    <w:rsid w:val="21C6002A"/>
    <w:rsid w:val="21ED2C34"/>
    <w:rsid w:val="234D5D34"/>
    <w:rsid w:val="237764C4"/>
    <w:rsid w:val="2441640A"/>
    <w:rsid w:val="24853478"/>
    <w:rsid w:val="24986A7F"/>
    <w:rsid w:val="2507404F"/>
    <w:rsid w:val="255117E5"/>
    <w:rsid w:val="25B74FF1"/>
    <w:rsid w:val="25DA25FE"/>
    <w:rsid w:val="25E84C97"/>
    <w:rsid w:val="25F8311F"/>
    <w:rsid w:val="26125217"/>
    <w:rsid w:val="267E4D1C"/>
    <w:rsid w:val="26972FDA"/>
    <w:rsid w:val="26B24DF9"/>
    <w:rsid w:val="26D15FFB"/>
    <w:rsid w:val="26FC0024"/>
    <w:rsid w:val="271134ED"/>
    <w:rsid w:val="27346F3B"/>
    <w:rsid w:val="27441B79"/>
    <w:rsid w:val="27A15932"/>
    <w:rsid w:val="27DD5FE1"/>
    <w:rsid w:val="282E10D2"/>
    <w:rsid w:val="28757F88"/>
    <w:rsid w:val="28846503"/>
    <w:rsid w:val="28933C97"/>
    <w:rsid w:val="28D02614"/>
    <w:rsid w:val="28F5041E"/>
    <w:rsid w:val="28FB1DC5"/>
    <w:rsid w:val="29793C9B"/>
    <w:rsid w:val="298A5BB9"/>
    <w:rsid w:val="298C321C"/>
    <w:rsid w:val="29925EA9"/>
    <w:rsid w:val="29F25852"/>
    <w:rsid w:val="2A233290"/>
    <w:rsid w:val="2A520933"/>
    <w:rsid w:val="2ADA49D4"/>
    <w:rsid w:val="2AFF1B01"/>
    <w:rsid w:val="2C02412C"/>
    <w:rsid w:val="2C236225"/>
    <w:rsid w:val="2C3943C5"/>
    <w:rsid w:val="2C743633"/>
    <w:rsid w:val="2DD218DC"/>
    <w:rsid w:val="2DDC1792"/>
    <w:rsid w:val="2E0408A2"/>
    <w:rsid w:val="2E5D564A"/>
    <w:rsid w:val="2EFA6CB3"/>
    <w:rsid w:val="2F154B39"/>
    <w:rsid w:val="2F8E314F"/>
    <w:rsid w:val="2FAB14E4"/>
    <w:rsid w:val="309335A5"/>
    <w:rsid w:val="30C53285"/>
    <w:rsid w:val="30D00996"/>
    <w:rsid w:val="30E76DFB"/>
    <w:rsid w:val="31607C4F"/>
    <w:rsid w:val="31B24DAB"/>
    <w:rsid w:val="32125149"/>
    <w:rsid w:val="32546E90"/>
    <w:rsid w:val="32696A79"/>
    <w:rsid w:val="32725F69"/>
    <w:rsid w:val="327A3C9B"/>
    <w:rsid w:val="327F1F37"/>
    <w:rsid w:val="32A550C7"/>
    <w:rsid w:val="32CE36EF"/>
    <w:rsid w:val="330B0D87"/>
    <w:rsid w:val="330B573C"/>
    <w:rsid w:val="337A1C31"/>
    <w:rsid w:val="33B10470"/>
    <w:rsid w:val="34467465"/>
    <w:rsid w:val="348E1554"/>
    <w:rsid w:val="34B453EB"/>
    <w:rsid w:val="34BD5ABD"/>
    <w:rsid w:val="36940076"/>
    <w:rsid w:val="36954889"/>
    <w:rsid w:val="36D23BEF"/>
    <w:rsid w:val="37A03507"/>
    <w:rsid w:val="38046061"/>
    <w:rsid w:val="38121D0C"/>
    <w:rsid w:val="3817653A"/>
    <w:rsid w:val="383A69FC"/>
    <w:rsid w:val="3861141D"/>
    <w:rsid w:val="389133AA"/>
    <w:rsid w:val="38A711CC"/>
    <w:rsid w:val="39173218"/>
    <w:rsid w:val="399C10F8"/>
    <w:rsid w:val="39A525A7"/>
    <w:rsid w:val="3A1C2047"/>
    <w:rsid w:val="3A4F0FC7"/>
    <w:rsid w:val="3A644E1D"/>
    <w:rsid w:val="3A9466C5"/>
    <w:rsid w:val="3B0432A7"/>
    <w:rsid w:val="3BCF0020"/>
    <w:rsid w:val="3C864032"/>
    <w:rsid w:val="3CAB4ACF"/>
    <w:rsid w:val="3D1F1DDC"/>
    <w:rsid w:val="3E9B798C"/>
    <w:rsid w:val="3EA93550"/>
    <w:rsid w:val="3EE576C2"/>
    <w:rsid w:val="3EF833B2"/>
    <w:rsid w:val="3F12091D"/>
    <w:rsid w:val="3F564EC3"/>
    <w:rsid w:val="3FAA64FF"/>
    <w:rsid w:val="40091181"/>
    <w:rsid w:val="40354679"/>
    <w:rsid w:val="406C796F"/>
    <w:rsid w:val="408074EB"/>
    <w:rsid w:val="40A0576F"/>
    <w:rsid w:val="417F7E2A"/>
    <w:rsid w:val="42185761"/>
    <w:rsid w:val="425E3B01"/>
    <w:rsid w:val="430640AA"/>
    <w:rsid w:val="43716503"/>
    <w:rsid w:val="44390117"/>
    <w:rsid w:val="447645A0"/>
    <w:rsid w:val="4497145E"/>
    <w:rsid w:val="459B3871"/>
    <w:rsid w:val="45DA4327"/>
    <w:rsid w:val="46612C99"/>
    <w:rsid w:val="468230DD"/>
    <w:rsid w:val="468B1BDA"/>
    <w:rsid w:val="469E2FDA"/>
    <w:rsid w:val="47452CC6"/>
    <w:rsid w:val="47A77175"/>
    <w:rsid w:val="48116B4C"/>
    <w:rsid w:val="48316505"/>
    <w:rsid w:val="483240FA"/>
    <w:rsid w:val="48E867EB"/>
    <w:rsid w:val="492E74DE"/>
    <w:rsid w:val="49695C1B"/>
    <w:rsid w:val="4A4B6D44"/>
    <w:rsid w:val="4AF63BD7"/>
    <w:rsid w:val="4B3A7777"/>
    <w:rsid w:val="4B620540"/>
    <w:rsid w:val="4BAA011E"/>
    <w:rsid w:val="4BBD03B6"/>
    <w:rsid w:val="4BD019F1"/>
    <w:rsid w:val="4C031929"/>
    <w:rsid w:val="4C1A28E2"/>
    <w:rsid w:val="4C5F34B2"/>
    <w:rsid w:val="4DAE4EF3"/>
    <w:rsid w:val="4DB246FA"/>
    <w:rsid w:val="4DE218F6"/>
    <w:rsid w:val="4E396622"/>
    <w:rsid w:val="4E3E0EF8"/>
    <w:rsid w:val="4EB61795"/>
    <w:rsid w:val="4EB819ED"/>
    <w:rsid w:val="4EBF28B5"/>
    <w:rsid w:val="4F4323DB"/>
    <w:rsid w:val="4FD92B1D"/>
    <w:rsid w:val="4FE403DE"/>
    <w:rsid w:val="50160822"/>
    <w:rsid w:val="50211D09"/>
    <w:rsid w:val="50964A9F"/>
    <w:rsid w:val="50E82983"/>
    <w:rsid w:val="50F609AA"/>
    <w:rsid w:val="511859C5"/>
    <w:rsid w:val="51317A86"/>
    <w:rsid w:val="514308AA"/>
    <w:rsid w:val="516F54A0"/>
    <w:rsid w:val="5188494C"/>
    <w:rsid w:val="51AB7B1E"/>
    <w:rsid w:val="523339CD"/>
    <w:rsid w:val="523E36E1"/>
    <w:rsid w:val="52D863B5"/>
    <w:rsid w:val="534A49AF"/>
    <w:rsid w:val="539F453B"/>
    <w:rsid w:val="53C00BFD"/>
    <w:rsid w:val="53DB77E5"/>
    <w:rsid w:val="54881642"/>
    <w:rsid w:val="54C723C0"/>
    <w:rsid w:val="54E24260"/>
    <w:rsid w:val="55795B85"/>
    <w:rsid w:val="55F84102"/>
    <w:rsid w:val="567B661A"/>
    <w:rsid w:val="568934CC"/>
    <w:rsid w:val="56942965"/>
    <w:rsid w:val="56970887"/>
    <w:rsid w:val="56A4684B"/>
    <w:rsid w:val="57341D84"/>
    <w:rsid w:val="57391E72"/>
    <w:rsid w:val="577F3066"/>
    <w:rsid w:val="57E65D44"/>
    <w:rsid w:val="585100CD"/>
    <w:rsid w:val="587E22A2"/>
    <w:rsid w:val="588C558E"/>
    <w:rsid w:val="58BE67C2"/>
    <w:rsid w:val="58E230A8"/>
    <w:rsid w:val="591E4587"/>
    <w:rsid w:val="59A95129"/>
    <w:rsid w:val="59B80E95"/>
    <w:rsid w:val="5A306CBA"/>
    <w:rsid w:val="5AAC2D3C"/>
    <w:rsid w:val="5AD16135"/>
    <w:rsid w:val="5B6F1CF7"/>
    <w:rsid w:val="5B9F618B"/>
    <w:rsid w:val="5C173975"/>
    <w:rsid w:val="5C3D7738"/>
    <w:rsid w:val="5C523718"/>
    <w:rsid w:val="5C9956F7"/>
    <w:rsid w:val="5CF35C67"/>
    <w:rsid w:val="5D1F7175"/>
    <w:rsid w:val="5DD82B64"/>
    <w:rsid w:val="5DE10CD1"/>
    <w:rsid w:val="5E6E6BEE"/>
    <w:rsid w:val="5EBA309B"/>
    <w:rsid w:val="5EDE2C3B"/>
    <w:rsid w:val="5EE8647F"/>
    <w:rsid w:val="5F1F4925"/>
    <w:rsid w:val="5F297669"/>
    <w:rsid w:val="5F5C0449"/>
    <w:rsid w:val="5F8F0E27"/>
    <w:rsid w:val="5F9D54C5"/>
    <w:rsid w:val="5FF85F02"/>
    <w:rsid w:val="60883C57"/>
    <w:rsid w:val="61193561"/>
    <w:rsid w:val="61702869"/>
    <w:rsid w:val="6202764C"/>
    <w:rsid w:val="632926F8"/>
    <w:rsid w:val="63441149"/>
    <w:rsid w:val="636B67CF"/>
    <w:rsid w:val="63FB1D2B"/>
    <w:rsid w:val="64295E65"/>
    <w:rsid w:val="645640E7"/>
    <w:rsid w:val="646F5802"/>
    <w:rsid w:val="64B204D8"/>
    <w:rsid w:val="64CD482F"/>
    <w:rsid w:val="65207D15"/>
    <w:rsid w:val="65372441"/>
    <w:rsid w:val="657D2D8B"/>
    <w:rsid w:val="65F91B21"/>
    <w:rsid w:val="65FB3E14"/>
    <w:rsid w:val="66076544"/>
    <w:rsid w:val="660A2C3C"/>
    <w:rsid w:val="662437FB"/>
    <w:rsid w:val="666D7E19"/>
    <w:rsid w:val="668E7A20"/>
    <w:rsid w:val="66CA7019"/>
    <w:rsid w:val="679B0D96"/>
    <w:rsid w:val="6818696D"/>
    <w:rsid w:val="683007F2"/>
    <w:rsid w:val="684122ED"/>
    <w:rsid w:val="6865231F"/>
    <w:rsid w:val="68AD4E3A"/>
    <w:rsid w:val="68AE3FFE"/>
    <w:rsid w:val="6902495C"/>
    <w:rsid w:val="6958444D"/>
    <w:rsid w:val="696D7B50"/>
    <w:rsid w:val="6A815C41"/>
    <w:rsid w:val="6ACE0E09"/>
    <w:rsid w:val="6AD35176"/>
    <w:rsid w:val="6AE52674"/>
    <w:rsid w:val="6B1D72F2"/>
    <w:rsid w:val="6B854DDD"/>
    <w:rsid w:val="6BA81D4F"/>
    <w:rsid w:val="6BC344A6"/>
    <w:rsid w:val="6BEF4334"/>
    <w:rsid w:val="6C266642"/>
    <w:rsid w:val="6C355038"/>
    <w:rsid w:val="6C581B2B"/>
    <w:rsid w:val="6C800FD9"/>
    <w:rsid w:val="6CF113D1"/>
    <w:rsid w:val="6D0744D6"/>
    <w:rsid w:val="6D2E37FF"/>
    <w:rsid w:val="6D3B0107"/>
    <w:rsid w:val="6D4C4137"/>
    <w:rsid w:val="6D535020"/>
    <w:rsid w:val="6D8119A3"/>
    <w:rsid w:val="6DA75E43"/>
    <w:rsid w:val="6E26759D"/>
    <w:rsid w:val="6E3D33BF"/>
    <w:rsid w:val="6EA006E7"/>
    <w:rsid w:val="6EF27AA4"/>
    <w:rsid w:val="6F4831D1"/>
    <w:rsid w:val="6F594D2A"/>
    <w:rsid w:val="6FF52BAE"/>
    <w:rsid w:val="700D1504"/>
    <w:rsid w:val="707539AD"/>
    <w:rsid w:val="70BF75D2"/>
    <w:rsid w:val="70CF5686"/>
    <w:rsid w:val="717D6C2F"/>
    <w:rsid w:val="71907C78"/>
    <w:rsid w:val="71A91D30"/>
    <w:rsid w:val="71D50819"/>
    <w:rsid w:val="72964253"/>
    <w:rsid w:val="72F35B4A"/>
    <w:rsid w:val="73260285"/>
    <w:rsid w:val="737F4B65"/>
    <w:rsid w:val="741B6665"/>
    <w:rsid w:val="74A22E54"/>
    <w:rsid w:val="74F26F65"/>
    <w:rsid w:val="75122371"/>
    <w:rsid w:val="751F529E"/>
    <w:rsid w:val="75364DB9"/>
    <w:rsid w:val="75427D7A"/>
    <w:rsid w:val="75682316"/>
    <w:rsid w:val="759B513B"/>
    <w:rsid w:val="75A75957"/>
    <w:rsid w:val="75C16D01"/>
    <w:rsid w:val="75E824BB"/>
    <w:rsid w:val="761A31D3"/>
    <w:rsid w:val="76E61EF9"/>
    <w:rsid w:val="773940A7"/>
    <w:rsid w:val="77B306BC"/>
    <w:rsid w:val="78026007"/>
    <w:rsid w:val="782E2C77"/>
    <w:rsid w:val="782F3B2A"/>
    <w:rsid w:val="787554DF"/>
    <w:rsid w:val="78D56A05"/>
    <w:rsid w:val="78E364CA"/>
    <w:rsid w:val="78ED6DCB"/>
    <w:rsid w:val="791A2FD8"/>
    <w:rsid w:val="794C0B73"/>
    <w:rsid w:val="79AD5B2F"/>
    <w:rsid w:val="7A013A3A"/>
    <w:rsid w:val="7A4530D3"/>
    <w:rsid w:val="7A835A05"/>
    <w:rsid w:val="7A991331"/>
    <w:rsid w:val="7AC355B0"/>
    <w:rsid w:val="7AC41D1B"/>
    <w:rsid w:val="7B4F5875"/>
    <w:rsid w:val="7B5732D0"/>
    <w:rsid w:val="7BD649B2"/>
    <w:rsid w:val="7BFF2E0F"/>
    <w:rsid w:val="7C251032"/>
    <w:rsid w:val="7C63602E"/>
    <w:rsid w:val="7CAB7A72"/>
    <w:rsid w:val="7CBD5591"/>
    <w:rsid w:val="7DF02D63"/>
    <w:rsid w:val="7E3575E8"/>
    <w:rsid w:val="7EA67E41"/>
    <w:rsid w:val="7EBF72DC"/>
    <w:rsid w:val="7EC47A6F"/>
    <w:rsid w:val="7F2E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9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4">
    <w:name w:val="Body Text"/>
    <w:basedOn w:val="1"/>
    <w:autoRedefine/>
    <w:qFormat/>
    <w:uiPriority w:val="1"/>
    <w:pPr>
      <w:ind w:left="20"/>
    </w:pPr>
    <w:rPr>
      <w:sz w:val="21"/>
      <w:szCs w:val="21"/>
    </w:rPr>
  </w:style>
  <w:style w:type="paragraph" w:styleId="5">
    <w:name w:val="Plain Text"/>
    <w:basedOn w:val="1"/>
    <w:autoRedefine/>
    <w:qFormat/>
    <w:uiPriority w:val="99"/>
    <w:rPr>
      <w:rFonts w:ascii="宋体" w:hAnsi="Courier New"/>
      <w:szCs w:val="21"/>
    </w:r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toc 1"/>
    <w:basedOn w:val="1"/>
    <w:next w:val="1"/>
    <w:autoRedefine/>
    <w:unhideWhenUsed/>
    <w:qFormat/>
    <w:uiPriority w:val="39"/>
  </w:style>
  <w:style w:type="paragraph" w:styleId="9">
    <w:name w:val="Normal (Web)"/>
    <w:basedOn w:val="1"/>
    <w:autoRedefine/>
    <w:unhideWhenUsed/>
    <w:qFormat/>
    <w:uiPriority w:val="99"/>
    <w:pPr>
      <w:jc w:val="left"/>
    </w:pPr>
    <w:rPr>
      <w:kern w:val="0"/>
      <w:sz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autoRedefine/>
    <w:qFormat/>
    <w:uiPriority w:val="22"/>
    <w:rPr>
      <w:b/>
      <w:bCs/>
    </w:rPr>
  </w:style>
  <w:style w:type="paragraph" w:customStyle="1" w:styleId="14">
    <w:name w:val="Default"/>
    <w:autoRedefine/>
    <w:qFormat/>
    <w:uiPriority w:val="99"/>
    <w:pPr>
      <w:widowControl w:val="0"/>
      <w:autoSpaceDE w:val="0"/>
      <w:autoSpaceDN w:val="0"/>
      <w:adjustRightInd w:val="0"/>
      <w:spacing w:after="200" w:line="276" w:lineRule="auto"/>
    </w:pPr>
    <w:rPr>
      <w:rFonts w:ascii="黑体" w:hAnsi="黑体" w:eastAsia="宋体" w:cs="黑体"/>
      <w:color w:val="000000"/>
      <w:sz w:val="24"/>
      <w:szCs w:val="24"/>
      <w:lang w:val="en-US" w:eastAsia="zh-CN" w:bidi="ar-SA"/>
    </w:rPr>
  </w:style>
  <w:style w:type="character" w:styleId="15">
    <w:name w:val="Placeholder Text"/>
    <w:basedOn w:val="12"/>
    <w:autoRedefine/>
    <w:semiHidden/>
    <w:qFormat/>
    <w:uiPriority w:val="99"/>
    <w:rPr>
      <w:color w:val="808080"/>
    </w:rPr>
  </w:style>
  <w:style w:type="paragraph" w:customStyle="1" w:styleId="16">
    <w:name w:val="Normal_0_3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">
    <w:name w:val="Normal_3_3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">
    <w:name w:val="Normal_1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">
    <w:name w:val="Normal_5_3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">
    <w:name w:val="Normal_0_3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">
    <w:name w:val="Normal_4_3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">
    <w:name w:val="Normal_0_3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">
    <w:name w:val="Normal_3_2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">
    <w:name w:val="Normal_0_2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">
    <w:name w:val="Normal_0_1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">
    <w:name w:val="Normal_1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">
    <w:name w:val="Normal_0_1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">
    <w:name w:val="Normal_1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">
    <w:name w:val="Normal_0_1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0">
    <w:name w:val="Normal_1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1">
    <w:name w:val="Normal_0_1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">
    <w:name w:val="Normal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">
    <w:name w:val="Normal_0_1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">
    <w:name w:val="Normal_0_1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5">
    <w:name w:val="Normal_0_1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6">
    <w:name w:val="Normal_0_1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">
    <w:name w:val="Normal_0_1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">
    <w:name w:val="Normal_0_1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9">
    <w:name w:val="Normal_0_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0">
    <w:name w:val="Normal_0_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1">
    <w:name w:val="Normal_0_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2">
    <w:name w:val="Normal_0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3">
    <w:name w:val="Normal_0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Normal_0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5">
    <w:name w:val="Normal_0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Normal_0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7">
    <w:name w:val="Normal_0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Normal_0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Normal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3_3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4_3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3_2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2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Normal_5_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5">
    <w:name w:val="Normal_5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6">
    <w:name w:val="Normal_5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7">
    <w:name w:val="Normal_5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8">
    <w:name w:val="Normal_4_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9">
    <w:name w:val="Normal_5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Normal_5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1">
    <w:name w:val="Normal_5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Normal_4_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Normal_4_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4">
    <w:name w:val="Normal_4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5">
    <w:name w:val="Normal_5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Normal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7">
    <w:name w:val="Normal_4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4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4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4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4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Normal_4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Normal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Normal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3_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3_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Normal_3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3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3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Normal_3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1">
    <w:name w:val="Normal_3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Normal_3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Normal_3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DefaultParagraph"/>
    <w:autoRedefine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85">
    <w:name w:val="biaoti021"/>
    <w:autoRedefine/>
    <w:qFormat/>
    <w:uiPriority w:val="0"/>
    <w:rPr>
      <w:rFonts w:hint="eastAsia" w:ascii="宋体" w:hAnsi="宋体" w:eastAsia="宋体"/>
      <w:b/>
      <w:bCs/>
      <w:color w:val="6F8D14"/>
      <w:sz w:val="23"/>
      <w:szCs w:val="23"/>
      <w:shd w:val="clear" w:color="auto" w:fill="EEEEEE"/>
    </w:rPr>
  </w:style>
  <w:style w:type="paragraph" w:customStyle="1" w:styleId="86">
    <w:name w:val="Normal_0_4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Normal_0_2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Normal_0_4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Normal_0_3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Normal_0_4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Normal_0_4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Normal_0_2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Normal_1_2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Normal_0_2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Normal_0_2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Normal_0_2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4_1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Normal_4_1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Normal_0_4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0">
    <w:name w:val="Normal_0_4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1">
    <w:name w:val="Normal_0_3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Normal_1_3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Normal_0_2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Normal_1_3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Normal_1_3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Normal_1_3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Normal_5_2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Normal_0_2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2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Normal_0_2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2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Normal_0_2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3">
    <w:name w:val="Normal_0_3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4">
    <w:name w:val="Normal_0_3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5">
    <w:name w:val="Normal_1_2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Normal_0_3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7">
    <w:name w:val="Normal_0_3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8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character" w:customStyle="1" w:styleId="119">
    <w:name w:val="标题 1 Char"/>
    <w:link w:val="2"/>
    <w:autoRedefine/>
    <w:qFormat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svg"/><Relationship Id="rId8" Type="http://schemas.openxmlformats.org/officeDocument/2006/relationships/image" Target="media/image4.png"/><Relationship Id="rId7" Type="http://schemas.openxmlformats.org/officeDocument/2006/relationships/image" Target="media/image3.sv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7" Type="http://schemas.openxmlformats.org/officeDocument/2006/relationships/fontTable" Target="fontTable.xml"/><Relationship Id="rId46" Type="http://schemas.openxmlformats.org/officeDocument/2006/relationships/customXml" Target="../customXml/item1.xml"/><Relationship Id="rId45" Type="http://schemas.openxmlformats.org/officeDocument/2006/relationships/image" Target="media/image28.wmf"/><Relationship Id="rId44" Type="http://schemas.openxmlformats.org/officeDocument/2006/relationships/oleObject" Target="embeddings/oleObject13.bin"/><Relationship Id="rId43" Type="http://schemas.openxmlformats.org/officeDocument/2006/relationships/image" Target="media/image27.wmf"/><Relationship Id="rId42" Type="http://schemas.openxmlformats.org/officeDocument/2006/relationships/oleObject" Target="embeddings/oleObject12.bin"/><Relationship Id="rId41" Type="http://schemas.openxmlformats.org/officeDocument/2006/relationships/image" Target="media/image26.wmf"/><Relationship Id="rId40" Type="http://schemas.openxmlformats.org/officeDocument/2006/relationships/oleObject" Target="embeddings/oleObject11.bin"/><Relationship Id="rId4" Type="http://schemas.openxmlformats.org/officeDocument/2006/relationships/footer" Target="footer1.xml"/><Relationship Id="rId39" Type="http://schemas.openxmlformats.org/officeDocument/2006/relationships/image" Target="media/image25.wmf"/><Relationship Id="rId38" Type="http://schemas.openxmlformats.org/officeDocument/2006/relationships/oleObject" Target="embeddings/oleObject10.bin"/><Relationship Id="rId37" Type="http://schemas.openxmlformats.org/officeDocument/2006/relationships/image" Target="media/image24.wmf"/><Relationship Id="rId36" Type="http://schemas.openxmlformats.org/officeDocument/2006/relationships/oleObject" Target="embeddings/oleObject9.bin"/><Relationship Id="rId35" Type="http://schemas.openxmlformats.org/officeDocument/2006/relationships/image" Target="media/image23.wmf"/><Relationship Id="rId34" Type="http://schemas.openxmlformats.org/officeDocument/2006/relationships/oleObject" Target="embeddings/oleObject8.bin"/><Relationship Id="rId33" Type="http://schemas.openxmlformats.org/officeDocument/2006/relationships/image" Target="media/image22.wmf"/><Relationship Id="rId32" Type="http://schemas.openxmlformats.org/officeDocument/2006/relationships/oleObject" Target="embeddings/oleObject7.bin"/><Relationship Id="rId31" Type="http://schemas.openxmlformats.org/officeDocument/2006/relationships/image" Target="media/image21.wmf"/><Relationship Id="rId30" Type="http://schemas.openxmlformats.org/officeDocument/2006/relationships/oleObject" Target="embeddings/oleObject6.bin"/><Relationship Id="rId3" Type="http://schemas.openxmlformats.org/officeDocument/2006/relationships/header" Target="header1.xml"/><Relationship Id="rId29" Type="http://schemas.openxmlformats.org/officeDocument/2006/relationships/image" Target="media/image20.wmf"/><Relationship Id="rId28" Type="http://schemas.openxmlformats.org/officeDocument/2006/relationships/oleObject" Target="embeddings/oleObject5.bin"/><Relationship Id="rId27" Type="http://schemas.openxmlformats.org/officeDocument/2006/relationships/image" Target="media/image19.wmf"/><Relationship Id="rId26" Type="http://schemas.openxmlformats.org/officeDocument/2006/relationships/oleObject" Target="embeddings/oleObject4.bin"/><Relationship Id="rId25" Type="http://schemas.openxmlformats.org/officeDocument/2006/relationships/image" Target="media/image18.wmf"/><Relationship Id="rId24" Type="http://schemas.openxmlformats.org/officeDocument/2006/relationships/oleObject" Target="embeddings/oleObject3.bin"/><Relationship Id="rId23" Type="http://schemas.openxmlformats.org/officeDocument/2006/relationships/image" Target="media/image17.wmf"/><Relationship Id="rId22" Type="http://schemas.openxmlformats.org/officeDocument/2006/relationships/oleObject" Target="embeddings/oleObject2.bin"/><Relationship Id="rId21" Type="http://schemas.openxmlformats.org/officeDocument/2006/relationships/image" Target="media/image16.wmf"/><Relationship Id="rId20" Type="http://schemas.openxmlformats.org/officeDocument/2006/relationships/oleObject" Target="embeddings/oleObject1.bin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sv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</Template>
  <Company>Sky123.Org</Company>
  <Pages>14</Pages>
  <Words>4780</Words>
  <Characters>6086</Characters>
  <Lines>16</Lines>
  <Paragraphs>4</Paragraphs>
  <TotalTime>5</TotalTime>
  <ScaleCrop>false</ScaleCrop>
  <LinksUpToDate>false</LinksUpToDate>
  <CharactersWithSpaces>6612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2020-02-25T04:02:00Z</dcterms:created>
  <dc:creator>Administrator</dc:creator>
  <cp:lastModifiedBy>陶子学堂</cp:lastModifiedBy>
  <cp:lastPrinted>2020-03-17T04:10:00Z</cp:lastPrinted>
  <dcterms:modified xsi:type="dcterms:W3CDTF">2025-12-30T12:33:49Z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eyJoZGlkIjoiMjQyYzIxYWZjMTg5ZjY0ZjA0ZWQ3MjFlNTFmYWEwODgiLCJ1c2VySWQiOiI3MjIxOTEzNjQifQ==</vt:lpwstr>
  </property>
  <property fmtid="{D5CDD505-2E9C-101B-9397-08002B2CF9AE}" pid="7" name="KSOProductBuildVer">
    <vt:lpwstr>2052-12.1.0.24034</vt:lpwstr>
  </property>
  <property fmtid="{D5CDD505-2E9C-101B-9397-08002B2CF9AE}" pid="8" name="ICV">
    <vt:lpwstr>3DE2382C5F0D44709F1A71DD22C429ED_13</vt:lpwstr>
  </property>
</Properties>
</file>