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</w:pPr>
      <w:bookmarkStart w:id="0" w:name="_Toc30607"/>
      <w:bookmarkStart w:id="1" w:name="_Toc12353"/>
      <w:bookmarkStart w:id="2" w:name="_Toc18694"/>
      <w:bookmarkStart w:id="3" w:name="_Toc7322"/>
      <w:bookmarkStart w:id="4" w:name="_Toc8731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第九单元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数学广角——鸡兔同笼【十大考点】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2271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【考点一】解鸡兔同笼问题常用的两种方法。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00B9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列表法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062E5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先猜测鸡和兔各有几只，再验证脚的只数是否对应，经过不断猜测、验证，最终找到答案。</w:t>
      </w:r>
    </w:p>
    <w:p w14:paraId="7BB48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725C1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先假设笼子里全是鸡，然后推算出兔的只数，假设的思想方法是指对题中的已知条件或问题作出某种假设，然后按照题中的已知条件进行推算，根据假设前后数量出现的矛盾，从而找到正确答案的一种思想方法.</w:t>
      </w:r>
    </w:p>
    <w:p w14:paraId="419C7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60E93E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笼子里有若干只鸡和兔，从上面数，有6个头，从下面数，有16只脚。鸡和免各有几只？</w:t>
      </w:r>
    </w:p>
    <w:p w14:paraId="0A4D76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（1）列表法：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"/>
        <w:gridCol w:w="480"/>
        <w:gridCol w:w="246"/>
        <w:gridCol w:w="260"/>
        <w:gridCol w:w="260"/>
        <w:gridCol w:w="246"/>
        <w:gridCol w:w="246"/>
      </w:tblGrid>
      <w:tr w14:paraId="4E2A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7AF5F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CA168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CDE86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9A648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CC403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1FC0C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23300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2E32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C5A69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2038F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AFFCB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26AB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10E51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396C4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B400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5D62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510B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B9CCF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85B1D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261F4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004E7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64658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56462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</w:tbl>
    <w:p w14:paraId="6B8C37F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（2）假设法：</w:t>
      </w:r>
    </w:p>
    <w:p w14:paraId="356744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①假设笼子里都是鸡，一共有多少只脚？列式计算：____________。</w:t>
      </w:r>
    </w:p>
    <w:p w14:paraId="3A9E10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②比实际少几只脚？列式计算：____________。</w:t>
      </w:r>
    </w:p>
    <w:p w14:paraId="488D49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③一只鸡比一只兔少多少只脚？列式计算：____________。</w:t>
      </w:r>
    </w:p>
    <w:p w14:paraId="0A11B8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④需要把多少只鸡换成兔？即兔的只数列式计算：____________，鸡的只数列式计算：____________。</w:t>
      </w:r>
    </w:p>
    <w:p w14:paraId="12DF36B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"/>
        <w:gridCol w:w="480"/>
        <w:gridCol w:w="480"/>
        <w:gridCol w:w="480"/>
        <w:gridCol w:w="480"/>
        <w:gridCol w:w="246"/>
        <w:gridCol w:w="246"/>
      </w:tblGrid>
      <w:tr w14:paraId="3633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5CC331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E131A0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AAC66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8972A0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E41E3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008F51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3B6E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</w:tr>
      <w:tr w14:paraId="7C9A8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F4A01E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B23200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3E1BA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4B63AE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9A74FC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07FFE1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78BF0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</w:tr>
      <w:tr w14:paraId="64B5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C80F1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4EE50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6F6FC5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A573B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96745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27C9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1DF67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</w:tr>
    </w:tbl>
    <w:p w14:paraId="2F3627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</w:p>
    <w:p w14:paraId="7A937E1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（2）假设法：</w:t>
      </w:r>
    </w:p>
    <w:p w14:paraId="2A62A6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①假设笼子里都是鸡，一共有多少只脚？列式计算：2×6＝12（只）。</w:t>
      </w:r>
    </w:p>
    <w:p w14:paraId="396E2A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②比实际少几只脚？列式计算：16－12＝4（只）。</w:t>
      </w:r>
    </w:p>
    <w:p w14:paraId="0F8196A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③一只鸡比一只兔少多少只脚？列式计算：4－2＝2（只）。</w:t>
      </w:r>
    </w:p>
    <w:p w14:paraId="65BAED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④需要把多少只鸡换成兔？即兔的只数列式计算：4÷2＝2（只），鸡的只数列式计算：6－2＝4（只）。</w:t>
      </w:r>
    </w:p>
    <w:p w14:paraId="7BA4D4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答：鸡有4只，免有2只。</w:t>
      </w:r>
    </w:p>
    <w:p w14:paraId="6E063ED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F2D10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按要求解决问题。</w:t>
      </w:r>
    </w:p>
    <w:p w14:paraId="39C704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笼子里有鸡和兔若干只，从上面数，有9个头，从下面数，有26只脚，鸡和兔各有多少只？</w:t>
      </w:r>
    </w:p>
    <w:p w14:paraId="561508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解法一：列表法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"/>
        <w:gridCol w:w="480"/>
        <w:gridCol w:w="480"/>
        <w:gridCol w:w="246"/>
        <w:gridCol w:w="246"/>
        <w:gridCol w:w="246"/>
        <w:gridCol w:w="246"/>
        <w:gridCol w:w="246"/>
        <w:gridCol w:w="246"/>
        <w:gridCol w:w="246"/>
        <w:gridCol w:w="246"/>
      </w:tblGrid>
      <w:tr w14:paraId="7F1E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E646C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01069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DC38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3F316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5155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1708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2AA90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905F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3E865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BDB04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4BC28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351D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8DBE2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1EE98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3D5FF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80A4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9CDFC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C3895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CC568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29D91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736DB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4A9BB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4B122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3EA6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F2155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8B79A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B2D33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B834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A2D22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7370C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A4D6B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471F1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28CBA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D89E6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968D8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</w:tbl>
    <w:p w14:paraId="417CD1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鸡有(        )只，兔有(        )只。</w:t>
      </w:r>
    </w:p>
    <w:p w14:paraId="26FD6F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解法二：假设法</w:t>
      </w:r>
    </w:p>
    <w:p w14:paraId="151CCC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①假设笼子里全都是鸡，那么就共有(      )只脚，这样比实际(      )了(     )只脚，这是因为把笼子里的(      )看成了(     )，1只兔少算了(      )只脚，所以一共有(      )只兔。</w:t>
      </w:r>
    </w:p>
    <w:p w14:paraId="6B1E2BF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列式为：(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)。</w:t>
      </w:r>
    </w:p>
    <w:p w14:paraId="110A70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②假设笼子里全都是兔，那么就共有(        )只脚，这样比实际(        )了(        )只脚，这是因为把笼子里的(        )看成了(        )，1只鸡多算了(        )只脚，所以一共有(        )只鸡。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列式为：( 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</w:t>
      </w:r>
    </w:p>
    <w:p w14:paraId="0C99AD5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【答案】解法一：列表法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"/>
        <w:gridCol w:w="480"/>
        <w:gridCol w:w="480"/>
        <w:gridCol w:w="480"/>
        <w:gridCol w:w="480"/>
        <w:gridCol w:w="480"/>
        <w:gridCol w:w="480"/>
        <w:gridCol w:w="246"/>
        <w:gridCol w:w="246"/>
        <w:gridCol w:w="246"/>
        <w:gridCol w:w="246"/>
      </w:tblGrid>
      <w:tr w14:paraId="017D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9433D5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325ED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0A5E6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32C543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C21D0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FCE22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85EED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8B900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32F15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21042D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FF374D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</w:tr>
      <w:tr w14:paraId="38E7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0EBD1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77E57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664D8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B57B35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144B2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75919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2AABB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912B68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221D2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BBA92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C426E1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</w:tr>
      <w:tr w14:paraId="057E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E5F4B1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B941C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DBF3D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A43C3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DBABD5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022F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D925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4249B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18FCF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66C61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978399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</w:p>
        </w:tc>
      </w:tr>
    </w:tbl>
    <w:p w14:paraId="2F8D678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鸡有5只，兔有4只。</w:t>
      </w:r>
    </w:p>
    <w:p w14:paraId="47FD5F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解法二：假设法</w:t>
      </w:r>
    </w:p>
    <w:p w14:paraId="03411D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（26－9×2）÷（4－2）</w:t>
      </w:r>
    </w:p>
    <w:p w14:paraId="4FA137B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＝（26－18）÷2</w:t>
      </w:r>
    </w:p>
    <w:p w14:paraId="559AD5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＝8÷（4－2）</w:t>
      </w:r>
    </w:p>
    <w:p w14:paraId="3B255B1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＝8÷2</w:t>
      </w:r>
    </w:p>
    <w:p w14:paraId="7B0618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＝4（只）</w:t>
      </w:r>
    </w:p>
    <w:p w14:paraId="1517CC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①假设笼子里全都是鸡，那么就共有18只脚，这样比实际少了8只脚，这是因为把笼子里的兔看成了鸡，1只兔少算了2只脚，所以一共有4只兔。</w:t>
      </w:r>
    </w:p>
    <w:p w14:paraId="22B96DD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列式为：（26－9×2）÷（4－2）＝4（只）。</w:t>
      </w:r>
    </w:p>
    <w:p w14:paraId="63B87A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（9×4－26）÷（4－2）</w:t>
      </w:r>
    </w:p>
    <w:p w14:paraId="3CE46ED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＝（36－26）÷2</w:t>
      </w:r>
    </w:p>
    <w:p w14:paraId="3DD2244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＝10÷2</w:t>
      </w:r>
    </w:p>
    <w:p w14:paraId="290268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＝5（只）</w:t>
      </w:r>
    </w:p>
    <w:p w14:paraId="1BB96C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②假设笼子里全都是兔，那么就共有36只脚，这样比实际多了10只脚，这是因为把笼子里的鸡看成了兔，1只鸡多算了2只脚，所以一共有5只鸡。</w:t>
      </w:r>
    </w:p>
    <w:p w14:paraId="2F89BA7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列式为：（9×4－26）÷（4－2）＝5（只）。</w:t>
      </w:r>
    </w:p>
    <w:p w14:paraId="4EA12B9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19896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有龟和鹤共40只，龟的腿和鹤的腿共112条。龟、鹤各有几只？（用列表法解决问题，并写出答语）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00"/>
        <w:gridCol w:w="1200"/>
        <w:gridCol w:w="1200"/>
      </w:tblGrid>
      <w:tr w14:paraId="4CC1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8F5D3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龟的只数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A8EFF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鹤的只数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39A23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腿的只数</w:t>
            </w:r>
          </w:p>
        </w:tc>
      </w:tr>
      <w:tr w14:paraId="0BFC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0414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34A8A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0C082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6592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B77F0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64E98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3884D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7AA8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D8B38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C903D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F6A47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  <w:tr w14:paraId="686D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17743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3DC39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3E802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</w:p>
        </w:tc>
      </w:tr>
    </w:tbl>
    <w:p w14:paraId="2C1FF0A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</w:p>
    <w:p w14:paraId="4EEC43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【答案】（112－86）÷（86－84）</w:t>
      </w:r>
    </w:p>
    <w:p w14:paraId="40C1F7E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＝26÷2</w:t>
      </w:r>
    </w:p>
    <w:p w14:paraId="0AEA836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＝13（只）</w:t>
      </w:r>
    </w:p>
    <w:p w14:paraId="76CE14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3＋13＝16（只）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40－16＝24（只）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00"/>
        <w:gridCol w:w="1200"/>
        <w:gridCol w:w="1200"/>
      </w:tblGrid>
      <w:tr w14:paraId="0D60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A606E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龟的只数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3C0321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鹤的只数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84650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腿的只数</w:t>
            </w:r>
          </w:p>
        </w:tc>
      </w:tr>
      <w:tr w14:paraId="7416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90ED0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7641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47974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82</w:t>
            </w:r>
          </w:p>
        </w:tc>
      </w:tr>
      <w:tr w14:paraId="1664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DCB4E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0C4E0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BC29F3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84</w:t>
            </w:r>
          </w:p>
        </w:tc>
      </w:tr>
      <w:tr w14:paraId="2EDA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22D2B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E7D5BC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37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09E1D8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86</w:t>
            </w:r>
          </w:p>
        </w:tc>
      </w:tr>
      <w:tr w14:paraId="52C5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FBCC5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CE0C0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9BF3F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112</w:t>
            </w:r>
          </w:p>
        </w:tc>
      </w:tr>
    </w:tbl>
    <w:p w14:paraId="71BCE0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答：龟有16只，鹤有24只。</w:t>
      </w:r>
    </w:p>
    <w:p w14:paraId="294D7A1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3BEBE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大约一千五百年前，我国古代数学名著《孙子算经》中记载了一道数学趣题“鸡兔同笼”问题：今有雉兔同笼，上有三十五头，下有九十四足，问雉兔各几何？</w:t>
      </w:r>
    </w:p>
    <w:p w14:paraId="763680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你知道古人是如何解决这个问题的吗？请你仔细阅读资料：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86"/>
      </w:tblGrid>
      <w:tr w14:paraId="03F3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E0043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（1）假如让鸡抬起一只脚，兔子抬起两只脚，还有94÷2＝47只脚。</w:t>
            </w:r>
          </w:p>
          <w:p w14:paraId="7B1C40A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（2）这时，每只鸡一只脚，每只兔子两只脚。笼子里只要有一只兔子，则脚的总数就比头的总数多1。</w:t>
            </w:r>
          </w:p>
          <w:p w14:paraId="35029E8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（3）这时脚的总数与头的总数之差47－35＝12，就是兔子的只数。</w:t>
            </w:r>
          </w:p>
          <w:p w14:paraId="0F356DF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古人的算法可以用如图表示：</w:t>
            </w:r>
          </w:p>
          <w:p w14:paraId="1EE08C1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95750" cy="409575"/>
                  <wp:effectExtent l="0" t="0" r="0" b="0"/>
                  <wp:docPr id="100003" name="图片 100003" descr="@@@ad15e1dcd6ad4b469ad839ab21d08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d15e1dcd6ad4b469ad839ab21d0840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369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你学会了吗？请用上述方法解答：笼子里有若干只鸡和兔。从上面数有40个头，从下面数有112只脚，鸡和兔各有几只？</w:t>
      </w:r>
    </w:p>
    <w:p w14:paraId="7F1F16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06805"/>
            <wp:effectExtent l="0" t="0" r="0" b="17145"/>
            <wp:docPr id="100005" name="图片 100005" descr="@@@59095d0d6b4b4833bd230c1c26c70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9095d0d6b4b4833bd230c1c26c7049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495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【答案】（1）假如让鸡抬起1只脚，兔子抬起2只脚，还有112÷2＝56（只）脚；</w:t>
      </w:r>
    </w:p>
    <w:p w14:paraId="019911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（2）这时，每只鸡一只脚，每只兔子两只脚，笼子里只要有一只兔子，则脚的总数就比头的总数多1；</w:t>
      </w:r>
    </w:p>
    <w:p w14:paraId="42D14B0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（3）这时脚的总数与头的总数之差是56－40＝16，就是兔子的只数。</w:t>
      </w:r>
    </w:p>
    <w:p w14:paraId="1380005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古人的算法可以用下图表示： </w:t>
      </w:r>
    </w:p>
    <w:p w14:paraId="685FD6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819525" cy="438150"/>
            <wp:effectExtent l="0" t="0" r="0" b="0"/>
            <wp:docPr id="100007" name="图片 100007" descr="@@@5a22450757b345659d878dee177792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a22450757b345659d878dee177792e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答：鸡有24只，兔有16只。</w:t>
      </w:r>
    </w:p>
    <w:p w14:paraId="5C6213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【点睛】本题考查“鸡兔同笼”，熟练掌握并正确计算是解决本题的关键。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2867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【考点二】鸡兔同笼问题基本题型其一。</w:t>
      </w:r>
      <w:bookmarkEnd w:id="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8D98B4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 假设法。</w:t>
      </w:r>
    </w:p>
    <w:p w14:paraId="238A5B7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假设法是先将鸡兔同笼问题中的两个事物（鸡和兔）全部假设为同一事物，然后根据已知条件进行推理，通过比较假设情况与实际情况的差异来求解鸡和兔各自数量的方法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550BA59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解题步骤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75FF7BF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进行假设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63575D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将鸡和兔这两个事物假设为其中一个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如可以假设笼中全是鸡或者全是兔。</w:t>
      </w:r>
    </w:p>
    <w:p w14:paraId="570E9B7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计算假设总和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4CFBA49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根据假设的情况和已知的头的总数，求出另一个属性（脚的数量）的假设总和。例如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已知笼子里鸡和兔共有8个头，若假设全是鸡，因为每只鸡有2只脚，所以全是鸡时脚的个数为2×8=162×8=16只；若假设全是兔，每只兔有4只脚，那么全是兔时脚的个数为4×8=324×8=32只。</w:t>
      </w:r>
    </w:p>
    <w:p w14:paraId="190AC1E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比较并计算差值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4ED834B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拿算出的假设脚的数量与实际脚的数量进行比较，计算出两者的差值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如实际有26只脚，假设全是鸡时算出16只脚，相差26−16=1026−16=10只脚。</w:t>
      </w:r>
    </w:p>
    <w:p w14:paraId="665C43C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分析原因并求解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44FD8A4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分析产生差值的原因，一只兔子看成一只鸡，会少4−2=24−2=2只脚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根据这个差值和每只鸡兔脚数的差异，就可以求出兔或鸡的数量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如前面假设全是鸡时脚少了10只，一只兔子看成鸡少2只脚，所以兔的数量为10÷2=510÷2=5只，进而鸡的数量为8−5=38−5=3只。</w:t>
      </w:r>
    </w:p>
    <w:p w14:paraId="0B30020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 注意事项。</w:t>
      </w:r>
    </w:p>
    <w:p w14:paraId="6D9A02E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假设法需要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已知两个事物（如鸡和兔）的两种属性（如头的数量和脚的数量）各自的总和，满足这样特征的问题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可以考虑用假设法求解。</w:t>
      </w:r>
    </w:p>
    <w:p w14:paraId="2663A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28707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6898A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鸡兔同笼，头共11个，足共30只，求鸡与兔各有多少只？</w:t>
      </w:r>
    </w:p>
    <w:p w14:paraId="12B0A08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2E5623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假设笼子里全是鸡。</w:t>
      </w:r>
    </w:p>
    <w:p w14:paraId="56BF51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兔的只数：（30－2×11）÷（4－2）</w:t>
      </w:r>
    </w:p>
    <w:p w14:paraId="53F436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＝（30－22）÷2</w:t>
      </w:r>
    </w:p>
    <w:p w14:paraId="0124A5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＝8÷2</w:t>
      </w:r>
    </w:p>
    <w:p w14:paraId="3758F20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＝4（只）</w:t>
      </w:r>
    </w:p>
    <w:p w14:paraId="300C63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鸡的只数：11－4＝7（只）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答：鸡有7只，兔有4只。</w:t>
      </w:r>
    </w:p>
    <w:p w14:paraId="4155920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44C2A8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刘大妈的院子里鸡、兔共有51个头，172只脚。院子里鸡、兔各有多少只？</w:t>
      </w:r>
    </w:p>
    <w:p w14:paraId="213318D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【答案】（172－51×2）÷（4－2）</w:t>
      </w:r>
    </w:p>
    <w:p w14:paraId="1B0A732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＝（172－102）÷2</w:t>
      </w:r>
    </w:p>
    <w:p w14:paraId="64DDE3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＝70÷2</w:t>
      </w:r>
    </w:p>
    <w:p w14:paraId="778CC11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＝35（只）</w:t>
      </w:r>
    </w:p>
    <w:p w14:paraId="4C36B5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51－35＝16（只）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答：有鸡16只，兔35只。</w:t>
      </w:r>
    </w:p>
    <w:p w14:paraId="0C41CEC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52B91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刘大妈养了若干只羊和鸭。从上面数有16个头，从下面数有44只脚。羊和鸭各有多少只？</w:t>
      </w:r>
    </w:p>
    <w:p w14:paraId="34EC609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16×2＝32（只）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44－32＝12（只）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4－2＝2（只）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12÷2＝6（只）</w:t>
      </w:r>
    </w:p>
    <w:p w14:paraId="5383C8B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16－6＝10（只）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答：羊有6只，鸭有10只。</w:t>
      </w:r>
    </w:p>
    <w:p w14:paraId="735F4B8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F623F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上海野生动物园有一群孔雀和金丝猴，它们共有40只眼睛和70条腿。孔雀和金丝猴各有多少只？</w:t>
      </w:r>
    </w:p>
    <w:p w14:paraId="78B9E8F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【答案】40÷2＝20（只）</w:t>
      </w:r>
    </w:p>
    <w:p w14:paraId="4F4E94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（70－20×2）÷（4－2）</w:t>
      </w:r>
    </w:p>
    <w:p w14:paraId="3FFE0F8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＝（70－40）÷2</w:t>
      </w:r>
    </w:p>
    <w:p w14:paraId="7C2207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＝30÷2</w:t>
      </w:r>
    </w:p>
    <w:p w14:paraId="7D4754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＝15（只）</w:t>
      </w:r>
    </w:p>
    <w:p w14:paraId="0321F4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20－15＝5（只）答：孔雀有5只，金丝猴有15只。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35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【考点三】鸡兔同笼问题基本题型其二。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6D41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18CCB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1554C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D0BA2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笼子里有若干只鸡和兔。从上面数，有15个头，从下面数，兔比鸡多24只脚。鸡和兔各有几只？</w:t>
      </w:r>
    </w:p>
    <w:p w14:paraId="13B7237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【答案】图解思路</w:t>
      </w:r>
    </w:p>
    <w:p w14:paraId="5EF8BC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先假设全部是兔。图（1）中有兔15只，总脚数60只；鸡0只，总脚数0只。兔比鸡多60只脚。</w:t>
      </w:r>
    </w:p>
    <w:p w14:paraId="7655DF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39110" cy="914400"/>
            <wp:effectExtent l="0" t="0" r="8890" b="0"/>
            <wp:docPr id="100009" name="图片 100009" descr="@@@d868ed64f7b94eed94705f31d6ff6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868ed64f7b94eed94705f31d6ff66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55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图（2）中有兔14只，总脚数56只；鸡1只，总脚数2只。兔比鸡多54只脚。</w:t>
      </w:r>
    </w:p>
    <w:p w14:paraId="7349F9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19400" cy="862965"/>
            <wp:effectExtent l="0" t="0" r="0" b="13335"/>
            <wp:docPr id="100011" name="图片 100011" descr="@@@de2496194c82436f9e470d83ec93e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e2496194c82436f9e470d83ec93efc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801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图（3）中有兔13只，总脚数52只；鸡2只，总脚数4只。兔比鸡多48只脚。</w:t>
      </w:r>
    </w:p>
    <w:p w14:paraId="18578BE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33700" cy="882650"/>
            <wp:effectExtent l="0" t="0" r="0" b="12700"/>
            <wp:docPr id="100013" name="图片 100013" descr="@@@faa492fd28064f14b56f5bbd717df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aa492fd28064f14b56f5bbd717df2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EE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从以上三幅图可以看出，在鸡和兔子的总只数不变的情况下，兔减少1只，鸡就增加1只，鸡和兔的总脚数就减少2只。换句话说，每少把一只鸡看作兔，兔的总脚数就比鸡的总脚数减少6只。减少了几个6只，说明就把几只鸡看成了兔。</w:t>
      </w:r>
    </w:p>
    <w:p w14:paraId="7B1331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假设全是兔：15×4＝60（只）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60－24＝36（只）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鸡：36÷6＝6（只）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兔：15－6＝9（只）</w:t>
      </w:r>
    </w:p>
    <w:p w14:paraId="3B14D8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答：鸡有6只，兔有9只。</w:t>
      </w:r>
    </w:p>
    <w:p w14:paraId="0CEFA96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EB8DC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鸡与兔共100只，鸡的脚比兔的脚多26只，鸡、兔各有多少只？</w:t>
      </w:r>
    </w:p>
    <w:p w14:paraId="6FFE3A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【答案】鸡有71只；兔有29只</w:t>
      </w:r>
    </w:p>
    <w:p w14:paraId="6C33AF2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6B437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某招待所有20个大房间和25个小房间，共可以住150人。已知每个大房间比小房间多住3人，大､小房间每间各住多少人？</w:t>
      </w:r>
    </w:p>
    <w:p w14:paraId="14A670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小房间：（150－20×3）÷（25＋20）＝2（人）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大房间：2＋3＝5（人）</w:t>
      </w:r>
    </w:p>
    <w:p w14:paraId="268B8D5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答：大房间每间住5人；小房间每间住2人。</w:t>
      </w:r>
    </w:p>
    <w:p w14:paraId="60D9EC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DEA6D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鸡、兔共100只，鸡脚比兔脚多20只。问：鸡、兔各多少只？</w:t>
      </w:r>
    </w:p>
    <w:p w14:paraId="3BB79B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【答案】有兔（2×100—20）÷（2＋4）</w:t>
      </w:r>
    </w:p>
    <w:p w14:paraId="475AD8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＝180÷6</w:t>
      </w:r>
    </w:p>
    <w:p w14:paraId="397817C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＝30（只）</w:t>
      </w:r>
    </w:p>
    <w:p w14:paraId="25DA57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有鸡100—30＝70（只）。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答：有鸡70只，兔30只。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2805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【考点四】鸡兔同笼问题变式题型其一：车辆问题。</w:t>
      </w:r>
      <w:bookmarkEnd w:id="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20B3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2D266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716C0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00559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附属小学门口停有共享单车和小车共8辆，总共有26个轮子，小车和共享单车各有多少辆？</w:t>
      </w:r>
    </w:p>
    <w:p w14:paraId="1EB173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0E6C31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假设全是小车，则共享单车有：</w:t>
      </w:r>
    </w:p>
    <w:p w14:paraId="63B9D3F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（8×4－26）÷（4－2）</w:t>
      </w:r>
    </w:p>
    <w:p w14:paraId="0FA6230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＝（32－26）÷2</w:t>
      </w:r>
    </w:p>
    <w:p w14:paraId="76EFBE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＝6÷2</w:t>
      </w:r>
    </w:p>
    <w:p w14:paraId="4CE663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＝3（辆）</w:t>
      </w:r>
    </w:p>
    <w:p w14:paraId="488EFC0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8－3＝5（辆）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答：小车有5辆，共享单车有3辆。</w:t>
      </w:r>
    </w:p>
    <w:p w14:paraId="2D47C5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A7E38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停车场有摩托车（2个轮子）和小汽车（4个轮子）共35辆，90个轮子，摩托车和小汽车各有多少辆？</w:t>
      </w:r>
    </w:p>
    <w:p w14:paraId="03AFB9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62372F8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小汽车：</w:t>
      </w:r>
    </w:p>
    <w:p w14:paraId="1D77EAD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（90－35×2）÷（4－2）</w:t>
      </w:r>
    </w:p>
    <w:p w14:paraId="6CFAAC9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＝（90－70）÷2</w:t>
      </w:r>
    </w:p>
    <w:p w14:paraId="0910A4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＝20÷2</w:t>
      </w:r>
    </w:p>
    <w:p w14:paraId="6109C33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＝10（辆）</w:t>
      </w:r>
    </w:p>
    <w:p w14:paraId="16DC6F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摩托车：35－10＝25（辆）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答：摩托车有25辆，小汽车有10辆。</w:t>
      </w:r>
    </w:p>
    <w:p w14:paraId="04CDE00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A9613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游乐园周日1小时内售出“旋转木马”和“过山车”门票共50张收入1305元。那么售出“旋转木马”和“过山车”门票各多少张？</w:t>
      </w:r>
    </w:p>
    <w:p w14:paraId="3DD606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28675"/>
            <wp:effectExtent l="0" t="0" r="0" b="0"/>
            <wp:docPr id="27" name="图片 27" descr="@@@397f97ba-c2a0-4b15-a1a5-8b4d1a19d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397f97ba-c2a0-4b15-a1a5-8b4d1a19da7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87C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【答案】假设全是“过山车”门票</w:t>
      </w:r>
    </w:p>
    <w:p w14:paraId="48D5A3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50×30＝1500（元）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1500－1305＝195（元）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30－15＝15（元）</w:t>
      </w:r>
    </w:p>
    <w:p w14:paraId="4EAA010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旋转木马：195÷15＝13（张）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过山车：50－13＝37（张）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</w:t>
      </w:r>
    </w:p>
    <w:p w14:paraId="4EA48EC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答：旋转木马有13张，过山车有37张。</w:t>
      </w:r>
    </w:p>
    <w:p w14:paraId="3B30C74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240DB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车棚里有自行车和三轮车共8辆，从下面数有20个轮子，自行车和三轮车各有多少辆？</w:t>
      </w:r>
    </w:p>
    <w:p w14:paraId="0139798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【答案】假设全是三轮车。</w:t>
      </w:r>
    </w:p>
    <w:p w14:paraId="740BE6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8×3＝24（个）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24－20＝4（个）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2－1＝1（个）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</w:p>
    <w:p w14:paraId="40619B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自行车：4÷1＝4（辆）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三轮车：8－4＝4（辆）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答：自行车有4辆，三轮车有4辆。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565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【考点五】鸡兔同笼问题变式题型其二：得分问题。</w:t>
      </w:r>
      <w:bookmarkEnd w:id="10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4E7B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</w:p>
    <w:p w14:paraId="4F55A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6A1D7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10EF9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62E929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一张数学试卷共12道题，做对一道得10分，做错或不做一道题倒扣5分，亮亮做完全部题，最后得90分，亮亮做错或不做几道题？</w:t>
      </w:r>
    </w:p>
    <w:p w14:paraId="6AA260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【答案】（12×10－90）÷（10＋5）</w:t>
      </w:r>
    </w:p>
    <w:p w14:paraId="60F664F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＝（120－90）÷15</w:t>
      </w:r>
    </w:p>
    <w:p w14:paraId="08ECB6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＝30÷15</w:t>
      </w:r>
    </w:p>
    <w:p w14:paraId="6A1032C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＝2（道）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答：亮亮做错或不做2道题。</w:t>
      </w:r>
    </w:p>
    <w:p w14:paraId="10ACDC3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5A0759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某次数学竞赛共设20道题，评分标准是：每做对一道得5分，不做或做错一道扣1分。小强最后得了88分，他做对了多少道题？</w:t>
      </w:r>
    </w:p>
    <w:p w14:paraId="33414C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【答案】（20×5－88）÷（5＋1）</w:t>
      </w:r>
    </w:p>
    <w:p w14:paraId="318B5F9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＝（100－88）÷6</w:t>
      </w:r>
    </w:p>
    <w:p w14:paraId="7EFEF1E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＝12÷6</w:t>
      </w:r>
    </w:p>
    <w:p w14:paraId="6655D7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＝2（道）</w:t>
      </w:r>
    </w:p>
    <w:p w14:paraId="2BA2B18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20－2＝18（道）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答：他做对了18道题。</w:t>
      </w:r>
    </w:p>
    <w:p w14:paraId="749C00A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CCD35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一张试卷共20题，答对一题得6分，答错或不答都要倒扣4分，结果小红得了70分，小红答对了几道题？</w:t>
      </w:r>
    </w:p>
    <w:p w14:paraId="4D338C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【答案】答错的题有：</w:t>
      </w:r>
    </w:p>
    <w:p w14:paraId="2476426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（6×20－70）÷（6＋4）</w:t>
      </w:r>
    </w:p>
    <w:p w14:paraId="43ABF7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＝50÷10＝5（道）</w:t>
      </w:r>
    </w:p>
    <w:p w14:paraId="3C21BBE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答对了：20－5＝15（道）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答：小红答对了15道题。</w:t>
      </w:r>
    </w:p>
    <w:p w14:paraId="4DB2106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673F7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青少年网络科普知识线上答题活动，一共有20道题，答对1题得5分，答错或不答扣2分，小明答完20道题后得86分，小明答对和答错各多少道题？</w:t>
      </w:r>
    </w:p>
    <w:p w14:paraId="694F49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【答案】答错：（5×20－86）÷（5＋2）</w:t>
      </w:r>
    </w:p>
    <w:p w14:paraId="545889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＝（100－86）÷7</w:t>
      </w:r>
    </w:p>
    <w:p w14:paraId="6A24FE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＝14÷7</w:t>
      </w:r>
    </w:p>
    <w:p w14:paraId="6537EC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＝2（道）</w:t>
      </w:r>
    </w:p>
    <w:p w14:paraId="5AFEC4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答对：20－2＝18（道）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答：小明答对18道题，答错2道题。</w:t>
      </w:r>
    </w:p>
    <w:p w14:paraId="15A2BD3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094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【考点六】鸡兔同笼问题变式题型其三：运输问题。</w:t>
      </w:r>
      <w:bookmarkEnd w:id="11"/>
    </w:p>
    <w:p w14:paraId="314CB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D7CF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16FDD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77415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07CC5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一辆大货车运送2000盏水晶挂灯，每盏水晶挂灯的运费是2元，损坏1盏不仅扣除应得的运费还要赔付33元。货车司机交货后收到3825元的运费。运输过程中损坏了多少盏水晶挂灯？</w:t>
      </w:r>
    </w:p>
    <w:p w14:paraId="651539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【答案】2×2000＝4000（元）</w:t>
      </w:r>
    </w:p>
    <w:p w14:paraId="63D72B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（4000－3825）÷（2＋33）</w:t>
      </w:r>
    </w:p>
    <w:p w14:paraId="7A2A9F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＝175÷（2＋33）</w:t>
      </w:r>
    </w:p>
    <w:p w14:paraId="47FB9B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＝175÷35＝5（盏）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答：运输过程中损坏了5盏水晶挂灯。</w:t>
      </w:r>
    </w:p>
    <w:p w14:paraId="7D225F6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4E7F4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某运输队为超市运送暖瓶500箱，每箱装有6个暖瓶。已知每个暖瓶的运费为1元，损坏一个的话不但不给运费还要赔10元。运后结算时，运输队共得2890元的运费，一共损坏了多少个暖瓶？</w:t>
      </w:r>
    </w:p>
    <w:p w14:paraId="37A480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答案】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1" o:spt="75" alt="eqId1f6250b865abb837ac1c694e43bb24db" type="#_x0000_t75" style="height:13.15pt;width:108.2pt;" o:ole="t" filled="f" o:preferrelative="t" stroked="f" coordsize="21600,21600">
            <v:path/>
            <v:fill on="f" focussize="0,0"/>
            <v:stroke on="f" joinstyle="miter"/>
            <v:imagedata r:id="rId19" o:title="eqId1f6250b865abb837ac1c694e43bb24db"/>
            <o:lock v:ext="edit" aspectratio="t"/>
            <w10:wrap type="none"/>
            <w10:anchorlock/>
          </v:shape>
          <o:OLEObject Type="Embed" ProgID="Equation.DSMT4" ShapeID="_x0000_i1041" DrawAspect="Content" ObjectID="_1468075725" r:id="rId18">
            <o:LockedField>false</o:LockedField>
          </o:OLEObject>
        </w:object>
      </w:r>
    </w:p>
    <w:p w14:paraId="2ACD4B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0" o:spt="75" alt="eqId0ea1d714dcc08716f9e7f3559669684f" type="#_x0000_t75" style="height:13.15pt;width:78.3pt;" o:ole="t" filled="f" o:preferrelative="t" stroked="f" coordsize="21600,21600">
            <v:path/>
            <v:fill on="f" focussize="0,0"/>
            <v:stroke on="f" joinstyle="miter"/>
            <v:imagedata r:id="rId21" o:title="eqId0ea1d714dcc08716f9e7f3559669684f"/>
            <o:lock v:ext="edit" aspectratio="t"/>
            <w10:wrap type="none"/>
            <w10:anchorlock/>
          </v:shape>
          <o:OLEObject Type="Embed" ProgID="Equation.DSMT4" ShapeID="_x0000_i1040" DrawAspect="Content" ObjectID="_1468075726" r:id="rId20">
            <o:LockedField>false</o:LockedField>
          </o:OLEObject>
        </w:object>
      </w:r>
    </w:p>
    <w:p w14:paraId="73C68A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9" o:spt="75" alt="eqIdd0b28a801bc7b9f0a977db075c770faa" type="#_x0000_t75" style="height:11.35pt;width:39.6pt;" o:ole="t" filled="f" o:preferrelative="t" stroked="f" coordsize="21600,21600">
            <v:path/>
            <v:fill on="f" focussize="0,0"/>
            <v:stroke on="f" joinstyle="miter"/>
            <v:imagedata r:id="rId23" o:title="eqIdd0b28a801bc7b9f0a977db075c770faa"/>
            <o:lock v:ext="edit" aspectratio="t"/>
            <w10:wrap type="none"/>
            <w10:anchorlock/>
          </v:shape>
          <o:OLEObject Type="Embed" ProgID="Equation.DSMT4" ShapeID="_x0000_i1039" DrawAspect="Content" ObjectID="_1468075727" r:id="rId22">
            <o:LockedField>false</o:LockedField>
          </o:OLEObject>
        </w:object>
      </w:r>
    </w:p>
    <w:p w14:paraId="077A4A3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8" o:spt="75" alt="eqId6a3c450315612a9fa3fc9562f290bc04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5" o:title="eqId6a3c450315612a9fa3fc9562f290bc04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答：一共损坏了10个暖瓶。</w:t>
      </w:r>
    </w:p>
    <w:p w14:paraId="602DD7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DBFD6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李叔叔送花瓶140个，规定完整地送一个到目的地的运费是20元，损坏一个倒赔30元。运完这批花瓶后，李叔叔赚了2400元，他损坏了几个花瓶？</w:t>
      </w:r>
    </w:p>
    <w:p w14:paraId="14AA79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【答案】（20×140－2400）÷（20＋30）</w:t>
      </w:r>
    </w:p>
    <w:p w14:paraId="43BAD89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＝400÷50</w:t>
      </w:r>
    </w:p>
    <w:p w14:paraId="339E978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答：他损坏了8个花瓶。</w:t>
      </w:r>
    </w:p>
    <w:p w14:paraId="4EFD9D3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F3162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工人叔叔运花瓶，规定：完整运到目的地，一个花瓶得运费20元；若损坏一个，不仅不能收运费，还要赔100 元。王叔叔运150个花瓶，共得运费2400元，他损坏了几个花瓶？</w:t>
      </w:r>
    </w:p>
    <w:p w14:paraId="6C9B9A7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1E4D3BA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假设没有损坏，则共得：150×20＝3000（元）</w:t>
      </w:r>
    </w:p>
    <w:p w14:paraId="3519EF2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损坏的：（3000－2400）÷（20＋100）</w:t>
      </w:r>
    </w:p>
    <w:p w14:paraId="4F7888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＝600÷120＝5（个）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答：他损坏了5个花瓶。</w:t>
      </w:r>
    </w:p>
    <w:p w14:paraId="648F758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50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【考点七】鸡兔同笼问题变式题型其四：雨天晴天问题。</w:t>
      </w:r>
      <w:bookmarkEnd w:id="12"/>
    </w:p>
    <w:p w14:paraId="5402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E0FF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046CE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3340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B2BC7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小松鼠一连几天采了112个松子，平均每天采14个。晴天每天采20个，雨天每天采12个。请问：这几天中雨天有几天？</w:t>
      </w:r>
    </w:p>
    <w:p w14:paraId="61A41D2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【答案】112÷14＝8（天）</w:t>
      </w:r>
    </w:p>
    <w:p w14:paraId="5103CA4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假设全是晴天：</w:t>
      </w:r>
    </w:p>
    <w:p w14:paraId="73BDAF7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雨天天数：（20×8－112）÷（20－12）</w:t>
      </w:r>
    </w:p>
    <w:p w14:paraId="50B481A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＝（160－112）÷8</w:t>
      </w:r>
    </w:p>
    <w:p w14:paraId="18AF9B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＝48÷8</w:t>
      </w:r>
    </w:p>
    <w:p w14:paraId="58148D7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＝6（天）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答：这几天中雨天有6天。</w:t>
      </w:r>
    </w:p>
    <w:p w14:paraId="76718D9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53B51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虽然军训非常艰苦，但是可喜的是军训场地在茂密的丛林里 ，这里面有很多动物，其中最可爱的就是小松鼠了。小松鼠最喜爱采松果，晴天时每天可以采10个，雨天时每天只能采6个。它一连几天采了80个松果，平均每天采8个。那么请问其中有几天是雨天呢？</w:t>
      </w:r>
    </w:p>
    <w:p w14:paraId="11EF933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【答案】（80÷8×10－80）÷（80÷8－6）</w:t>
      </w:r>
    </w:p>
    <w:p w14:paraId="30468C8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＝（100－80）÷4</w:t>
      </w:r>
    </w:p>
    <w:p w14:paraId="6195EEA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＝20÷4</w:t>
      </w:r>
    </w:p>
    <w:p w14:paraId="75F85B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＝5（天）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答：其中有5天是雨天。</w:t>
      </w:r>
    </w:p>
    <w:p w14:paraId="034E558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2BBD9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松鼠妈妈采松子，晴天每天可以采20个，雨天每天可以采12个，它一连几天采了112个松子，平均每天采14个。那么这几天中雨天有几天？</w:t>
      </w:r>
    </w:p>
    <w:p w14:paraId="545C35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【答案】根据题意可得，它一共采的天数是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9" o:spt="75" alt="eqIdad8d05828eb658cfd63d53a58a8df879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27" o:title="eqIdad8d05828eb658cfd63d53a58a8df879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（天）</w:t>
      </w:r>
    </w:p>
    <w:p w14:paraId="037433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根据鸡兔同笼问题中的公式可知</w:t>
      </w:r>
    </w:p>
    <w:p w14:paraId="44F925A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雨天的天数：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0" o:spt="75" alt="eqId738fc88a3ce6bf6adb8c76a6bdcad815" type="#_x0000_t75" style="height:13.15pt;width:93.25pt;" o:ole="t" filled="f" o:preferrelative="t" stroked="f" coordsize="21600,21600">
            <v:path/>
            <v:fill on="f" focussize="0,0"/>
            <v:stroke on="f" joinstyle="miter"/>
            <v:imagedata r:id="rId29" o:title="eqId738fc88a3ce6bf6adb8c76a6bdcad81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</w:p>
    <w:p w14:paraId="436DA1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1" o:spt="75" alt="eqId2d3cf825d6324a315c414fe325047d71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1" o:title="eqId2d3cf825d6324a315c414fe325047d71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</w:p>
    <w:p w14:paraId="24A56B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2" o:spt="75" alt="eqIdb5ed60f73c6eff0266f61ab872a8a157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33" o:title="eqIdb5ed60f73c6eff0266f61ab872a8a157"/>
            <o:lock v:ext="edit" aspectratio="t"/>
            <w10:wrap type="none"/>
            <w10:anchorlock/>
          </v:shape>
          <o:OLEObject Type="Embed" ProgID="Equation.DSMT4" ShapeID="_x0000_i1032" DrawAspect="Content" ObjectID="_1468075732" r:id="rId3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（天）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答：这几天当中有6天有雨。</w:t>
      </w:r>
    </w:p>
    <w:p w14:paraId="3909846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E9663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一只小松鼠采蘑菇，晴天每天可采20个，雨天每天可采12个。如果一连几天共采了112个，平均每天采14个，问：这几天中晴天有几天？</w:t>
      </w:r>
    </w:p>
    <w:p w14:paraId="046A03B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【答案】112÷14＝8（天）</w:t>
      </w:r>
    </w:p>
    <w:p w14:paraId="12E24CB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假设8天全是晴天，那么可采：20×8＝160（个）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比实际多了：160－112＝48（个）</w:t>
      </w:r>
    </w:p>
    <w:p w14:paraId="1AF14A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晴天比雨天多采了：20－12＝8（个）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雨天：48÷8＝6（天）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晴天：8－6＝2（天）</w:t>
      </w:r>
    </w:p>
    <w:p w14:paraId="6AF3BEC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答：这几天中晴天有2天，雨天有6天。</w:t>
      </w:r>
    </w:p>
    <w:p w14:paraId="5C324D7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1581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【考点八】鸡兔同笼问题变式题型其五：租车租船问题。</w:t>
      </w:r>
      <w:bookmarkEnd w:id="13"/>
    </w:p>
    <w:p w14:paraId="0C7E3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A40D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37ED0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6D5BD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DF740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五一假期，旅行社一行52人来到瘦西湖游玩。一共租了10条船，每条大船限坐6人，每条小船限坐4人，正好全部坐满。大船和小船各租了多少条？</w:t>
      </w:r>
    </w:p>
    <w:p w14:paraId="1BD43A1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【答案】假设全部租大船，小船的条数为：</w:t>
      </w:r>
    </w:p>
    <w:p w14:paraId="5A6F25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3" o:spt="75" alt="eqId3146b3936a5645d0fcb440c940410d3f" type="#_x0000_t75" style="height:13.2pt;width:80.05pt;" o:ole="t" filled="f" o:preferrelative="t" stroked="f" coordsize="21600,21600">
            <v:path/>
            <v:fill on="f" focussize="0,0"/>
            <v:stroke on="f" joinstyle="miter"/>
            <v:imagedata r:id="rId35" o:title="eqId3146b3936a5645d0fcb440c940410d3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4">
            <o:LockedField>false</o:LockedField>
          </o:OLEObject>
        </w:object>
      </w:r>
    </w:p>
    <w:p w14:paraId="4145AD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＝（60－52）÷2</w:t>
      </w:r>
    </w:p>
    <w:p w14:paraId="0C74DC5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4" o:spt="75" alt="eqIdefe4d631dbb33e9164a72bf4dcc21e2c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7" o:title="eqIdefe4d631dbb33e9164a72bf4dcc21e2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</w:p>
    <w:p w14:paraId="146B79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9" o:title="eqIdb8860d9787671b53b1ab68b3d526f5c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（条）</w:t>
      </w:r>
    </w:p>
    <w:p w14:paraId="6402C4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大船的条数为：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6" o:spt="75" alt="eqIdace55492843cc995f957567e21f0ff5e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41" o:title="eqIdace55492843cc995f957567e21f0ff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（条）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答：大船租6条，小船租4条。</w:t>
      </w:r>
    </w:p>
    <w:p w14:paraId="6B2E14D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2EB0B6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六（1）班42名师生租船游湖，一共租了10条船，正好全部坐满。每条大船坐5人，每条小船坐3人，大船和小船各租了多少条？</w:t>
      </w:r>
    </w:p>
    <w:p w14:paraId="420BC4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【答案】小船：</w:t>
      </w:r>
    </w:p>
    <w:p w14:paraId="4AC28E7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（10×5－42）÷（5－3）</w:t>
      </w:r>
    </w:p>
    <w:p w14:paraId="4CF46D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＝（50－42）÷（5－3）</w:t>
      </w:r>
    </w:p>
    <w:p w14:paraId="10F99E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＝8÷2</w:t>
      </w:r>
    </w:p>
    <w:p w14:paraId="716267F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＝4（条）</w:t>
      </w:r>
    </w:p>
    <w:p w14:paraId="14FA52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大船：10－4＝6（条）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答：大船租了6条，小船租了4条。</w:t>
      </w:r>
    </w:p>
    <w:p w14:paraId="634176A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12A20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全班一共有38人去公园划船，大船限坐6人，小船限坐4人，共租了8条船，每条船都坐满了。求大船、小船各租了几条？</w:t>
      </w:r>
    </w:p>
    <w:p w14:paraId="7A2A54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【答案】假设8条全是租的大船，则小船有：</w:t>
      </w:r>
    </w:p>
    <w:p w14:paraId="37EE4F6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（8×6－38）÷（6－4）</w:t>
      </w:r>
    </w:p>
    <w:p w14:paraId="4005786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＝（48－38）÷2</w:t>
      </w:r>
    </w:p>
    <w:p w14:paraId="1AC9936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＝10÷2</w:t>
      </w:r>
    </w:p>
    <w:p w14:paraId="604EE9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＝5（条）</w:t>
      </w:r>
    </w:p>
    <w:p w14:paraId="1322688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大船有：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7" o:spt="75" alt="eqId69c89065da75f046abc7c8997a40362a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3" o:title="eqId69c89065da75f046abc7c8997a40362a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（条）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答：大船有3条，小船有5条。</w:t>
      </w:r>
    </w:p>
    <w:p w14:paraId="7073BEC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D3286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四（1）班同学去公园划船，全班38人，一共租了8条船，每条大船可坐6人，每条小船可坐4人。（每条船都坐满）大船、小船各租了几条？</w:t>
      </w:r>
    </w:p>
    <w:p w14:paraId="3DB1BA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【答案】假设全坐大船：6×8＝48（人）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48－38＝10（人）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6－4＝2（人）</w:t>
      </w:r>
    </w:p>
    <w:p w14:paraId="717DC47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小船：10÷2＝5（条）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大船：8－5＝3（条）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答：大船租了3条，小船租了5条。</w:t>
      </w:r>
    </w:p>
    <w:p w14:paraId="55D76A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82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【考点九】鸡兔同笼问题变式题型其六：多种动物问题。</w:t>
      </w:r>
      <w:bookmarkEnd w:id="14"/>
    </w:p>
    <w:p w14:paraId="384F7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85FC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138D3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5E3E6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4E099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有蜘蛛，蜻蜓，蝉三种动物一共24只，蜘蛛有8条腿但是没有翅膀，蜻蜓有6条腿和2对翅膀，蝉有6条腿和一对翅膀，三种动物一共有160条腿，22对翅膀，可知有多少只蜻蜓？</w:t>
      </w:r>
    </w:p>
    <w:p w14:paraId="2B5AA4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【答案】假设都是蜻蜓和蝉，则蜘蛛有：</w:t>
      </w:r>
    </w:p>
    <w:p w14:paraId="1BCF26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（160－24×6）÷（8－6）</w:t>
      </w:r>
    </w:p>
    <w:p w14:paraId="27977A1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＝16÷2＝8（只）</w:t>
      </w:r>
    </w:p>
    <w:p w14:paraId="2FBAD5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则蜻蜓和蝉一共有24－8＝16（只）</w:t>
      </w:r>
    </w:p>
    <w:p w14:paraId="312A406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假设这16只全是蝉，则蜻蜓有：</w:t>
      </w:r>
    </w:p>
    <w:p w14:paraId="517BA1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（22－16×1）÷（2－1）</w:t>
      </w:r>
    </w:p>
    <w:p w14:paraId="57D51B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＝6÷1＝6（只）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答：蜻蜓有6只。</w:t>
      </w:r>
    </w:p>
    <w:p w14:paraId="15F7170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00D86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王伯伯养了一些鸡、兔和鹤。其中鹤白天双足站立，夜间则单足站立；鸡晚上睡觉时则把头藏起来。细心的悦悦发现：不论白天还是晚上，足数和头数的差都一样，那么，如果白天悦悦可以数出56条腿，晚上会数出多少个头？</w:t>
      </w:r>
    </w:p>
    <w:p w14:paraId="610D01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【答案】56÷4＝14（个）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答：晚上会数出14个头。</w:t>
      </w:r>
    </w:p>
    <w:p w14:paraId="555766C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7CB04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篮子里有煮蛋、茶蛋和皮蛋共30个，茶蛋和皮蛋数量相等，三种蛋总价值40元。已知煮蛋每个1元，茶蛋和皮蛋都是每个2元。 那么篮子中有多少个皮蛋？</w:t>
      </w:r>
    </w:p>
    <w:p w14:paraId="177EF26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【答案】解：设茶蛋和皮蛋数有x个，则煮蛋的数量是30－x个。</w:t>
      </w:r>
    </w:p>
    <w:p w14:paraId="7A1E173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2x＋（30－x）×1＝40</w:t>
      </w:r>
    </w:p>
    <w:p w14:paraId="45EC408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2x＋30－x＝40</w:t>
      </w:r>
    </w:p>
    <w:p w14:paraId="3BE137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x＋30＝40</w:t>
      </w:r>
    </w:p>
    <w:p w14:paraId="57DE7AC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x＝10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      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10÷2＝5（个）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答：篮子中有5个皮蛋。</w:t>
      </w:r>
    </w:p>
    <w:p w14:paraId="4C71A9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EBF68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蜘蛛有8条腿，蝴蝶有6条腿和2对翅膀，苍蝇有6条腿和1对翅膀，现在有蜘蛛、蝴蝶、苍蝇共21只，它们一共有140条腿，23对翅膀。蜘蛛、蝴蝶和苍蝇各有多少只？</w:t>
      </w:r>
    </w:p>
    <w:p w14:paraId="4CD3A0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【答案】（8×21－140）÷（8－6）</w:t>
      </w:r>
    </w:p>
    <w:p w14:paraId="706A90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＝（168－140）÷2</w:t>
      </w:r>
    </w:p>
    <w:p w14:paraId="4EF6BE4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＝28÷2</w:t>
      </w:r>
    </w:p>
    <w:p w14:paraId="1A4550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＝14（只）</w:t>
      </w:r>
    </w:p>
    <w:p w14:paraId="0C3CAFF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蜘蛛：21－14＝7（只）</w:t>
      </w:r>
    </w:p>
    <w:p w14:paraId="628A79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苍蝇：（14×2－23）÷（2－1）</w:t>
      </w:r>
    </w:p>
    <w:p w14:paraId="4659D8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＝（28－23）÷1</w:t>
      </w:r>
    </w:p>
    <w:p w14:paraId="478F33A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＝5÷1</w:t>
      </w:r>
    </w:p>
    <w:p w14:paraId="1536B7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＝5（只）</w:t>
      </w:r>
    </w:p>
    <w:p w14:paraId="026938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蝴蝶：14－5＝9（只）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答：蜘蛛有7只，蝴蝶9只，苍蝇5只。</w:t>
      </w:r>
    </w:p>
    <w:p w14:paraId="2ED3D08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5" w:name="_Toc2064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2" name="图片 2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【考点十】鸡兔同笼问题变式题型其七：百僧分馍问题。</w:t>
      </w:r>
      <w:bookmarkEnd w:id="15"/>
    </w:p>
    <w:p w14:paraId="70209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3" name="图片 2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9BF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假设法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4E7FB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先假设笼子里全是鸡，然后推算出兔的只数，假设的思想方法是指对题中的已知条件或问题作出某种假设，然后按照题中的已知条件进行推算，根据假设前后数量出现的矛盾，从而找到正确答案的一种思想方法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1CB4A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0677A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我国古代数学名著《算法统宗》中记载了一道有趣的“百僧百馍”问题。</w:t>
      </w:r>
    </w:p>
    <w:p w14:paraId="5769D0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647700"/>
            <wp:effectExtent l="0" t="0" r="0" b="0"/>
            <wp:docPr id="100015" name="图片 100015" descr="@@@11b7343e8f3342bc99cebc5da759d0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1b7343e8f3342bc99cebc5da759d02c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D5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100个和尚吃100个馒头。大和尚一人吃3个，小和尚3人吃一个。大、小和尚各多少人？</w:t>
      </w:r>
    </w:p>
    <w:p w14:paraId="151E02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【答案】3×3＝9（份）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100×3＝300（份）</w:t>
      </w:r>
    </w:p>
    <w:p w14:paraId="22B4BD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每个小和尚吃的馒头看作1份，那么大和尚吃的馒头就是9份，100个馒头就是300份；假设全是大和尚，则小和尚有：</w:t>
      </w:r>
    </w:p>
    <w:p w14:paraId="214F5C9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（9×100－300）÷（9－1）</w:t>
      </w:r>
    </w:p>
    <w:p w14:paraId="0A9FE9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＝（900－300）÷8</w:t>
      </w:r>
    </w:p>
    <w:p w14:paraId="46EFB3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＝600÷8＝75（人）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100－75＝25（人）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答：大和尚有25人，小和尚有75人。</w:t>
      </w:r>
    </w:p>
    <w:p w14:paraId="7D312D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auto"/>
          <w:sz w:val="24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sz w:val="24"/>
        </w:rPr>
        <w:t>【对应练习1】</w:t>
      </w:r>
    </w:p>
    <w:p w14:paraId="1DE62B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auto"/>
          <w:sz w:val="24"/>
          <w:szCs w:val="24"/>
        </w:rPr>
        <w:t>寺庙里有100个和尚,要挑140桶水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color w:val="auto"/>
          <w:sz w:val="24"/>
          <w:szCs w:val="24"/>
        </w:rPr>
        <w:t>大和尚每人挑两桶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color w:val="auto"/>
          <w:sz w:val="24"/>
          <w:szCs w:val="24"/>
        </w:rPr>
        <w:t>小和尚每两人挑一桶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color w:val="auto"/>
          <w:sz w:val="24"/>
          <w:szCs w:val="24"/>
        </w:rPr>
        <w:t>大、小和尚各有多少人?</w:t>
      </w:r>
    </w:p>
    <w:p w14:paraId="2E2F11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960"/>
        <w:gridCol w:w="1858"/>
        <w:gridCol w:w="1320"/>
      </w:tblGrid>
      <w:tr w14:paraId="499A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EBCB2E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大和尚</w:t>
            </w:r>
          </w:p>
          <w:p w14:paraId="4D6D5DF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的人数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1CD9E9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小和尚</w:t>
            </w:r>
          </w:p>
          <w:p w14:paraId="68A2C54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的人数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AF3CE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挑水的桶数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8196E3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和140</w:t>
            </w:r>
          </w:p>
          <w:p w14:paraId="2BE777FE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桶比较</w:t>
            </w:r>
          </w:p>
        </w:tc>
      </w:tr>
      <w:tr w14:paraId="7B14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9999D2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8BCD04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B8FA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50×2+50÷2=125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247D5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少了15桶</w:t>
            </w:r>
          </w:p>
        </w:tc>
      </w:tr>
      <w:tr w14:paraId="7FC73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812CD3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B6D3F4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08C2C8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52×2+48÷2=128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079A1D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少了12桶</w:t>
            </w:r>
          </w:p>
        </w:tc>
      </w:tr>
      <w:tr w14:paraId="5B664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2A286C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4A53B4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60D13D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54×2+46÷2=131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282B7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少了9桶</w:t>
            </w:r>
          </w:p>
        </w:tc>
      </w:tr>
      <w:tr w14:paraId="763C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6ED68C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04B6D9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19BFB5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56×2+44÷2=134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E5D1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少了6桶</w:t>
            </w:r>
          </w:p>
        </w:tc>
      </w:tr>
      <w:tr w14:paraId="0AED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7B91B3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9A25EB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E322F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58×2+42÷2=137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DAF5A0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少了3桶</w:t>
            </w:r>
          </w:p>
        </w:tc>
      </w:tr>
      <w:tr w14:paraId="30E3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6DB9B8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27E3B6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4FD87A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60×2+40÷2=140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63FBAF">
            <w:pPr>
              <w:keepNext w:val="0"/>
              <w:keepLines w:val="0"/>
              <w:pageBreakBefore w:val="0"/>
              <w:widowControl w:val="0"/>
              <w:shd w:val="clear" w:color="auto" w:fill="DEEBF6" w:themeFill="accent1" w:themeFillTint="3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FF0000"/>
                <w:sz w:val="24"/>
                <w:szCs w:val="24"/>
              </w:rPr>
              <w:t>正好相等</w:t>
            </w:r>
          </w:p>
        </w:tc>
      </w:tr>
    </w:tbl>
    <w:p w14:paraId="61F0CF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/>
          <w:bCs/>
          <w:color w:val="FF0000"/>
          <w:sz w:val="24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大和尚有60人,小和尚有40人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。</w:t>
      </w:r>
    </w:p>
    <w:p w14:paraId="1C36B3A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2FD4F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100个和尚140个馍，大和尚1人分3个馍，小和尚1人分1个馍</w:t>
      </w:r>
      <w:r>
        <w:rPr>
          <w:rFonts w:hint="eastAsia" w:ascii="Times New Roman" w:hAnsi="Times New Roman" w:eastAsia="黑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sz w:val="24"/>
          <w:szCs w:val="24"/>
        </w:rPr>
        <w:t>问：大、小和尚各有多少人？</w:t>
      </w:r>
    </w:p>
    <w:p w14:paraId="7567FD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/>
          <w:bCs/>
          <w:color w:val="FF0000"/>
          <w:sz w:val="24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解：假设100人全是大和尚，那么共需馍300个，比实际多300－140＝160（个）．现在以小和尚去换大和尚，每换一个总人数不变，而馍就要减少3—1＝2（个），因为160÷2＝80，故小和尚有80人，大和尚有：100－80＝20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。</w:t>
      </w:r>
    </w:p>
    <w:p w14:paraId="266F57F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703F2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我国古代数学中有这样一道趣题：大和尚每人吃4个馒头，小和尚每4人吃1个馒头。有大小和尚100人，共吃了100个馒头。请问大、小和尚各有多少人？</w:t>
      </w:r>
    </w:p>
    <w:p w14:paraId="050360D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【答案】把1个大和尚和4个小和尚共5人看成一组。</w:t>
      </w:r>
    </w:p>
    <w:p w14:paraId="4FA2414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100÷（4＋1）＝100÷5＝20（组）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20×1＝20（人）20×4＝80（人）答：大和尚20人，小和尚80人。</w:t>
      </w:r>
      <w:bookmarkStart w:id="16" w:name="_GoBack"/>
      <w:bookmarkEnd w:id="16"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EC00DFE-4940-4645-97DF-336A407B65C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2840EE2C-C126-49B8-853F-150D9D876D7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0A4E5090-D9C6-4D12-A90A-E4239DEFEC73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9C4D6111-EFCD-482E-A13D-213529976B17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C9F55AD8-C383-41C9-ACC2-7E93FE863AB8}"/>
  </w:font>
  <w:font w:name="WPSEMBED3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4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D62E3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D62E3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194D080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27641DFB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7AB0B26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E853B3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1A50442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0462C0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27.png"/><Relationship Id="rId43" Type="http://schemas.openxmlformats.org/officeDocument/2006/relationships/image" Target="media/image26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image" Target="media/image22.wmf"/><Relationship Id="rId34" Type="http://schemas.openxmlformats.org/officeDocument/2006/relationships/oleObject" Target="embeddings/oleObject9.bin"/><Relationship Id="rId33" Type="http://schemas.openxmlformats.org/officeDocument/2006/relationships/image" Target="media/image21.wmf"/><Relationship Id="rId32" Type="http://schemas.openxmlformats.org/officeDocument/2006/relationships/oleObject" Target="embeddings/oleObject8.bin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oleObject" Target="embeddings/oleObject1.bin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17</Pages>
  <Words>1198</Words>
  <Characters>1237</Characters>
  <Lines>16</Lines>
  <Paragraphs>4</Paragraphs>
  <TotalTime>13</TotalTime>
  <ScaleCrop>false</ScaleCrop>
  <LinksUpToDate>false</LinksUpToDate>
  <CharactersWithSpaces>1267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2025-12-27T08:36:12Z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3BC545156C124738AEA185160860C996_13</vt:lpwstr>
  </property>
</Properties>
</file>