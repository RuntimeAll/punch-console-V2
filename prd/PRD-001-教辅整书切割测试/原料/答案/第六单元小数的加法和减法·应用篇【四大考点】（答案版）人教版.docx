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F1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default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</w:pPr>
      <w:bookmarkStart w:id="0" w:name="_Toc12353"/>
      <w:bookmarkStart w:id="1" w:name="_Toc18694"/>
      <w:bookmarkStart w:id="2" w:name="_Toc7322"/>
      <w:bookmarkStart w:id="3" w:name="_Toc30607"/>
      <w:bookmarkStart w:id="4" w:name="_Toc3210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第六单元</w:t>
      </w:r>
      <w:bookmarkEnd w:id="0"/>
      <w:bookmarkEnd w:id="1"/>
      <w:bookmarkEnd w:id="2"/>
      <w:bookmarkEnd w:id="3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小数的加法和减法·应用篇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四大考点】</w:t>
      </w:r>
      <w:bookmarkEnd w:id="4"/>
    </w:p>
    <w:p w14:paraId="5E4F2FC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5" w:name="_Toc3414"/>
      <w:bookmarkStart w:id="6" w:name="_Toc29480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8" name="图片 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【考点一】小数加法与生活实际应用。</w:t>
      </w:r>
      <w:bookmarkEnd w:id="6"/>
    </w:p>
    <w:p w14:paraId="7E62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7" name="图片 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51826A2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解决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小数加法应用题，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熟练掌握小数加法计算法则是关键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09867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200BF9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小明家6月份的电费是78.8元，比7月份少16.6元，小明家6、7月份共交电费多少元？</w:t>
      </w:r>
    </w:p>
    <w:p w14:paraId="4A05F49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【答案】78.8＋16.6＋78.8</w:t>
      </w:r>
    </w:p>
    <w:p w14:paraId="7A21708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＝95.4＋78.8</w:t>
      </w:r>
    </w:p>
    <w:p w14:paraId="0F76AF9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＝174.2（元）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答：小明家6、7月份共交电费174.2元。</w:t>
      </w:r>
    </w:p>
    <w:p w14:paraId="132D31E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544BC0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水果店第一天卖出苹果48.6千克，比第二天少卖了3.8千克，这两天共卖出苹果多少千克？</w:t>
      </w:r>
    </w:p>
    <w:p w14:paraId="2EBAACF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【答案】48.6＋3.8＋48.6</w:t>
      </w:r>
    </w:p>
    <w:p w14:paraId="7BF505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＝52.4＋48.6</w:t>
      </w:r>
    </w:p>
    <w:p w14:paraId="27BD1F2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＝101（千克）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答：这两天共卖出苹果101千克。</w:t>
      </w:r>
    </w:p>
    <w:p w14:paraId="775C8D0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F89A97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小明家3月份的电费是52.6元，4月份的电费是62.3元，小明家这两个月的电费一共是多少元？</w:t>
      </w:r>
    </w:p>
    <w:p w14:paraId="0C991C7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【答案】52.6＋62.3＝114.9（元）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答：小明家这两个月的电费一共是114.9元。</w:t>
      </w:r>
    </w:p>
    <w:p w14:paraId="4E47A03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3AD9D4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购物。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15235" cy="668020"/>
            <wp:effectExtent l="0" t="0" r="18415" b="17780"/>
            <wp:docPr id="5" name="图片 5" descr="@@@03aaa900-cf08-40d9-95ed-d78d087d6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03aaa900-cf08-40d9-95ed-d78d087d659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44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（1）聪聪只有19元，他刚好能买哪两个玩具？</w:t>
      </w:r>
    </w:p>
    <w:p w14:paraId="5CD0AF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（2）芳芳付给售货员20元，他可能买了哪两个玩具？写一写你的理由。</w:t>
      </w:r>
    </w:p>
    <w:p w14:paraId="335A8A6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【答案】（1）8.39＋9.4＝17.79（元）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8.39＋11.55＝19.94（元）</w:t>
      </w:r>
    </w:p>
    <w:p w14:paraId="28ACE06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8.39＋7.45＝15.84（元）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9.4＋11.55＝20.95（元）</w:t>
      </w:r>
    </w:p>
    <w:p w14:paraId="458925C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9.4＋7.45＝16.85（元）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11.55＋7.45＝19（元）</w:t>
      </w:r>
    </w:p>
    <w:p w14:paraId="49798C9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答：刚好能买小汽车和小货车。</w:t>
      </w:r>
    </w:p>
    <w:p w14:paraId="752D347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（2）8.39＋9.4＝17.79（元），17.79＜20，他可能买了小飞机和小熊两个玩具；</w:t>
      </w:r>
    </w:p>
    <w:p w14:paraId="593658E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8.39＋11.55＝19.94（元），19.94＜20，他可能买了小飞机和小汽车两个玩具；</w:t>
      </w:r>
    </w:p>
    <w:p w14:paraId="74DD831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8.39＋7.45＝15.84（元），15.84＜20，他可能买了小飞机和小货车两个玩具；</w:t>
      </w:r>
    </w:p>
    <w:p w14:paraId="49C3777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9.4＋11.55＝20.95（元），20.95＞20，他不可能买小熊和小汽车两个玩具；</w:t>
      </w:r>
    </w:p>
    <w:p w14:paraId="64BF259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9.4＋7.45＝16.85（元），16.85＜20，他可能买了小熊和小货车两个玩具；</w:t>
      </w:r>
    </w:p>
    <w:p w14:paraId="5248374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11.55＋7.45＝19（元），19＜20，他可能买了小汽车和小货车两个玩具。</w:t>
      </w:r>
    </w:p>
    <w:p w14:paraId="3A8C232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15.84＜16.85＜17.79＜19＜19.94＜20</w:t>
      </w:r>
    </w:p>
    <w:p w14:paraId="24139DA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购买小飞机和小汽车两种玩具单价相加最接近20元，所以他可能买了小飞机和小汽车两个玩具。</w:t>
      </w:r>
    </w:p>
    <w:p w14:paraId="6B667C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7" w:name="_Toc9489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9" name="图片 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【考点二】小数减法与生活实际应用。</w:t>
      </w:r>
      <w:bookmarkEnd w:id="7"/>
    </w:p>
    <w:p w14:paraId="07688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0" name="图片 1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0324C5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解决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减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法应用题，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熟练掌握小数减法计算法则是关键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4203B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274B960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一批粮食共有74.3吨，运输队计划分两次运送，已知第一次运送28.5吨，那么第二次运送多少吨？</w:t>
      </w:r>
    </w:p>
    <w:p w14:paraId="405BE22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【答案】74.3－28.5＝45.8（吨）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答：第二次运送45.8吨。</w:t>
      </w:r>
    </w:p>
    <w:p w14:paraId="27BAF97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5C477E1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把一根长3米的竹竿垂直放入池塘中，竹竿入泥部分是0.36米，露出水面0.78米。这个池塘中的水深多少米？</w:t>
      </w:r>
    </w:p>
    <w:p w14:paraId="7D42581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【答案】3－0.36－0.78</w:t>
      </w:r>
    </w:p>
    <w:p w14:paraId="06BE960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＝2.64－0.78</w:t>
      </w:r>
    </w:p>
    <w:p w14:paraId="503D720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＝1.86（米）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答：这个池塘中的水深1.86米。</w:t>
      </w:r>
    </w:p>
    <w:p w14:paraId="42FEF90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18DF1E2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小莉买一支牙刷花了3.6元，又买一盒牙膏花了12.5元，一支牙刷比一盒牙膏便宜多少元？</w:t>
      </w:r>
    </w:p>
    <w:p w14:paraId="7E6AD08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【答案】12.5－3.6＝8.9（元）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答：一支牙刷比一盒牙膏便宜8.9元。</w:t>
      </w:r>
    </w:p>
    <w:p w14:paraId="5F7A1E8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0A8C6E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一辆货车装载货物后的总质量是16.7吨。这辆货车自重6.8吨，它装载了多少吨货物？</w:t>
      </w:r>
    </w:p>
    <w:p w14:paraId="769744B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【答案】16.7－6.8＝9.9（吨）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答：它装载了9.9吨货物。</w:t>
      </w:r>
    </w:p>
    <w:p w14:paraId="2E6FB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8" w:name="_Toc2482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5" name="图片 1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【考点三】小数加减法混合应用。</w:t>
      </w:r>
      <w:bookmarkEnd w:id="8"/>
    </w:p>
    <w:p w14:paraId="10F1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6" name="图片 1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52ECA35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小数加减法混合应用，分析数量关系，列出综合算式，仔细计算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513E4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2D893AC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第十四届全运会田径项目女子跳高决赛在西安奥体中心举行。上海队选手陆佳雯以1.92米的个人最好成绩获得冠军，山东队的张春璐比陆佳雯少跳了0.08米，河北队的刘肼毅比张春璐多跳了0.06米，刘肼毅跳了多少米？</w:t>
      </w:r>
    </w:p>
    <w:p w14:paraId="0686924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【答案】1.92－0.08＋0.06</w:t>
      </w:r>
    </w:p>
    <w:p w14:paraId="468E27D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＝1.84＋0.06</w:t>
      </w:r>
    </w:p>
    <w:p w14:paraId="02D0F5F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＝1.9（米）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答：刘肼毅跳了1.9米。</w:t>
      </w:r>
    </w:p>
    <w:p w14:paraId="5B7B17C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22BAE0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明明在劳动课上学习制作风筝，在制作过程中他需要把两根同样长的竹条粘到一起，每根竹条长21.2厘米，粘住的部分长7.8厘米，如下图。粘好后的竹条长多少厘米？</w:t>
      </w:r>
    </w:p>
    <w:p w14:paraId="1084ABA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47900" cy="942975"/>
            <wp:effectExtent l="0" t="0" r="0" b="0"/>
            <wp:docPr id="100003" name="图片 100003" descr="@@@46826cdd-ee84-4c6e-a2c7-dc20b3e8c9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6826cdd-ee84-4c6e-a2c7-dc20b3e8c9e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</w:p>
    <w:p w14:paraId="671B08A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【答案】21.2＋21.2－7.8</w:t>
      </w:r>
    </w:p>
    <w:p w14:paraId="0C9006A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＝42.4－7.8</w:t>
      </w:r>
    </w:p>
    <w:p w14:paraId="67CEA56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＝34.6（厘米）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答：粘好后的竹条长34.6米。</w:t>
      </w:r>
    </w:p>
    <w:p w14:paraId="4C9EB58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40E9F0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水果超市上午卖出36.45千克的水果，下午比上午少卖了7.8千克，水果超市一天共卖水果多少千克？</w:t>
      </w:r>
    </w:p>
    <w:p w14:paraId="56276AC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【答案】36.45－7.8＋36.45</w:t>
      </w:r>
    </w:p>
    <w:p w14:paraId="463D5E4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＝28.65＋36.45</w:t>
      </w:r>
    </w:p>
    <w:p w14:paraId="39A8AD3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＝65.1（千克）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答：水果超市一天共卖水果65.1千克。</w:t>
      </w:r>
    </w:p>
    <w:p w14:paraId="5C3D0A7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2D061D2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零件加工厂一月份加工零件3.56万件产品，二月份比一月份多加工了0.6万件，三月份比二月份少加工了0.25万件。这个季度一共加工了多少万件产品？</w:t>
      </w:r>
    </w:p>
    <w:p w14:paraId="26020A0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【答案】二月份：3.56＋0.6＝4.16（万件）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三月份：4.16－0.25＝3.91（万件）</w:t>
      </w:r>
    </w:p>
    <w:p w14:paraId="799690A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3.56＋4.16＋3.91</w:t>
      </w:r>
    </w:p>
    <w:p w14:paraId="459D45E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＝7.72＋3.91</w:t>
      </w:r>
    </w:p>
    <w:p w14:paraId="4E7F197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＝11.63（万件）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答：这个季度一共加工了11.63万件产品。</w:t>
      </w:r>
    </w:p>
    <w:p w14:paraId="397FF6A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9" w:name="_Toc2854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0" name="图片 2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【考点四】倒油问题。</w:t>
      </w:r>
      <w:bookmarkEnd w:id="9"/>
    </w:p>
    <w:p w14:paraId="1AA22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1" name="图片 2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4BCEDD5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分析数量关系，列出算式，仔细计算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5F854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4EDF61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一桶油连桶重52.8千克，用去一半后连桶重26.9千克，这桶油净重多少千克？桶重多少千克？</w:t>
      </w:r>
    </w:p>
    <w:p w14:paraId="65FA26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【答案】26.9－（52.8－26.9）</w:t>
      </w:r>
    </w:p>
    <w:p w14:paraId="545040D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＝26.9－25.9</w:t>
      </w:r>
    </w:p>
    <w:p w14:paraId="382DA72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＝1（千克）</w:t>
      </w:r>
    </w:p>
    <w:p w14:paraId="72F81C7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52.8－1＝51.8（千克）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答：这桶油净重51.8千克，桶重1千克</w:t>
      </w:r>
    </w:p>
    <w:p w14:paraId="57B2111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</w:p>
    <w:p w14:paraId="1FEB93B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一桶油连桶共重5千克，用去一半后，连桶共重2.75千克，原来桶里有多少千克油？</w:t>
      </w:r>
    </w:p>
    <w:p w14:paraId="7D94382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【答案】5－2.75＝2.25（千克）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2.25＋2.25＝4.5（千克）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答：原来桶里有4.5千克油。</w:t>
      </w:r>
    </w:p>
    <w:p w14:paraId="78DAED0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08632A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一桶油，连桶共重4.65千克，倒出一半油后，油和桶重2.35千克，剩下的油重多少千克？桶重多少千克？</w:t>
      </w:r>
    </w:p>
    <w:p w14:paraId="39E2BF2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【答案】4.65－2.35＝2.3（千克）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2.35－2.3＝0.05（千克）</w:t>
      </w:r>
    </w:p>
    <w:p w14:paraId="0C2B62E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答：剩下的油重2.3千克，桶重0.05千克。</w:t>
      </w:r>
    </w:p>
    <w:p w14:paraId="127107A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7A063B7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一桶油连桶重6.5千克，用去一半油后连桶重4.3千克。桶重多少千克？这桶油重多少千克？</w:t>
      </w:r>
    </w:p>
    <w:p w14:paraId="6954A29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【答案】油重：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5" o:spt="75" alt="eqIdb7bb42741cd90a2c6bbc621ca0b9d800" type="#_x0000_t75" style="height:12.55pt;width:59.8pt;" o:ole="t" filled="f" o:preferrelative="t" stroked="f" coordsize="21600,21600">
            <v:path/>
            <v:fill on="f" focussize="0,0"/>
            <v:stroke on="f" joinstyle="miter"/>
            <v:imagedata r:id="rId14" o:title="eqIdb7bb42741cd90a2c6bbc621ca0b9d800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（千克）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6" o:spt="75" alt="eqId29fd3109d004762f518e52afdd4fb85b" type="#_x0000_t75" style="height:12.45pt;width:62.45pt;" o:ole="t" filled="f" o:preferrelative="t" stroked="f" coordsize="21600,21600">
            <v:path/>
            <v:fill on="f" focussize="0,0"/>
            <v:stroke on="f" joinstyle="miter"/>
            <v:imagedata r:id="rId16" o:title="eqId29fd3109d004762f518e52afdd4fb85b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（千克）</w:t>
      </w:r>
    </w:p>
    <w:p w14:paraId="0D610C2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桶重：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7" o:spt="75" alt="eqId8bd29d334c3d2d0e86575b1aeae87f16" type="#_x0000_t75" style="height:12.55pt;width:59.8pt;" o:ole="t" filled="f" o:preferrelative="t" stroked="f" coordsize="21600,21600">
            <v:path/>
            <v:fill on="f" focussize="0,0"/>
            <v:stroke on="f" joinstyle="miter"/>
            <v:imagedata r:id="rId18" o:title="eqId8bd29d334c3d2d0e86575b1aeae87f1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（千克）</w:t>
      </w:r>
      <w:r>
        <w:rPr>
          <w:rFonts w:hint="eastAsia" w:ascii="Times New Roman" w:hAnsi="Times New Roman" w:eastAsia="黑体" w:cs="Times New Roman"/>
          <w:color w:val="FF0000"/>
          <w:sz w:val="24"/>
          <w:szCs w:val="24"/>
          <w:lang w:val="en-US" w:eastAsia="zh-CN"/>
        </w:rPr>
        <w:t xml:space="preserve">  </w:t>
      </w:r>
      <w:bookmarkStart w:id="10" w:name="_GoBack"/>
      <w:bookmarkEnd w:id="10"/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答：桶重2.1千克，这桶油重4.4千克。</w:t>
      </w:r>
    </w:p>
    <w:p w14:paraId="3DA98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outlineLvl w:val="9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8AC453B0-FDF2-4A42-BD45-D4507C23F71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4B2A45B3-BD44-4106-98A2-888A03E7A3F9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C7DF51CF-AD17-476B-9D80-4A2DCA957F48}"/>
  </w:font>
  <w:font w:name="红豆大展宏兔">
    <w:altName w:val="宋体"/>
    <w:panose1 w:val="02000509000000000000"/>
    <w:charset w:val="86"/>
    <w:family w:val="auto"/>
    <w:pitch w:val="default"/>
    <w:sig w:usb0="00000000" w:usb1="00000000" w:usb2="00000012" w:usb3="00000000" w:csb0="00040001" w:csb1="00000000"/>
    <w:embedRegular r:id="rId4" w:fontKey="{13D7563D-32D2-4F77-8532-D8277B73D546}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fontKey="{6BB6DFC8-EEA0-4324-8891-F46E589E12A9}"/>
  </w:font>
  <w:font w:name="WPSEMBED13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EMBED14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911B">
    <w:pPr>
      <w:pStyle w:val="6"/>
      <w:jc w:val="left"/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 w:eastAsia="zh-CN"/>
        <w14:textFill>
          <w14:solidFill>
            <w14:schemeClr w14:val="tx1"/>
          </w14:solidFill>
        </w14:textFill>
      </w:rPr>
    </w:pPr>
    <w:r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prstMaterial="cle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5" name="文本框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8672CEC">
                          <w:pPr>
                            <w:pStyle w:val="6"/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</w:pP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JA78tAgAAWQ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bJA7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8672CEC">
                    <w:pPr>
                      <w:pStyle w:val="6"/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</w:pP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第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1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 共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6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5BA8D76A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1AE">
    <w:pPr>
      <w:pStyle w:val="7"/>
      <w:keepNext w:val="0"/>
      <w:keepLines w:val="0"/>
      <w:pageBreakBefore w:val="0"/>
      <w:widowControl w:val="0"/>
      <w:pBdr>
        <w:bottom w:val="single" w:color="FFFFFF" w:sz="4" w:space="1"/>
      </w:pBdr>
      <w:kinsoku/>
      <w:wordWrap/>
      <w:overflowPunct/>
      <w:topLinePunct w:val="0"/>
      <w:autoSpaceDE/>
      <w:autoSpaceDN/>
      <w:bidi w:val="0"/>
      <w:adjustRightInd/>
      <w:snapToGrid w:val="0"/>
      <w:jc w:val="center"/>
      <w:textAlignment w:val="center"/>
      <w:rPr>
        <w:rFonts w:hint="eastAsia" w:ascii="汉仪书魂体简" w:hAnsi="汉仪书魂体简" w:eastAsia="汉仪书魂体简" w:cs="汉仪书魂体简"/>
        <w:b w:val="0"/>
        <w:bCs w:val="0"/>
        <w:i w:val="0"/>
        <w:iCs w:val="0"/>
        <w:color w:val="C00000"/>
        <w:sz w:val="28"/>
        <w:szCs w:val="40"/>
        <w:highlight w:val="yellow"/>
        <w:lang w:val="en-US" w:eastAsia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gradFill>
            <w14:gsLst>
              <w14:gs w14:pos="0">
                <w14:srgbClr w14:val="A73737"/>
              </w14:gs>
              <w14:gs w14:pos="75000">
                <w14:srgbClr w14:val="872C2C">
                  <w14:lumMod w14:val="95000"/>
                  <w14:lumOff w14:val="5000"/>
                </w14:srgbClr>
              </w14:gs>
            </w14:gsLst>
            <w14:lin w14:ang="0" w14:scaled="1"/>
          </w14:gradFill>
        </w14:textFill>
        <w14:props3d w14:prstMaterial="clear"/>
      </w:rPr>
    </w:pPr>
  </w:p>
  <w:p w14:paraId="522477F5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attachedTemplate r:id="rId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OGNlZjhkNGI0NTBhYTI0NTFmNzhmOGZjYjYxM2UifQ=="/>
  </w:docVars>
  <w:rsids>
    <w:rsidRoot w:val="3A4F0FC7"/>
    <w:rsid w:val="00003864"/>
    <w:rsid w:val="00071C5A"/>
    <w:rsid w:val="000A0D4E"/>
    <w:rsid w:val="000A5607"/>
    <w:rsid w:val="000B4690"/>
    <w:rsid w:val="000B5877"/>
    <w:rsid w:val="000F3C27"/>
    <w:rsid w:val="000F5D1D"/>
    <w:rsid w:val="00105775"/>
    <w:rsid w:val="001176C8"/>
    <w:rsid w:val="00131161"/>
    <w:rsid w:val="00186D19"/>
    <w:rsid w:val="001D7D62"/>
    <w:rsid w:val="001E2937"/>
    <w:rsid w:val="001E45D7"/>
    <w:rsid w:val="001F64D7"/>
    <w:rsid w:val="002A3407"/>
    <w:rsid w:val="002E7B3F"/>
    <w:rsid w:val="00316BF9"/>
    <w:rsid w:val="0032431D"/>
    <w:rsid w:val="00334427"/>
    <w:rsid w:val="003B3871"/>
    <w:rsid w:val="004151FC"/>
    <w:rsid w:val="004163E6"/>
    <w:rsid w:val="0045374B"/>
    <w:rsid w:val="00462430"/>
    <w:rsid w:val="004A378A"/>
    <w:rsid w:val="004F258F"/>
    <w:rsid w:val="005071BA"/>
    <w:rsid w:val="00512455"/>
    <w:rsid w:val="00530BF6"/>
    <w:rsid w:val="005930CF"/>
    <w:rsid w:val="005D5EAA"/>
    <w:rsid w:val="00630898"/>
    <w:rsid w:val="0064194B"/>
    <w:rsid w:val="00646D77"/>
    <w:rsid w:val="006639AA"/>
    <w:rsid w:val="00663F61"/>
    <w:rsid w:val="0066446D"/>
    <w:rsid w:val="0067588D"/>
    <w:rsid w:val="0069062D"/>
    <w:rsid w:val="006A3B8E"/>
    <w:rsid w:val="006D08BA"/>
    <w:rsid w:val="00764280"/>
    <w:rsid w:val="0077196D"/>
    <w:rsid w:val="007A0151"/>
    <w:rsid w:val="007A0562"/>
    <w:rsid w:val="007D0C94"/>
    <w:rsid w:val="007E76FC"/>
    <w:rsid w:val="00814BF9"/>
    <w:rsid w:val="00824EE4"/>
    <w:rsid w:val="008B06C3"/>
    <w:rsid w:val="008E215F"/>
    <w:rsid w:val="008F45F3"/>
    <w:rsid w:val="009151CB"/>
    <w:rsid w:val="00937A70"/>
    <w:rsid w:val="009C2B8D"/>
    <w:rsid w:val="009D071F"/>
    <w:rsid w:val="009D1BED"/>
    <w:rsid w:val="00A11D5B"/>
    <w:rsid w:val="00A379A5"/>
    <w:rsid w:val="00A41291"/>
    <w:rsid w:val="00A51DA3"/>
    <w:rsid w:val="00A763C4"/>
    <w:rsid w:val="00A83AB3"/>
    <w:rsid w:val="00AA7F08"/>
    <w:rsid w:val="00AD058F"/>
    <w:rsid w:val="00AE00C7"/>
    <w:rsid w:val="00B43BE0"/>
    <w:rsid w:val="00B94F2C"/>
    <w:rsid w:val="00BA00AA"/>
    <w:rsid w:val="00BD562B"/>
    <w:rsid w:val="00C02FC6"/>
    <w:rsid w:val="00C60982"/>
    <w:rsid w:val="00CC4619"/>
    <w:rsid w:val="00CE0B0C"/>
    <w:rsid w:val="00CF50E2"/>
    <w:rsid w:val="00D25B52"/>
    <w:rsid w:val="00D54476"/>
    <w:rsid w:val="00D7745E"/>
    <w:rsid w:val="00D97393"/>
    <w:rsid w:val="00DE033D"/>
    <w:rsid w:val="00E102EB"/>
    <w:rsid w:val="00E75FBA"/>
    <w:rsid w:val="00E81F9A"/>
    <w:rsid w:val="00E91B1E"/>
    <w:rsid w:val="00EB4505"/>
    <w:rsid w:val="00EF3702"/>
    <w:rsid w:val="00F93935"/>
    <w:rsid w:val="00FD147D"/>
    <w:rsid w:val="013D50FB"/>
    <w:rsid w:val="01CC2686"/>
    <w:rsid w:val="01D03EC4"/>
    <w:rsid w:val="02486D5E"/>
    <w:rsid w:val="027709A7"/>
    <w:rsid w:val="03857DDD"/>
    <w:rsid w:val="03A916F7"/>
    <w:rsid w:val="03DB6253"/>
    <w:rsid w:val="04374FD5"/>
    <w:rsid w:val="04393F8E"/>
    <w:rsid w:val="04564122"/>
    <w:rsid w:val="04590606"/>
    <w:rsid w:val="05045D8C"/>
    <w:rsid w:val="0616772D"/>
    <w:rsid w:val="063B05BA"/>
    <w:rsid w:val="06831247"/>
    <w:rsid w:val="06D3731F"/>
    <w:rsid w:val="06F96F73"/>
    <w:rsid w:val="074A6166"/>
    <w:rsid w:val="07953E17"/>
    <w:rsid w:val="07A12B7A"/>
    <w:rsid w:val="084166E2"/>
    <w:rsid w:val="08D1027F"/>
    <w:rsid w:val="08EE6BBF"/>
    <w:rsid w:val="09175D4E"/>
    <w:rsid w:val="09811930"/>
    <w:rsid w:val="09FD6D8E"/>
    <w:rsid w:val="0A2B276F"/>
    <w:rsid w:val="0A446439"/>
    <w:rsid w:val="0A8D3055"/>
    <w:rsid w:val="0A9C6840"/>
    <w:rsid w:val="0ADD6C95"/>
    <w:rsid w:val="0B307947"/>
    <w:rsid w:val="0B511607"/>
    <w:rsid w:val="0BE91440"/>
    <w:rsid w:val="0C5A40D5"/>
    <w:rsid w:val="0C63003F"/>
    <w:rsid w:val="0CAC3414"/>
    <w:rsid w:val="0CCB63B0"/>
    <w:rsid w:val="0D230E8C"/>
    <w:rsid w:val="0D2A4050"/>
    <w:rsid w:val="0D5D07A1"/>
    <w:rsid w:val="0D690A8B"/>
    <w:rsid w:val="0DC04E8F"/>
    <w:rsid w:val="0DFE0692"/>
    <w:rsid w:val="0E3E50CD"/>
    <w:rsid w:val="0E4E5040"/>
    <w:rsid w:val="0E541672"/>
    <w:rsid w:val="0E7A7952"/>
    <w:rsid w:val="0E980314"/>
    <w:rsid w:val="0F202FDF"/>
    <w:rsid w:val="0FA90C9A"/>
    <w:rsid w:val="1006611A"/>
    <w:rsid w:val="104703FD"/>
    <w:rsid w:val="10662D41"/>
    <w:rsid w:val="109221C3"/>
    <w:rsid w:val="10DE709A"/>
    <w:rsid w:val="11016585"/>
    <w:rsid w:val="11272B51"/>
    <w:rsid w:val="112B51EC"/>
    <w:rsid w:val="11497BCF"/>
    <w:rsid w:val="115D0314"/>
    <w:rsid w:val="11B4224E"/>
    <w:rsid w:val="121A3998"/>
    <w:rsid w:val="12AA3F23"/>
    <w:rsid w:val="12EF79D1"/>
    <w:rsid w:val="13A24B2E"/>
    <w:rsid w:val="13C76782"/>
    <w:rsid w:val="148B46BF"/>
    <w:rsid w:val="14D33EE4"/>
    <w:rsid w:val="14E455B7"/>
    <w:rsid w:val="157601E9"/>
    <w:rsid w:val="15883F5A"/>
    <w:rsid w:val="15F54623"/>
    <w:rsid w:val="164D2745"/>
    <w:rsid w:val="1662251B"/>
    <w:rsid w:val="16A1171D"/>
    <w:rsid w:val="170C4ABB"/>
    <w:rsid w:val="17581BAD"/>
    <w:rsid w:val="17667F24"/>
    <w:rsid w:val="17953A70"/>
    <w:rsid w:val="18B91FD7"/>
    <w:rsid w:val="18C933C0"/>
    <w:rsid w:val="19091CFA"/>
    <w:rsid w:val="194F3BED"/>
    <w:rsid w:val="196E207A"/>
    <w:rsid w:val="196F47A3"/>
    <w:rsid w:val="19793EE2"/>
    <w:rsid w:val="199F07C8"/>
    <w:rsid w:val="19DB2F52"/>
    <w:rsid w:val="19DF7ACC"/>
    <w:rsid w:val="1A0E11E5"/>
    <w:rsid w:val="1AA32431"/>
    <w:rsid w:val="1ACC12A8"/>
    <w:rsid w:val="1AFA759C"/>
    <w:rsid w:val="1B1B1C1C"/>
    <w:rsid w:val="1B4F7305"/>
    <w:rsid w:val="1C4709A9"/>
    <w:rsid w:val="1C86050F"/>
    <w:rsid w:val="1CB802C4"/>
    <w:rsid w:val="1D5C1A72"/>
    <w:rsid w:val="1DDA68BD"/>
    <w:rsid w:val="1DF56B6C"/>
    <w:rsid w:val="1E1249C9"/>
    <w:rsid w:val="1E743F76"/>
    <w:rsid w:val="1EDE1F7D"/>
    <w:rsid w:val="1EFC5293"/>
    <w:rsid w:val="1F43578E"/>
    <w:rsid w:val="1F930F62"/>
    <w:rsid w:val="1FB1708F"/>
    <w:rsid w:val="1FFC4519"/>
    <w:rsid w:val="2011178F"/>
    <w:rsid w:val="208D52B9"/>
    <w:rsid w:val="20B03DF7"/>
    <w:rsid w:val="21000B8C"/>
    <w:rsid w:val="21060400"/>
    <w:rsid w:val="210E55B0"/>
    <w:rsid w:val="21712F17"/>
    <w:rsid w:val="21843185"/>
    <w:rsid w:val="21C6002A"/>
    <w:rsid w:val="21ED2C34"/>
    <w:rsid w:val="234D5D34"/>
    <w:rsid w:val="237764C4"/>
    <w:rsid w:val="2441640A"/>
    <w:rsid w:val="24853478"/>
    <w:rsid w:val="24986A7F"/>
    <w:rsid w:val="2507404F"/>
    <w:rsid w:val="255117E5"/>
    <w:rsid w:val="25B74FF1"/>
    <w:rsid w:val="25DA25FE"/>
    <w:rsid w:val="25E84C97"/>
    <w:rsid w:val="26125217"/>
    <w:rsid w:val="267E4D1C"/>
    <w:rsid w:val="26972FDA"/>
    <w:rsid w:val="26B24DF9"/>
    <w:rsid w:val="26D15FFB"/>
    <w:rsid w:val="26FC0024"/>
    <w:rsid w:val="271134ED"/>
    <w:rsid w:val="27346F3B"/>
    <w:rsid w:val="27441B79"/>
    <w:rsid w:val="27A15932"/>
    <w:rsid w:val="27DD5FE1"/>
    <w:rsid w:val="282E10D2"/>
    <w:rsid w:val="28757F88"/>
    <w:rsid w:val="28846503"/>
    <w:rsid w:val="28933C97"/>
    <w:rsid w:val="28D02614"/>
    <w:rsid w:val="28F5041E"/>
    <w:rsid w:val="28FB1DC5"/>
    <w:rsid w:val="29793C9B"/>
    <w:rsid w:val="298A5BB9"/>
    <w:rsid w:val="298C321C"/>
    <w:rsid w:val="29925EA9"/>
    <w:rsid w:val="29F25852"/>
    <w:rsid w:val="2A233290"/>
    <w:rsid w:val="2A520933"/>
    <w:rsid w:val="2ADA49D4"/>
    <w:rsid w:val="2AFF1B01"/>
    <w:rsid w:val="2C02412C"/>
    <w:rsid w:val="2C236225"/>
    <w:rsid w:val="2C3943C5"/>
    <w:rsid w:val="2C743633"/>
    <w:rsid w:val="2DD218DC"/>
    <w:rsid w:val="2DDC1792"/>
    <w:rsid w:val="2E0408A2"/>
    <w:rsid w:val="2E5D564A"/>
    <w:rsid w:val="2EFA6CB3"/>
    <w:rsid w:val="2F154B39"/>
    <w:rsid w:val="2F8E314F"/>
    <w:rsid w:val="2FAB14E4"/>
    <w:rsid w:val="309335A5"/>
    <w:rsid w:val="30C53285"/>
    <w:rsid w:val="30D00996"/>
    <w:rsid w:val="30E76DFB"/>
    <w:rsid w:val="31607C4F"/>
    <w:rsid w:val="31B24DAB"/>
    <w:rsid w:val="32125149"/>
    <w:rsid w:val="32546E90"/>
    <w:rsid w:val="32696A79"/>
    <w:rsid w:val="32725F69"/>
    <w:rsid w:val="327A3C9B"/>
    <w:rsid w:val="327F1F37"/>
    <w:rsid w:val="32A550C7"/>
    <w:rsid w:val="330B0D87"/>
    <w:rsid w:val="330B573C"/>
    <w:rsid w:val="337A1C31"/>
    <w:rsid w:val="33B10470"/>
    <w:rsid w:val="34467465"/>
    <w:rsid w:val="348E1554"/>
    <w:rsid w:val="34B453EB"/>
    <w:rsid w:val="34BD5ABD"/>
    <w:rsid w:val="3589141A"/>
    <w:rsid w:val="36940076"/>
    <w:rsid w:val="36954889"/>
    <w:rsid w:val="36D23BEF"/>
    <w:rsid w:val="37A03507"/>
    <w:rsid w:val="38046061"/>
    <w:rsid w:val="38121D0C"/>
    <w:rsid w:val="3817653A"/>
    <w:rsid w:val="383A69FC"/>
    <w:rsid w:val="3861141D"/>
    <w:rsid w:val="389133AA"/>
    <w:rsid w:val="38A711CC"/>
    <w:rsid w:val="39173218"/>
    <w:rsid w:val="399C10F8"/>
    <w:rsid w:val="39A525A7"/>
    <w:rsid w:val="3A1C2047"/>
    <w:rsid w:val="3A4F0FC7"/>
    <w:rsid w:val="3A644E1D"/>
    <w:rsid w:val="3A9466C5"/>
    <w:rsid w:val="3B0432A7"/>
    <w:rsid w:val="3BCF0020"/>
    <w:rsid w:val="3C864032"/>
    <w:rsid w:val="3CAB4ACF"/>
    <w:rsid w:val="3D1F1DDC"/>
    <w:rsid w:val="3E9B798C"/>
    <w:rsid w:val="3EA93550"/>
    <w:rsid w:val="3EE576C2"/>
    <w:rsid w:val="3EF833B2"/>
    <w:rsid w:val="3F12091D"/>
    <w:rsid w:val="3F564EC3"/>
    <w:rsid w:val="3FAA64FF"/>
    <w:rsid w:val="40091181"/>
    <w:rsid w:val="406C796F"/>
    <w:rsid w:val="408074EB"/>
    <w:rsid w:val="40A0576F"/>
    <w:rsid w:val="417F7E2A"/>
    <w:rsid w:val="42185761"/>
    <w:rsid w:val="425E3B01"/>
    <w:rsid w:val="42EA174A"/>
    <w:rsid w:val="430640AA"/>
    <w:rsid w:val="43716503"/>
    <w:rsid w:val="44390117"/>
    <w:rsid w:val="447645A0"/>
    <w:rsid w:val="4497145E"/>
    <w:rsid w:val="459B3871"/>
    <w:rsid w:val="45DA4327"/>
    <w:rsid w:val="46612C99"/>
    <w:rsid w:val="468230DD"/>
    <w:rsid w:val="468B1BDA"/>
    <w:rsid w:val="469E2FDA"/>
    <w:rsid w:val="47452CC6"/>
    <w:rsid w:val="47A77175"/>
    <w:rsid w:val="48116B4C"/>
    <w:rsid w:val="48316505"/>
    <w:rsid w:val="483240FA"/>
    <w:rsid w:val="48E867EB"/>
    <w:rsid w:val="492E74DE"/>
    <w:rsid w:val="49695C1B"/>
    <w:rsid w:val="4A4B6D44"/>
    <w:rsid w:val="4AF63BD7"/>
    <w:rsid w:val="4B3A7777"/>
    <w:rsid w:val="4B620540"/>
    <w:rsid w:val="4BAA011E"/>
    <w:rsid w:val="4BBD03B6"/>
    <w:rsid w:val="4BD019F1"/>
    <w:rsid w:val="4C031929"/>
    <w:rsid w:val="4C1A28E2"/>
    <w:rsid w:val="4C5F34B2"/>
    <w:rsid w:val="4DAE4EF3"/>
    <w:rsid w:val="4DB246FA"/>
    <w:rsid w:val="4DE218F6"/>
    <w:rsid w:val="4E396622"/>
    <w:rsid w:val="4E3E0EF8"/>
    <w:rsid w:val="4EB61795"/>
    <w:rsid w:val="4EB819ED"/>
    <w:rsid w:val="4EBF28B5"/>
    <w:rsid w:val="4F4323DB"/>
    <w:rsid w:val="4FD92B1D"/>
    <w:rsid w:val="4FE403DE"/>
    <w:rsid w:val="50160822"/>
    <w:rsid w:val="50211D09"/>
    <w:rsid w:val="50964A9F"/>
    <w:rsid w:val="50E82983"/>
    <w:rsid w:val="50F609AA"/>
    <w:rsid w:val="511859C5"/>
    <w:rsid w:val="51317A86"/>
    <w:rsid w:val="514308AA"/>
    <w:rsid w:val="516F54A0"/>
    <w:rsid w:val="5188494C"/>
    <w:rsid w:val="51AB7B1E"/>
    <w:rsid w:val="523339CD"/>
    <w:rsid w:val="523E36E1"/>
    <w:rsid w:val="52D863B5"/>
    <w:rsid w:val="533407C0"/>
    <w:rsid w:val="534A49AF"/>
    <w:rsid w:val="539F453B"/>
    <w:rsid w:val="53C00BFD"/>
    <w:rsid w:val="53DB77E5"/>
    <w:rsid w:val="54881642"/>
    <w:rsid w:val="54C723C0"/>
    <w:rsid w:val="54E24260"/>
    <w:rsid w:val="55795B85"/>
    <w:rsid w:val="55F84102"/>
    <w:rsid w:val="567B661A"/>
    <w:rsid w:val="567F0E97"/>
    <w:rsid w:val="568934CC"/>
    <w:rsid w:val="56942965"/>
    <w:rsid w:val="56970887"/>
    <w:rsid w:val="56A4684B"/>
    <w:rsid w:val="57341D84"/>
    <w:rsid w:val="57391E72"/>
    <w:rsid w:val="577F3066"/>
    <w:rsid w:val="57E65D44"/>
    <w:rsid w:val="585100CD"/>
    <w:rsid w:val="587E22A2"/>
    <w:rsid w:val="588C558E"/>
    <w:rsid w:val="58BE67C2"/>
    <w:rsid w:val="58E230A8"/>
    <w:rsid w:val="591E4587"/>
    <w:rsid w:val="59A95129"/>
    <w:rsid w:val="59B80E95"/>
    <w:rsid w:val="5A306CBA"/>
    <w:rsid w:val="5AAC2D3C"/>
    <w:rsid w:val="5AD16135"/>
    <w:rsid w:val="5B6F1CF7"/>
    <w:rsid w:val="5B9F618B"/>
    <w:rsid w:val="5C173975"/>
    <w:rsid w:val="5C3D7738"/>
    <w:rsid w:val="5C523718"/>
    <w:rsid w:val="5C9956F7"/>
    <w:rsid w:val="5CF35C67"/>
    <w:rsid w:val="5D1F7175"/>
    <w:rsid w:val="5DD82B64"/>
    <w:rsid w:val="5DE10CD1"/>
    <w:rsid w:val="5DED6C2B"/>
    <w:rsid w:val="5E6E6BEE"/>
    <w:rsid w:val="5EBA309B"/>
    <w:rsid w:val="5EDE2C3B"/>
    <w:rsid w:val="5EE8647F"/>
    <w:rsid w:val="5F1F4925"/>
    <w:rsid w:val="5F297669"/>
    <w:rsid w:val="5F5C0449"/>
    <w:rsid w:val="5F8F0E27"/>
    <w:rsid w:val="5F9D54C5"/>
    <w:rsid w:val="5FF85F02"/>
    <w:rsid w:val="60883C57"/>
    <w:rsid w:val="61193561"/>
    <w:rsid w:val="61281D72"/>
    <w:rsid w:val="61702869"/>
    <w:rsid w:val="6202764C"/>
    <w:rsid w:val="632926F8"/>
    <w:rsid w:val="63441149"/>
    <w:rsid w:val="636B67CF"/>
    <w:rsid w:val="63FB1D2B"/>
    <w:rsid w:val="64295E65"/>
    <w:rsid w:val="645640E7"/>
    <w:rsid w:val="646F5802"/>
    <w:rsid w:val="64B204D8"/>
    <w:rsid w:val="64CD482F"/>
    <w:rsid w:val="65207D15"/>
    <w:rsid w:val="65372441"/>
    <w:rsid w:val="657D2D8B"/>
    <w:rsid w:val="65F91B21"/>
    <w:rsid w:val="65FB3E14"/>
    <w:rsid w:val="66076544"/>
    <w:rsid w:val="660A2C3C"/>
    <w:rsid w:val="662437FB"/>
    <w:rsid w:val="66410DD2"/>
    <w:rsid w:val="666D7E19"/>
    <w:rsid w:val="668E7A20"/>
    <w:rsid w:val="66B45A48"/>
    <w:rsid w:val="66CA7019"/>
    <w:rsid w:val="679B0D96"/>
    <w:rsid w:val="6818696D"/>
    <w:rsid w:val="683007F2"/>
    <w:rsid w:val="684122ED"/>
    <w:rsid w:val="6865231F"/>
    <w:rsid w:val="68AD4E3A"/>
    <w:rsid w:val="68AE3FFE"/>
    <w:rsid w:val="6902495C"/>
    <w:rsid w:val="6958444D"/>
    <w:rsid w:val="696D7B50"/>
    <w:rsid w:val="6A815C41"/>
    <w:rsid w:val="6ACE0E09"/>
    <w:rsid w:val="6AD35176"/>
    <w:rsid w:val="6AE52674"/>
    <w:rsid w:val="6B1D72F2"/>
    <w:rsid w:val="6B854DDD"/>
    <w:rsid w:val="6BA81D4F"/>
    <w:rsid w:val="6BC344A6"/>
    <w:rsid w:val="6BEF4334"/>
    <w:rsid w:val="6C266642"/>
    <w:rsid w:val="6C355038"/>
    <w:rsid w:val="6C581B2B"/>
    <w:rsid w:val="6C800FD9"/>
    <w:rsid w:val="6CF113D1"/>
    <w:rsid w:val="6D0744D6"/>
    <w:rsid w:val="6D2E37FF"/>
    <w:rsid w:val="6D3B0107"/>
    <w:rsid w:val="6D4C4137"/>
    <w:rsid w:val="6D535020"/>
    <w:rsid w:val="6D8119A3"/>
    <w:rsid w:val="6DA75E43"/>
    <w:rsid w:val="6E26759D"/>
    <w:rsid w:val="6E3D33BF"/>
    <w:rsid w:val="6EA006E7"/>
    <w:rsid w:val="6EF27AA4"/>
    <w:rsid w:val="6F4831D1"/>
    <w:rsid w:val="6F594D2A"/>
    <w:rsid w:val="6FF52BAE"/>
    <w:rsid w:val="700D1504"/>
    <w:rsid w:val="707539AD"/>
    <w:rsid w:val="70BF75D2"/>
    <w:rsid w:val="70CF5686"/>
    <w:rsid w:val="717D6C2F"/>
    <w:rsid w:val="71907C78"/>
    <w:rsid w:val="71A91D30"/>
    <w:rsid w:val="71D50819"/>
    <w:rsid w:val="725B321B"/>
    <w:rsid w:val="72964253"/>
    <w:rsid w:val="72F35B4A"/>
    <w:rsid w:val="73260285"/>
    <w:rsid w:val="737F4B65"/>
    <w:rsid w:val="741B6665"/>
    <w:rsid w:val="74A22E54"/>
    <w:rsid w:val="74F26F65"/>
    <w:rsid w:val="75122371"/>
    <w:rsid w:val="751F529E"/>
    <w:rsid w:val="75364DB9"/>
    <w:rsid w:val="75427D7A"/>
    <w:rsid w:val="75682316"/>
    <w:rsid w:val="759B513B"/>
    <w:rsid w:val="75A75957"/>
    <w:rsid w:val="75C16D01"/>
    <w:rsid w:val="75E824BB"/>
    <w:rsid w:val="761A31D3"/>
    <w:rsid w:val="76E61EF9"/>
    <w:rsid w:val="773940A7"/>
    <w:rsid w:val="77B306BC"/>
    <w:rsid w:val="78026007"/>
    <w:rsid w:val="782E2C77"/>
    <w:rsid w:val="782F3B2A"/>
    <w:rsid w:val="787554DF"/>
    <w:rsid w:val="78D56A05"/>
    <w:rsid w:val="78E364CA"/>
    <w:rsid w:val="78ED6DCB"/>
    <w:rsid w:val="791A2FD8"/>
    <w:rsid w:val="794C0B73"/>
    <w:rsid w:val="79AD5B2F"/>
    <w:rsid w:val="7A013A3A"/>
    <w:rsid w:val="7A4530D3"/>
    <w:rsid w:val="7A835A05"/>
    <w:rsid w:val="7A991331"/>
    <w:rsid w:val="7AC355B0"/>
    <w:rsid w:val="7AC41D1B"/>
    <w:rsid w:val="7B4F5875"/>
    <w:rsid w:val="7B5732D0"/>
    <w:rsid w:val="7BD649B2"/>
    <w:rsid w:val="7BFF2E0F"/>
    <w:rsid w:val="7C251032"/>
    <w:rsid w:val="7C63602E"/>
    <w:rsid w:val="7CAB7A72"/>
    <w:rsid w:val="7CBD5591"/>
    <w:rsid w:val="7CCC2BAE"/>
    <w:rsid w:val="7DF02D63"/>
    <w:rsid w:val="7E3575E8"/>
    <w:rsid w:val="7EA67E41"/>
    <w:rsid w:val="7EBF72DC"/>
    <w:rsid w:val="7EC47A6F"/>
    <w:rsid w:val="7ED625A7"/>
    <w:rsid w:val="7F2E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9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Body Text"/>
    <w:basedOn w:val="1"/>
    <w:autoRedefine/>
    <w:qFormat/>
    <w:uiPriority w:val="1"/>
    <w:pPr>
      <w:ind w:left="20"/>
    </w:pPr>
    <w:rPr>
      <w:sz w:val="21"/>
      <w:szCs w:val="21"/>
    </w:rPr>
  </w:style>
  <w:style w:type="paragraph" w:styleId="5">
    <w:name w:val="Plain Text"/>
    <w:basedOn w:val="1"/>
    <w:autoRedefine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autoRedefine/>
    <w:qFormat/>
    <w:uiPriority w:val="22"/>
    <w:rPr>
      <w:b/>
      <w:bCs/>
    </w:rPr>
  </w:style>
  <w:style w:type="paragraph" w:customStyle="1" w:styleId="14">
    <w:name w:val="Default"/>
    <w:autoRedefine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character" w:styleId="15">
    <w:name w:val="Placeholder Text"/>
    <w:basedOn w:val="12"/>
    <w:autoRedefine/>
    <w:semiHidden/>
    <w:qFormat/>
    <w:uiPriority w:val="99"/>
    <w:rPr>
      <w:color w:val="808080"/>
    </w:rPr>
  </w:style>
  <w:style w:type="paragraph" w:customStyle="1" w:styleId="16">
    <w:name w:val="Normal_0_3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Normal_3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1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5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0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4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0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3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0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0_1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1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0_1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1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0_1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0_1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0_1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0_1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0_1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0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0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0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0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0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0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0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0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0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3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3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5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5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5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5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4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5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5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5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4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4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5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4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4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4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4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4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3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3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3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3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3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3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3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3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3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autoRedefine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biaoti021"/>
    <w:autoRedefine/>
    <w:qFormat/>
    <w:uiPriority w:val="0"/>
    <w:rPr>
      <w:rFonts w:hint="eastAsia" w:ascii="宋体" w:hAnsi="宋体" w:eastAsia="宋体"/>
      <w:b/>
      <w:bCs/>
      <w:color w:val="6F8D14"/>
      <w:sz w:val="23"/>
      <w:szCs w:val="23"/>
      <w:shd w:val="clear" w:color="auto" w:fill="EEEEEE"/>
    </w:rPr>
  </w:style>
  <w:style w:type="paragraph" w:customStyle="1" w:styleId="86">
    <w:name w:val="Normal_0_4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2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4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3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0_4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1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0_2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0_2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4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4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0_4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0_4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0_3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1_3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5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0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0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0_2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0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0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1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0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character" w:customStyle="1" w:styleId="119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wmf"/><Relationship Id="rId17" Type="http://schemas.openxmlformats.org/officeDocument/2006/relationships/oleObject" Target="embeddings/oleObject3.bin"/><Relationship Id="rId16" Type="http://schemas.openxmlformats.org/officeDocument/2006/relationships/image" Target="media/image10.wmf"/><Relationship Id="rId15" Type="http://schemas.openxmlformats.org/officeDocument/2006/relationships/oleObject" Target="embeddings/oleObject2.bin"/><Relationship Id="rId14" Type="http://schemas.openxmlformats.org/officeDocument/2006/relationships/image" Target="media/image9.wmf"/><Relationship Id="rId13" Type="http://schemas.openxmlformats.org/officeDocument/2006/relationships/oleObject" Target="embeddings/oleObject1.bin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Sky123.Org</Company>
  <Pages>4</Pages>
  <Words>2152</Words>
  <Characters>2512</Characters>
  <Lines>16</Lines>
  <Paragraphs>4</Paragraphs>
  <TotalTime>4</TotalTime>
  <ScaleCrop>false</ScaleCrop>
  <LinksUpToDate>false</LinksUpToDate>
  <CharactersWithSpaces>2524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2020-02-25T04:02:00Z</dcterms:created>
  <dc:creator>Administrator</dc:creator>
  <cp:lastModifiedBy>陶子学堂</cp:lastModifiedBy>
  <cp:lastPrinted>2020-03-17T04:10:00Z</cp:lastPrinted>
  <dcterms:modified xsi:type="dcterms:W3CDTF">2025-12-27T09:12:55Z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eyJoZGlkIjoiMjQyYzIxYWZjMTg5ZjY0ZjA0ZWQ3MjFlNTFmYWEwODgiLCJ1c2VySWQiOiI3MjIxOTEzNjQifQ==</vt:lpwstr>
  </property>
  <property fmtid="{D5CDD505-2E9C-101B-9397-08002B2CF9AE}" pid="7" name="KSOProductBuildVer">
    <vt:lpwstr>2052-12.1.0.24034</vt:lpwstr>
  </property>
  <property fmtid="{D5CDD505-2E9C-101B-9397-08002B2CF9AE}" pid="8" name="ICV">
    <vt:lpwstr>08B974A41A9A4A199908D55660594714_13</vt:lpwstr>
  </property>
</Properties>
</file>