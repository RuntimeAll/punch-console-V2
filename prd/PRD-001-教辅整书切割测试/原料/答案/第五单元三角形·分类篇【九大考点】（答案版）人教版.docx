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9.svg" ContentType="image/svg+xml"/>
  <Override PartName="/word/media/image3.svg" ContentType="image/svg+xml"/>
  <Override PartName="/word/media/image5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7F129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outlineLvl w:val="0"/>
        <w:rPr>
          <w:rFonts w:hint="default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</w:pPr>
      <w:bookmarkStart w:id="0" w:name="_Toc18694"/>
      <w:bookmarkStart w:id="1" w:name="_Toc12353"/>
      <w:bookmarkStart w:id="2" w:name="_Toc30607"/>
      <w:bookmarkStart w:id="3" w:name="_Toc7322"/>
      <w:bookmarkStart w:id="4" w:name="_Toc12641"/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  <w:t>第五单元</w:t>
      </w:r>
      <w:bookmarkEnd w:id="0"/>
      <w:bookmarkEnd w:id="1"/>
      <w:bookmarkEnd w:id="2"/>
      <w:bookmarkEnd w:id="3"/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  <w:t>三角形·分类篇</w:t>
      </w:r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  <w:t>【</w:t>
      </w:r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  <w:t>九大考点】</w:t>
      </w:r>
      <w:bookmarkEnd w:id="4"/>
    </w:p>
    <w:p w14:paraId="5E4F2FC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5" w:name="_Toc3414"/>
      <w:bookmarkStart w:id="6" w:name="_Toc15521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8" name="图片 8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【考点一】三角形的分类。</w:t>
      </w:r>
      <w:bookmarkEnd w:id="6"/>
    </w:p>
    <w:p w14:paraId="7E625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7" name="图片 7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0FF6B32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1. 三角形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  <w:t>按角分类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  <w:t>。</w:t>
      </w:r>
    </w:p>
    <w:p w14:paraId="767F1CC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1）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锐角三角形：三个角都是锐角（小于90°）。</w:t>
      </w:r>
    </w:p>
    <w:p w14:paraId="4567F57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2）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直角三角形：有一个角是90°，其余两个角为锐角。</w:t>
      </w:r>
    </w:p>
    <w:p w14:paraId="658A5FA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3）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钝角三角形：有一个角是钝角（大于90°且小于180°），其余两个角为锐角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。</w:t>
      </w:r>
    </w:p>
    <w:p w14:paraId="54A3223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三角形按边分类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。</w:t>
      </w:r>
    </w:p>
    <w:p w14:paraId="342A9DF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drawing>
          <wp:inline distT="0" distB="0" distL="114300" distR="114300">
            <wp:extent cx="4122420" cy="861060"/>
            <wp:effectExtent l="0" t="0" r="190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BCDF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注意：等边三角形是特殊的等腰三角形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  <w:t>。</w:t>
      </w:r>
    </w:p>
    <w:p w14:paraId="1BF57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:lang w:val="en-US" w:eastAsia="zh-CN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问题一。</w:t>
      </w:r>
    </w:p>
    <w:p w14:paraId="1760ACB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猜一猜：如图可能是什么三角形？</w:t>
      </w:r>
    </w:p>
    <w:p w14:paraId="4A8D0C3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如果还有一个角为90°时，这个三角形是(        )三角形；</w:t>
      </w:r>
    </w:p>
    <w:p w14:paraId="1BC0213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如果还有一个角为100°时，这个三角形是(        )三角形；</w:t>
      </w:r>
    </w:p>
    <w:p w14:paraId="0B12907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如果还有一个角为60°时，这个三角形是(        )三角形。</w:t>
      </w:r>
    </w:p>
    <w:p w14:paraId="54BAFF4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181100"/>
            <wp:effectExtent l="0" t="0" r="0" b="0"/>
            <wp:docPr id="100003" name="图片 100003" descr="@@@28d2e5d06b204949827ce7c996261e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28d2e5d06b204949827ce7c996261e0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E6B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直角     钝角     锐角</w:t>
      </w:r>
    </w:p>
    <w:p w14:paraId="710B442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4FE12C8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一个三角形最小的内角是60</w:t>
      </w:r>
      <w:r>
        <w:rPr>
          <w:rFonts w:hint="default" w:ascii="Times New Roman" w:hAnsi="Times New Roman" w:eastAsia="黑体" w:cs="Times New Roman"/>
          <w:sz w:val="24"/>
          <w:szCs w:val="24"/>
        </w:rPr>
        <w:object>
          <v:shape id="_x0000_i1025" o:spt="75" alt="eqId83873a9d782f2588c5eedbfe73f9bc2f" type="#_x0000_t75" style="height:10.2pt;width:7pt;" o:ole="t" filled="f" o:preferrelative="t" stroked="f" coordsize="21600,21600">
            <v:path/>
            <v:fill on="f" focussize="0,0"/>
            <v:stroke on="f" joinstyle="miter"/>
            <v:imagedata r:id="rId13" o:title="eqId83873a9d782f2588c5eedbfe73f9bc2f"/>
            <o:lock v:ext="edit" aspectratio="t"/>
            <w10:wrap type="none"/>
            <w10:anchorlock/>
          </v:shape>
          <o:OLEObject Type="Embed" ProgID="Equation.DSMT4" ShapeID="_x0000_i1025" DrawAspect="Content" ObjectID="_1468075725" r:id="rId12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sz w:val="24"/>
          <w:szCs w:val="24"/>
        </w:rPr>
        <w:t>，这个三角形按角进行分类是(        )三角形，按边进行分类是(        )三角形。</w:t>
      </w:r>
    </w:p>
    <w:p w14:paraId="4B16BDC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锐角     等边</w:t>
      </w:r>
    </w:p>
    <w:p w14:paraId="1DAF33F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</w:p>
    <w:p w14:paraId="5830F47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1E79F8E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先测量再判断。</w:t>
      </w:r>
    </w:p>
    <w:p w14:paraId="417C44D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82010" cy="1117600"/>
            <wp:effectExtent l="0" t="0" r="8890" b="6350"/>
            <wp:docPr id="100005" name="图片 100005" descr="@@@c0c58991b8ea47858806d02146939a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c0c58991b8ea47858806d02146939a8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20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087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【答案】2.8厘米；2.8厘米；2.8厘米；等边；</w:t>
      </w:r>
    </w:p>
    <w:p w14:paraId="6FD0D3D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2.7厘米；2.7厘米；3厘米；等腰；</w:t>
      </w:r>
    </w:p>
    <w:p w14:paraId="62AF229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0CF130F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三角形按角分分成了哪几类？</w:t>
      </w:r>
    </w:p>
    <w:p w14:paraId="1B1459B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57525" cy="590550"/>
            <wp:effectExtent l="0" t="0" r="9525" b="0"/>
            <wp:docPr id="100009" name="图片 100009" descr="@@@14655a25fdc344baaa6655014b45b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14655a25fdc344baaa6655014b45b78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31B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三个角都是锐角是(        )三角形，有：(        )。</w:t>
      </w:r>
    </w:p>
    <w:p w14:paraId="46BF834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1个直角和2个锐角是(        )三角形，有：(        )。</w:t>
      </w:r>
    </w:p>
    <w:p w14:paraId="6DD1331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1个钝角和2个锐角是(        )三角形，有：(        )。</w:t>
      </w:r>
    </w:p>
    <w:p w14:paraId="2C0DA3F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锐角     ③     直角     ①、④     钝角     ②</w:t>
      </w:r>
    </w:p>
    <w:p w14:paraId="43297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:lang w:val="en-US" w:eastAsia="zh-CN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问题二。</w:t>
      </w:r>
    </w:p>
    <w:p w14:paraId="47D2B99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根据三角形露出的部分，不能判断出这个三角形类型（按角分）的是(        )。</w:t>
      </w:r>
    </w:p>
    <w:p w14:paraId="3BD57539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80"/>
        <w:jc w:val="left"/>
        <w:textAlignment w:val="center"/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A．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685800"/>
            <wp:effectExtent l="0" t="0" r="0" b="0"/>
            <wp:docPr id="100023" name="图片 100023" descr="@@@1cc4ac4c-8bab-492c-99de-faca29caec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1cc4ac4c-8bab-492c-99de-faca29caec7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sz w:val="24"/>
          <w:szCs w:val="24"/>
        </w:rPr>
        <w:t>B．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676275"/>
            <wp:effectExtent l="0" t="0" r="0" b="0"/>
            <wp:docPr id="100025" name="图片 100025" descr="@@@6ede1b84-cd6b-4ab6-90cb-9a5a5e2272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6ede1b84-cd6b-4ab6-90cb-9a5a5e2272c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9076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80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C．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733425"/>
            <wp:effectExtent l="0" t="0" r="0" b="0"/>
            <wp:docPr id="100027" name="图片 100027" descr="@@@6bcd62d2-06dc-4110-bd37-8f7b1d8dd7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6bcd62d2-06dc-4110-bd37-8f7b1d8dd70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sz w:val="24"/>
          <w:szCs w:val="24"/>
        </w:rPr>
        <w:t>D．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781050"/>
            <wp:effectExtent l="0" t="0" r="0" b="0"/>
            <wp:docPr id="100029" name="图片 100029" descr="@@@36430d39-7c17-4b2f-89e3-474313d02f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36430d39-7c17-4b2f-89e3-474313d02f2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DBF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【答案】D</w:t>
      </w:r>
    </w:p>
    <w:p w14:paraId="5C47BA5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39666C7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下面四幅图中，三角形都被长方形纸板遮住了一部分。一定是锐角三角形的是(        )。</w:t>
      </w:r>
    </w:p>
    <w:p w14:paraId="398E4B70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80"/>
        <w:jc w:val="left"/>
        <w:textAlignment w:val="center"/>
        <w:rPr>
          <w:rFonts w:hint="default" w:ascii="Times New Roman" w:hAnsi="Times New Roman" w:eastAsia="黑体" w:cs="Times New Roman"/>
          <w:kern w:val="0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A．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86435" cy="424180"/>
            <wp:effectExtent l="0" t="0" r="18415" b="13970"/>
            <wp:docPr id="100031" name="图片 100031" descr="@@@c5283d0f-1328-42ca-803a-d008ce42f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c5283d0f-1328-42ca-803a-d008ce42f76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6435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eastAsia="黑体" w:cs="Times New Roman"/>
          <w:sz w:val="24"/>
          <w:szCs w:val="24"/>
        </w:rPr>
        <w:tab/>
      </w:r>
      <w:r>
        <w:rPr>
          <w:rFonts w:hint="default" w:ascii="Times New Roman" w:hAnsi="Times New Roman" w:eastAsia="黑体" w:cs="Times New Roman"/>
          <w:sz w:val="24"/>
          <w:szCs w:val="24"/>
        </w:rPr>
        <w:t>B．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10235" cy="402590"/>
            <wp:effectExtent l="0" t="0" r="18415" b="16510"/>
            <wp:docPr id="100033" name="图片 100033" descr="@@@1d87149f-105b-45e1-86c8-9765e7929a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1d87149f-105b-45e1-86c8-9765e7929aa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</w:t>
      </w:r>
    </w:p>
    <w:p w14:paraId="0F09B07F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80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C．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07365" cy="359410"/>
            <wp:effectExtent l="0" t="0" r="6985" b="2540"/>
            <wp:docPr id="100035" name="图片 100035" descr="@@@b127370e-c933-4f24-8fe8-21e6d87976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b127370e-c933-4f24-8fe8-21e6d87976af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365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eastAsia="黑体" w:cs="Times New Roman"/>
          <w:sz w:val="24"/>
          <w:szCs w:val="24"/>
        </w:rPr>
        <w:tab/>
      </w:r>
      <w:r>
        <w:rPr>
          <w:rFonts w:hint="default" w:ascii="Times New Roman" w:hAnsi="Times New Roman" w:eastAsia="黑体" w:cs="Times New Roman"/>
          <w:sz w:val="24"/>
          <w:szCs w:val="24"/>
        </w:rPr>
        <w:t>D．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9110" cy="314960"/>
            <wp:effectExtent l="0" t="0" r="15240" b="8890"/>
            <wp:docPr id="100037" name="图片 100037" descr="@@@a121f6fc-535d-4f35-a8d0-fa46cae0bd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a121f6fc-535d-4f35-a8d0-fa46cae0bd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11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</w:t>
      </w:r>
    </w:p>
    <w:p w14:paraId="5AC268A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【答案】D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【答案】A</w:t>
      </w:r>
    </w:p>
    <w:p w14:paraId="6B667C8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7" w:name="_Toc30382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9" name="图片 9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【考点二】数三角形。</w:t>
      </w:r>
      <w:bookmarkEnd w:id="7"/>
    </w:p>
    <w:p w14:paraId="07688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0" name="图片 10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350FA4C9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根据三角形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的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分类特征数出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不同类型的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三角形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222EB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7DF25F3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下图共有(        )个钝角三角形，(        )个直角三角形。</w:t>
      </w:r>
    </w:p>
    <w:p w14:paraId="1F75DC3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1380" cy="447040"/>
            <wp:effectExtent l="0" t="0" r="13970" b="10160"/>
            <wp:docPr id="100011" name="图片 100011" descr="@@@76fb2630-5db7-40a7-9990-52e7ec65bd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76fb2630-5db7-40a7-9990-52e7ec65bdce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138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423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2     8</w:t>
      </w:r>
    </w:p>
    <w:p w14:paraId="09F9DA5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【对应练习】</w:t>
      </w:r>
    </w:p>
    <w:p w14:paraId="1E69E63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如图中(          )个直角三角形；有(          )个钝角三角形。</w:t>
      </w:r>
    </w:p>
    <w:p w14:paraId="622F21A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562610"/>
            <wp:effectExtent l="0" t="0" r="0" b="8890"/>
            <wp:docPr id="100013" name="图片 100013" descr="@@@9f574043911e4fdcbf330c3d8cdfb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9f574043911e4fdcbf330c3d8cdfb30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270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3     3</w:t>
      </w:r>
    </w:p>
    <w:p w14:paraId="2E6FB3C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8" w:name="_Toc24588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5" name="图片 15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【考点三】画三角形。</w:t>
      </w:r>
      <w:bookmarkEnd w:id="8"/>
    </w:p>
    <w:p w14:paraId="10F1E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6" name="图片 16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3B00E8E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根据三角形的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分类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特征绘制不同种类的三角形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46480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33FBE81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sz w:val="24"/>
          <w:szCs w:val="24"/>
        </w:rPr>
        <w:t>．画一个直角三角形，其中一个锐角是50°。</w:t>
      </w:r>
    </w:p>
    <w:p w14:paraId="01C32D1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</w:p>
    <w:p w14:paraId="70A97BB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画图如下：</w:t>
      </w:r>
    </w:p>
    <w:p w14:paraId="6595AC3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981710" cy="929640"/>
            <wp:effectExtent l="0" t="0" r="8890" b="3810"/>
            <wp:docPr id="100055" name="图片 100055" descr="@@@870b03894c2d40849bc9ad5077d505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870b03894c2d40849bc9ad5077d5054e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817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BAA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sz w:val="24"/>
          <w:szCs w:val="24"/>
        </w:rPr>
        <w:t>．在下面的点子图上画一个等腰三角形。</w:t>
      </w:r>
    </w:p>
    <w:p w14:paraId="3D96869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8385" cy="744220"/>
            <wp:effectExtent l="0" t="0" r="18415" b="17780"/>
            <wp:docPr id="100057" name="图片 100057" descr="@@@dd53aee9-c52a-4791-ab4b-58d7dd77ce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dd53aee9-c52a-4791-ab4b-58d7dd77ce0a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48385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</w:t>
      </w:r>
    </w:p>
    <w:p w14:paraId="1FDC420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  <w:r>
        <w:rPr>
          <w:rFonts w:hint="default" w:ascii="Times New Roman" w:hAnsi="Times New Roman" w:eastAsia="黑体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923925" cy="641350"/>
            <wp:effectExtent l="0" t="0" r="9525" b="6350"/>
            <wp:docPr id="100059" name="图片 100059" descr="@@@af70f853-f92c-45ec-ad36-a950010d7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af70f853-f92c-45ec-ad36-a950010d767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（画法不唯一）</w:t>
      </w:r>
    </w:p>
    <w:p w14:paraId="6C2B5AE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【对应练习】</w:t>
      </w:r>
    </w:p>
    <w:p w14:paraId="0DFDB14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在下面的点子图中画出一个等腰直角三角形，再作出这个三角形斜边上的高。</w:t>
      </w:r>
    </w:p>
    <w:p w14:paraId="56026CF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67610" cy="911225"/>
            <wp:effectExtent l="0" t="0" r="8890" b="3175"/>
            <wp:docPr id="100061" name="图片 100061" descr="@@@690f7cb528b1406cb3b6cd45982cbd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690f7cb528b1406cb3b6cd45982cbd8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676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339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  <w:r>
        <w:rPr>
          <w:rFonts w:hint="default" w:ascii="Times New Roman" w:hAnsi="Times New Roman" w:eastAsia="黑体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592070" cy="962025"/>
            <wp:effectExtent l="0" t="0" r="17780" b="9525"/>
            <wp:docPr id="100063" name="图片 100063" descr="@@@1f0bcd9a48324959995a9ad1f3868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1f0bcd9a48324959995a9ad1f386823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（画法不唯一）</w:t>
      </w:r>
    </w:p>
    <w:p w14:paraId="397FF6A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9" w:name="_Toc7311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0" name="图片 20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【考点四】等腰三角形的特征与应用其一：分类讨论求周长。</w:t>
      </w:r>
      <w:bookmarkEnd w:id="9"/>
    </w:p>
    <w:p w14:paraId="1AA22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21" name="图片 21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78BB50D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已知某一边长，求等腰三角形的周长，要分情况讨论，分清这条边是否为腰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69A09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049A271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王师傅想做一个等腰三角形形状的玩具。这个玩具的两条边长分别是49厘米、24厘米，这个等腰三角形玩具的周长是多少厘米？</w:t>
      </w:r>
    </w:p>
    <w:p w14:paraId="23DD3CF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</w:p>
    <w:p w14:paraId="1425B1D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当腰长为24厘米时，24＋24＝48（厘米），48厘米＜49厘米，因此腰长不能为24厘米；</w:t>
      </w:r>
    </w:p>
    <w:p w14:paraId="00B77C1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当腰长为49厘米时，49＋24＝73（厘米），73厘米＞49厘米，49－24＝25（厘米）25厘米＜49厘米；因此腰长为49厘米。</w:t>
      </w:r>
    </w:p>
    <w:p w14:paraId="0CB0BC7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49＋49＋24</w:t>
      </w:r>
    </w:p>
    <w:p w14:paraId="33FD457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＝98＋24</w:t>
      </w:r>
    </w:p>
    <w:p w14:paraId="54E5E62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＝122（厘米）答：这个等腰三角形玩具的周长是122厘米。</w:t>
      </w:r>
    </w:p>
    <w:p w14:paraId="237968F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6A2668C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小明制作了一个等腰三角形的风筝，其中两条边的长度分别是26厘米和58厘米，小明想给风筝围上花边，花边长多少厘米？</w:t>
      </w:r>
    </w:p>
    <w:p w14:paraId="14985BB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【答案】26＋26＜58，不符合任意两边之和大于第三边要求，所以只能是58厘米的边为腰， 26厘米的边为底。</w:t>
      </w:r>
    </w:p>
    <w:p w14:paraId="0250C4A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58×2＋26</w:t>
      </w:r>
    </w:p>
    <w:p w14:paraId="3474595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＝116＋26</w:t>
      </w:r>
    </w:p>
    <w:p w14:paraId="1D0E387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＝142（厘米）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答：花边长142厘米。</w:t>
      </w:r>
    </w:p>
    <w:p w14:paraId="0C3DDE0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5A94C73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李老师做了一个等腰三角形的教具，已知其中的两条边分别是20厘米、9厘米，这个等腰三角形教具的周长是多少厘米？</w:t>
      </w:r>
    </w:p>
    <w:p w14:paraId="0A42E22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</w:p>
    <w:p w14:paraId="4610FD8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当腰长为9厘米时，9＋9＝18（厘米），18厘米＜20厘米，因此腰长不能为9厘米；</w:t>
      </w:r>
    </w:p>
    <w:p w14:paraId="0D04C8A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当腰长为20厘米时，20＋9＝29（厘米），20－9＝11（厘米），29厘米＞20厘米，11厘米＜20厘米，因此腰长为20厘米。</w:t>
      </w:r>
    </w:p>
    <w:p w14:paraId="588DC2C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20＋20＋9＝49（厘米）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答：这个等腰三角形教具的周长是49厘米。</w:t>
      </w:r>
    </w:p>
    <w:p w14:paraId="30A9F8F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38F737D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王爷爷家有一块等腰三角形的菜地，其中的两条边长分别为28米和14米，这块菜地的周长是多少米？</w:t>
      </w:r>
    </w:p>
    <w:p w14:paraId="42EBFA0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【答案】假设腰长为14米，</w:t>
      </w:r>
    </w:p>
    <w:p w14:paraId="34B0A72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14＋14＝28（米），28米＝28米，即14米只能是底的长度。</w:t>
      </w:r>
    </w:p>
    <w:p w14:paraId="01A970F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28＋14＝42（米），42米＞28米</w:t>
      </w:r>
    </w:p>
    <w:p w14:paraId="1C12AD5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28－14＝14（米），14米＜28米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即腰长为28米</w:t>
      </w:r>
    </w:p>
    <w:p w14:paraId="1DBA0FF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28＋28＋14＝70（米）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答：这块菜地的周长是70米。</w:t>
      </w:r>
    </w:p>
    <w:p w14:paraId="25FB2EE5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0" w:name="_Toc32670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9" name="图片 29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【考点五】等腰三角形的特征与应用其二：求底边长。</w:t>
      </w:r>
      <w:bookmarkEnd w:id="10"/>
    </w:p>
    <w:p w14:paraId="1A6D6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30" name="图片 30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03B2026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已知周长和其中一条腰长，求底边长，根据等腰三角形特性，则另一条腰长可知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48C33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105E53B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一个等腰三角形，三边长度之和是39米，一条腰为12米，底边长多少米？</w:t>
      </w:r>
    </w:p>
    <w:p w14:paraId="5607358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19785" cy="302260"/>
            <wp:effectExtent l="0" t="0" r="18415" b="2540"/>
            <wp:docPr id="40" name="图片 40" descr="@@@9dabe7e8-8107-494b-90e3-9668de6252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@@@9dabe7e8-8107-494b-90e3-9668de6252c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19785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D9E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【答案】39－（12＋12）＝39－24＝15（米）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答：底边长为15米。</w:t>
      </w:r>
    </w:p>
    <w:p w14:paraId="2C95BF3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</w:p>
    <w:p w14:paraId="0290848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653E73F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一个等腰三角形，它的周长是36厘米，其中腰的长度是10厘米，这个三角形的底边是多少厘米？</w:t>
      </w:r>
    </w:p>
    <w:p w14:paraId="50729E0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【答案】36－10×2</w:t>
      </w:r>
    </w:p>
    <w:p w14:paraId="0D09C5F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＝36－20</w:t>
      </w:r>
    </w:p>
    <w:p w14:paraId="30C3926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＝16（厘米）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答：这个三角形的底边是16厘米。</w:t>
      </w:r>
    </w:p>
    <w:p w14:paraId="528ED2A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2A262D6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用一根铁丝可以围成一个边长是18cm的正方形。如果用这根铁丝围成一个腰长是23cm的等腰三角形，则这个等腰三角形的底边长多少厘米？</w:t>
      </w:r>
    </w:p>
    <w:p w14:paraId="46714B9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【答案】铁丝的长度：18×4＝72（厘米）</w:t>
      </w:r>
    </w:p>
    <w:p w14:paraId="1BCE0D5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72－23×2</w:t>
      </w:r>
    </w:p>
    <w:p w14:paraId="6CC665C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＝72－46</w:t>
      </w:r>
    </w:p>
    <w:p w14:paraId="107120F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＝26（厘米）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答：这个等腰三角形的底边长26厘米。</w:t>
      </w:r>
    </w:p>
    <w:p w14:paraId="0AC086F9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4CDAC29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爷爷用篱笆围成了一个长是40分米，宽是20分米的长方形菜地，如果改围成一个腰长35分米的等腰三角形菜地（篱笆无剩余），这个等腰三角形菜地的底边长多少分米？</w:t>
      </w:r>
    </w:p>
    <w:p w14:paraId="539B5DF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【答案】长方形的周长：（40＋20）×2</w:t>
      </w:r>
    </w:p>
    <w:p w14:paraId="4B4E2F2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＝60×2</w:t>
      </w:r>
    </w:p>
    <w:p w14:paraId="4F0CD9C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＝120（分米）</w:t>
      </w:r>
    </w:p>
    <w:p w14:paraId="61557EB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三角形的底：120－35×2</w:t>
      </w:r>
    </w:p>
    <w:p w14:paraId="5182947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＝120－70</w:t>
      </w:r>
    </w:p>
    <w:p w14:paraId="5AFEC4E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＝50（分米）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答：这个等腰三角形菜地的底边长50分米。</w:t>
      </w:r>
    </w:p>
    <w:p w14:paraId="3E4806A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1" w:name="_Toc17758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1" name="图片 11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【考点六】等腰三角形的特征与应用其三：求腰长。</w:t>
      </w:r>
      <w:bookmarkEnd w:id="11"/>
    </w:p>
    <w:p w14:paraId="5EAC9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2" name="图片 12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52547E8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已知周长和底边长，求腰长，根据等腰三角形特性，则两腰相等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76D43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3B033F6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刘叔叔修建一个周长是56米的等腰三角形花坛，底边长14米，这个花坛的腰长是多少米？</w:t>
      </w:r>
    </w:p>
    <w:p w14:paraId="2C1AD61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【答案】（56－14）÷2</w:t>
      </w:r>
    </w:p>
    <w:p w14:paraId="206064D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＝42÷2＝21（米）答：这个花坛的腰长是21米。</w:t>
      </w:r>
    </w:p>
    <w:p w14:paraId="604879F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1820FBF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一块等腰三角形的菜地，它的周长是240米，底边长50米，一条腰长多少米？</w:t>
      </w:r>
    </w:p>
    <w:p w14:paraId="0CDBC1A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【答案】（240－50）÷2</w:t>
      </w:r>
    </w:p>
    <w:p w14:paraId="64D5827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＝190÷2</w:t>
      </w:r>
    </w:p>
    <w:p w14:paraId="337EE56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＝95（米）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答：一条腰长95米。</w:t>
      </w:r>
    </w:p>
    <w:p w14:paraId="6D3B0A0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1DCE812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小明用铁丝围了一个长15厘米，宽12厘米的长方形，现在用这根铁丝围一个底边长20厘米的等腰三角形，那么它的一条腰长是多少厘米？</w:t>
      </w:r>
    </w:p>
    <w:p w14:paraId="7466096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【答案】（15＋12）×2</w:t>
      </w:r>
    </w:p>
    <w:p w14:paraId="51F13B7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＝27×2</w:t>
      </w:r>
    </w:p>
    <w:p w14:paraId="1A191DC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＝54（厘米）</w:t>
      </w:r>
    </w:p>
    <w:p w14:paraId="2AC27BA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（54－20）÷2</w:t>
      </w:r>
    </w:p>
    <w:p w14:paraId="79772DF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＝34÷2</w:t>
      </w:r>
    </w:p>
    <w:p w14:paraId="540A5EE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＝17（厘米）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答：它的一条腰长是17厘米。</w:t>
      </w:r>
    </w:p>
    <w:p w14:paraId="56FDB021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2" w:name="_Toc15688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3" name="图片 13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【考点七】等腰三角形的特征与应用其四：分类讨论求边长。</w:t>
      </w:r>
      <w:bookmarkEnd w:id="12"/>
    </w:p>
    <w:p w14:paraId="1D88B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4" name="图片 14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7A76242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已知周长和其中一条边长，需要分类讨论，假设该边是腰或底，再根据三边关系判断情况是否成立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2802A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735E3B8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8"/>
        </w:rPr>
      </w:pPr>
      <w:r>
        <w:rPr>
          <w:rFonts w:hint="default" w:ascii="Times New Roman" w:hAnsi="Times New Roman" w:eastAsia="黑体" w:cs="Times New Roman"/>
          <w:sz w:val="24"/>
          <w:szCs w:val="28"/>
        </w:rPr>
        <w:t>一个周长为20米的等腰三角形，其中一条边长4米，另外两条边长分别是(        )米和(        )米。</w:t>
      </w:r>
    </w:p>
    <w:p w14:paraId="076E281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假设4米为腰长，则底长为：20－4－4＝12（米）</w:t>
      </w:r>
    </w:p>
    <w:p w14:paraId="09666FC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4米＋4米＜12米，因此4米不能为腰长</w:t>
      </w:r>
      <w:r>
        <w:rPr>
          <w:rFonts w:hint="eastAsia" w:ascii="Times New Roman" w:hAnsi="Times New Roman" w:eastAsia="黑体" w:cs="Times New Roman"/>
          <w:color w:val="FF0000"/>
          <w:sz w:val="24"/>
          <w:szCs w:val="28"/>
          <w:lang w:eastAsia="zh-CN"/>
        </w:rPr>
        <w:t>，</w:t>
      </w: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则4米为底长</w:t>
      </w:r>
    </w:p>
    <w:p w14:paraId="082207C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20－4＝16（米）</w:t>
      </w:r>
      <w:r>
        <w:rPr>
          <w:rFonts w:hint="eastAsia" w:ascii="Times New Roman" w:hAnsi="Times New Roman" w:eastAsia="黑体" w:cs="Times New Roman"/>
          <w:color w:val="FF0000"/>
          <w:sz w:val="24"/>
          <w:szCs w:val="28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16÷2＝8（米）</w:t>
      </w:r>
      <w:r>
        <w:rPr>
          <w:rFonts w:hint="eastAsia" w:ascii="Times New Roman" w:hAnsi="Times New Roman" w:eastAsia="黑体" w:cs="Times New Roman"/>
          <w:color w:val="FF0000"/>
          <w:sz w:val="24"/>
          <w:szCs w:val="28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因此另外两条边长分别是8米和8米。</w:t>
      </w:r>
    </w:p>
    <w:p w14:paraId="2D26555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b/>
          <w:bCs/>
          <w:color w:val="auto"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color w:val="auto"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color w:val="auto"/>
          <w:sz w:val="24"/>
        </w:rPr>
        <w:t>】</w:t>
      </w:r>
    </w:p>
    <w:p w14:paraId="5ED5439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将一根16分米长的铁丝截成三段，首尾相接正好可以围成一个等腰三角形，其中一段长4分米，另外两段的长分别是(        )分米和(        )分米。</w:t>
      </w:r>
    </w:p>
    <w:p w14:paraId="1AB7776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6     6</w:t>
      </w:r>
    </w:p>
    <w:p w14:paraId="09A0597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</w:rPr>
      </w:pPr>
    </w:p>
    <w:p w14:paraId="28FB69C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b/>
          <w:bCs/>
          <w:color w:val="auto"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color w:val="auto"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color w:val="auto"/>
          <w:sz w:val="24"/>
        </w:rPr>
        <w:t>】</w:t>
      </w:r>
    </w:p>
    <w:p w14:paraId="3766C94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－个等腰三角形的周长是20厘米，其中一条边是4厘米，另外两条边分别是(        )厘米和(        )厘米。</w:t>
      </w:r>
    </w:p>
    <w:p w14:paraId="296E872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8     8</w:t>
      </w:r>
    </w:p>
    <w:p w14:paraId="64EB7538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3" w:name="_Toc30779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7" name="图片 17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【考点八】等边三角形的特征与应用其一：求周长。</w:t>
      </w:r>
      <w:bookmarkEnd w:id="13"/>
    </w:p>
    <w:p w14:paraId="487AC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8" name="图片 18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等边三角形的三边相等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，三个内角相等，都是60°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1C926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:lang w:val="en-US" w:eastAsia="zh-CN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。</w:t>
      </w:r>
    </w:p>
    <w:p w14:paraId="2E6C36B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在一个三角形中每个角都是60°，已知其中的一条边长是8厘米，求这个三角形的周长是多少厘米？</w:t>
      </w:r>
    </w:p>
    <w:p w14:paraId="29E6299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【答案】8×3＝24（厘米）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答：这个三角形的周长是24厘米。</w:t>
      </w:r>
    </w:p>
    <w:p w14:paraId="0F3351B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0246AAD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一个等边三角形的花坛，边长30米，小明每天绕着花坛跑15圈，小明每天要跑多少米？</w:t>
      </w:r>
    </w:p>
    <w:p w14:paraId="7BF53D1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26" o:spt="75" alt="eqId9adc1887115986fbe023ba7fe0126960" type="#_x0000_t75" style="height:12.3pt;width:43.95pt;" o:ole="t" filled="f" o:preferrelative="t" stroked="f" coordsize="21600,21600">
            <v:path/>
            <v:fill on="f" focussize="0,0"/>
            <v:stroke on="f" joinstyle="miter"/>
            <v:imagedata r:id="rId34" o:title="eqId9adc1887115986fbe023ba7fe0126960"/>
            <o:lock v:ext="edit" aspectratio="t"/>
            <w10:wrap type="none"/>
            <w10:anchorlock/>
          </v:shape>
          <o:OLEObject Type="Embed" ProgID="Equation.DSMT4" ShapeID="_x0000_i1026" DrawAspect="Content" ObjectID="_1468075726" r:id="rId33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27" o:spt="75" alt="eqIdfd78d9c7bea44b7f0542db4d73f6769f" type="#_x0000_t75" style="height:12.35pt;width:39.55pt;" o:ole="t" filled="f" o:preferrelative="t" stroked="f" coordsize="21600,21600">
            <v:path/>
            <v:fill on="f" focussize="0,0"/>
            <v:stroke on="f" joinstyle="miter"/>
            <v:imagedata r:id="rId36" o:title="eqIdfd78d9c7bea44b7f0542db4d73f6769f"/>
            <o:lock v:ext="edit" aspectratio="t"/>
            <w10:wrap type="none"/>
            <w10:anchorlock/>
          </v:shape>
          <o:OLEObject Type="Embed" ProgID="Equation.DSMT4" ShapeID="_x0000_i1027" DrawAspect="Content" ObjectID="_1468075727" r:id="rId35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28" o:spt="75" alt="eqId11cc456cd8caa61bea40f6e8236fc3cf" type="#_x0000_t75" style="height:14.8pt;width:49.25pt;" o:ole="t" filled="f" o:preferrelative="t" stroked="f" coordsize="21600,21600">
            <v:path/>
            <v:fill on="f" focussize="0,0"/>
            <v:stroke on="f" joinstyle="miter"/>
            <v:imagedata r:id="rId38" o:title="eqId11cc456cd8caa61bea40f6e8236fc3cf"/>
            <o:lock v:ext="edit" aspectratio="t"/>
            <w10:wrap type="none"/>
            <w10:anchorlock/>
          </v:shape>
          <o:OLEObject Type="Embed" ProgID="Equation.DSMT4" ShapeID="_x0000_i1028" DrawAspect="Content" ObjectID="_1468075728" r:id="rId37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答：小明每天要跑1350米。</w:t>
      </w:r>
    </w:p>
    <w:p w14:paraId="3206A9F0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4" w:name="_Toc9402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9" name="图片 19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【考点九】等边三角形的特征与应用其二：求边长。</w:t>
      </w:r>
      <w:bookmarkEnd w:id="14"/>
    </w:p>
    <w:p w14:paraId="0AB74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22" name="图片 22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0EF82EC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等边三角形的三边相等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，三个内角相等，都是60°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5F320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0C6D9EC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一根铁丝围成的平行四边形的邻边分别是12厘米和6厘米，这个平行四边形的周长是(        )厘米；用这根铁丝围成等边三角形的话，边长是(        )厘米。</w:t>
      </w:r>
    </w:p>
    <w:p w14:paraId="4918770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36     12</w:t>
      </w:r>
    </w:p>
    <w:p w14:paraId="28183CD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01FE33C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一个等边三角形和一个正方形的周长相等，正方形的边长是15厘米，等边三角形的边长是(        )厘米。</w:t>
      </w:r>
    </w:p>
    <w:p w14:paraId="26849F8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【答案】20</w:t>
      </w:r>
    </w:p>
    <w:p w14:paraId="2BCEA1B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12EA259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一根绳子正好围成一个长12米、宽9米的长方形，如果改围成一个等边三角形，那么这个等边三角形一条边的长是(    )米。</w:t>
      </w:r>
    </w:p>
    <w:p w14:paraId="141140F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【答案】14</w:t>
      </w:r>
      <w:bookmarkStart w:id="15" w:name="_GoBack"/>
      <w:bookmarkEnd w:id="15"/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657EBB5-94EF-467D-A7C7-4D19DA1B367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书魂体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2" w:fontKey="{F4444875-0728-4C75-88AF-E14B4502D546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3" w:fontKey="{642335AB-04DE-4843-9C4B-96A97D43B315}"/>
  </w:font>
  <w:font w:name="红豆大展宏兔">
    <w:altName w:val="宋体"/>
    <w:panose1 w:val="02000509000000000000"/>
    <w:charset w:val="86"/>
    <w:family w:val="auto"/>
    <w:pitch w:val="default"/>
    <w:sig w:usb0="00000000" w:usb1="00000000" w:usb2="00000012" w:usb3="00000000" w:csb0="00040001" w:csb1="00000000"/>
    <w:embedRegular r:id="rId4" w:fontKey="{DC12997F-32DE-4847-844D-AA3BEA22D240}"/>
  </w:font>
  <w:font w:name="汉仪长宋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5" w:fontKey="{E5774268-3751-41C1-8EA4-8D01BE3FC56C}"/>
  </w:font>
  <w:font w:name="WPSEMBED17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WPSEMBED18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BE911B">
    <w:pPr>
      <w:pStyle w:val="7"/>
      <w:jc w:val="left"/>
      <w:rPr>
        <w:rFonts w:hint="default" w:ascii="红豆大展宏兔" w:hAnsi="红豆大展宏兔" w:eastAsia="红豆大展宏兔" w:cs="红豆大展宏兔"/>
        <w:color w:val="000000" w:themeColor="text1"/>
        <w:sz w:val="28"/>
        <w:szCs w:val="40"/>
        <w:lang w:val="en-US" w:eastAsia="zh-CN"/>
        <w14:textFill>
          <w14:solidFill>
            <w14:schemeClr w14:val="tx1"/>
          </w14:solidFill>
        </w14:textFill>
      </w:rPr>
    </w:pPr>
    <w:r>
      <w:rPr>
        <w:rFonts w:hint="default" w:ascii="红豆大展宏兔" w:hAnsi="红豆大展宏兔" w:eastAsia="红豆大展宏兔" w:cs="红豆大展宏兔"/>
        <w:color w:val="000000" w:themeColor="text1"/>
        <w:sz w:val="28"/>
        <w:szCs w:val="40"/>
        <w:lang w:val="en-US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Fill>
          <w14:solidFill>
            <w14:schemeClr w14:val="tx1"/>
          </w14:solidFill>
        </w14:textFill>
        <w14:props3d w14:prstMaterial="clea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5" name="文本框 1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054C36">
                          <w:pPr>
                            <w:pStyle w:val="7"/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</w:pP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 xml:space="preserve">第 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 xml:space="preserve"> 页 共 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>6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bJA78tAgAAWQQAAA4AAABkcnMvZTJvRG9jLnhtbK1UzY7TMBC+I/EO&#10;lu80aWFX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GbJA78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054C36">
                    <w:pPr>
                      <w:pStyle w:val="7"/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</w:pP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 xml:space="preserve">第 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>1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end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 xml:space="preserve"> 页 共 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instrText xml:space="preserve"> NUMPAGES  \* MERGEFORMAT </w:instrTex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>6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end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 w14:paraId="080D7D6A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281AE">
    <w:pPr>
      <w:pStyle w:val="8"/>
      <w:keepNext w:val="0"/>
      <w:keepLines w:val="0"/>
      <w:pageBreakBefore w:val="0"/>
      <w:widowControl w:val="0"/>
      <w:pBdr>
        <w:bottom w:val="single" w:color="FFFFFF" w:sz="4" w:space="1"/>
      </w:pBdr>
      <w:kinsoku/>
      <w:wordWrap/>
      <w:overflowPunct/>
      <w:topLinePunct w:val="0"/>
      <w:autoSpaceDE/>
      <w:autoSpaceDN/>
      <w:bidi w:val="0"/>
      <w:adjustRightInd/>
      <w:snapToGrid w:val="0"/>
      <w:jc w:val="center"/>
      <w:textAlignment w:val="center"/>
      <w:rPr>
        <w:rFonts w:hint="eastAsia" w:ascii="汉仪书魂体简" w:hAnsi="汉仪书魂体简" w:eastAsia="汉仪书魂体简" w:cs="汉仪书魂体简"/>
        <w:b w:val="0"/>
        <w:bCs w:val="0"/>
        <w:i w:val="0"/>
        <w:iCs w:val="0"/>
        <w:color w:val="C00000"/>
        <w:sz w:val="28"/>
        <w:szCs w:val="40"/>
        <w:highlight w:val="yellow"/>
        <w:lang w:val="en-US" w:eastAsia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Fill>
          <w14:gradFill>
            <w14:gsLst>
              <w14:gs w14:pos="0">
                <w14:srgbClr w14:val="A73737"/>
              </w14:gs>
              <w14:gs w14:pos="75000">
                <w14:srgbClr w14:val="872C2C">
                  <w14:lumMod w14:val="95000"/>
                  <w14:lumOff w14:val="5000"/>
                </w14:srgbClr>
              </w14:gs>
            </w14:gsLst>
            <w14:lin w14:ang="0" w14:scaled="1"/>
          </w14:gradFill>
        </w14:textFill>
        <w14:props3d w14:prstMaterial="clear"/>
      </w:rPr>
    </w:pPr>
  </w:p>
  <w:p w14:paraId="5C180E1C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attachedTemplate r:id="rId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xOGNlZjhkNGI0NTBhYTI0NTFmNzhmOGZjYjYxM2UifQ=="/>
  </w:docVars>
  <w:rsids>
    <w:rsidRoot w:val="3A4F0FC7"/>
    <w:rsid w:val="00003864"/>
    <w:rsid w:val="00071C5A"/>
    <w:rsid w:val="000A0D4E"/>
    <w:rsid w:val="000A5607"/>
    <w:rsid w:val="000B4690"/>
    <w:rsid w:val="000B5877"/>
    <w:rsid w:val="000F3C27"/>
    <w:rsid w:val="000F5D1D"/>
    <w:rsid w:val="00105775"/>
    <w:rsid w:val="001176C8"/>
    <w:rsid w:val="00131161"/>
    <w:rsid w:val="00186D19"/>
    <w:rsid w:val="001D7D62"/>
    <w:rsid w:val="001E2937"/>
    <w:rsid w:val="001E45D7"/>
    <w:rsid w:val="001F64D7"/>
    <w:rsid w:val="002A3407"/>
    <w:rsid w:val="002E7B3F"/>
    <w:rsid w:val="00316BF9"/>
    <w:rsid w:val="0032431D"/>
    <w:rsid w:val="00334427"/>
    <w:rsid w:val="003B3871"/>
    <w:rsid w:val="004151FC"/>
    <w:rsid w:val="004163E6"/>
    <w:rsid w:val="0045374B"/>
    <w:rsid w:val="00462430"/>
    <w:rsid w:val="004A378A"/>
    <w:rsid w:val="004F258F"/>
    <w:rsid w:val="005071BA"/>
    <w:rsid w:val="00512455"/>
    <w:rsid w:val="00530BF6"/>
    <w:rsid w:val="005930CF"/>
    <w:rsid w:val="005D5EAA"/>
    <w:rsid w:val="00630898"/>
    <w:rsid w:val="0064194B"/>
    <w:rsid w:val="00646D77"/>
    <w:rsid w:val="006639AA"/>
    <w:rsid w:val="00663F61"/>
    <w:rsid w:val="0066446D"/>
    <w:rsid w:val="0067588D"/>
    <w:rsid w:val="0069062D"/>
    <w:rsid w:val="006A3B8E"/>
    <w:rsid w:val="006D08BA"/>
    <w:rsid w:val="00764280"/>
    <w:rsid w:val="0077196D"/>
    <w:rsid w:val="007A0151"/>
    <w:rsid w:val="007A0562"/>
    <w:rsid w:val="007D0C94"/>
    <w:rsid w:val="007E76FC"/>
    <w:rsid w:val="00814BF9"/>
    <w:rsid w:val="00824EE4"/>
    <w:rsid w:val="008B06C3"/>
    <w:rsid w:val="008E215F"/>
    <w:rsid w:val="008F45F3"/>
    <w:rsid w:val="009151CB"/>
    <w:rsid w:val="00937A70"/>
    <w:rsid w:val="009C2B8D"/>
    <w:rsid w:val="009D071F"/>
    <w:rsid w:val="009D1BED"/>
    <w:rsid w:val="00A11D5B"/>
    <w:rsid w:val="00A379A5"/>
    <w:rsid w:val="00A41291"/>
    <w:rsid w:val="00A51DA3"/>
    <w:rsid w:val="00A763C4"/>
    <w:rsid w:val="00A83AB3"/>
    <w:rsid w:val="00AA7F08"/>
    <w:rsid w:val="00AD058F"/>
    <w:rsid w:val="00AE00C7"/>
    <w:rsid w:val="00B43BE0"/>
    <w:rsid w:val="00B94F2C"/>
    <w:rsid w:val="00BA00AA"/>
    <w:rsid w:val="00BD562B"/>
    <w:rsid w:val="00C02FC6"/>
    <w:rsid w:val="00C60982"/>
    <w:rsid w:val="00CC4619"/>
    <w:rsid w:val="00CE0B0C"/>
    <w:rsid w:val="00CF50E2"/>
    <w:rsid w:val="00D25B52"/>
    <w:rsid w:val="00D54476"/>
    <w:rsid w:val="00D7745E"/>
    <w:rsid w:val="00D97393"/>
    <w:rsid w:val="00DE033D"/>
    <w:rsid w:val="00E102EB"/>
    <w:rsid w:val="00E75FBA"/>
    <w:rsid w:val="00E81F9A"/>
    <w:rsid w:val="00E91B1E"/>
    <w:rsid w:val="00EB4505"/>
    <w:rsid w:val="00EF3702"/>
    <w:rsid w:val="00F93935"/>
    <w:rsid w:val="00FD147D"/>
    <w:rsid w:val="013D50FB"/>
    <w:rsid w:val="01CC2686"/>
    <w:rsid w:val="01D03EC4"/>
    <w:rsid w:val="02486D5E"/>
    <w:rsid w:val="027709A7"/>
    <w:rsid w:val="03857DDD"/>
    <w:rsid w:val="03A916F7"/>
    <w:rsid w:val="03DB6253"/>
    <w:rsid w:val="04374FD5"/>
    <w:rsid w:val="04393F8E"/>
    <w:rsid w:val="04564122"/>
    <w:rsid w:val="04590606"/>
    <w:rsid w:val="05045D8C"/>
    <w:rsid w:val="0616772D"/>
    <w:rsid w:val="063B05BA"/>
    <w:rsid w:val="06831247"/>
    <w:rsid w:val="06D3731F"/>
    <w:rsid w:val="06F96F73"/>
    <w:rsid w:val="074A6166"/>
    <w:rsid w:val="07953E17"/>
    <w:rsid w:val="07A12B7A"/>
    <w:rsid w:val="084166E2"/>
    <w:rsid w:val="08D1027F"/>
    <w:rsid w:val="08EE6BBF"/>
    <w:rsid w:val="09175D4E"/>
    <w:rsid w:val="09811930"/>
    <w:rsid w:val="09FD6D8E"/>
    <w:rsid w:val="0A2B276F"/>
    <w:rsid w:val="0A2B7F04"/>
    <w:rsid w:val="0A446439"/>
    <w:rsid w:val="0A8D3055"/>
    <w:rsid w:val="0A9C6840"/>
    <w:rsid w:val="0ADD6C95"/>
    <w:rsid w:val="0B307947"/>
    <w:rsid w:val="0B511607"/>
    <w:rsid w:val="0BE91440"/>
    <w:rsid w:val="0C5A40D5"/>
    <w:rsid w:val="0C63003F"/>
    <w:rsid w:val="0CAC3414"/>
    <w:rsid w:val="0CCB63B0"/>
    <w:rsid w:val="0D230E8C"/>
    <w:rsid w:val="0D2A4050"/>
    <w:rsid w:val="0D5D07A1"/>
    <w:rsid w:val="0DC04E8F"/>
    <w:rsid w:val="0DFE0692"/>
    <w:rsid w:val="0E3E50CD"/>
    <w:rsid w:val="0E4E5040"/>
    <w:rsid w:val="0E541672"/>
    <w:rsid w:val="0E7A7952"/>
    <w:rsid w:val="0E980314"/>
    <w:rsid w:val="0F202FDF"/>
    <w:rsid w:val="0FA90C9A"/>
    <w:rsid w:val="1006611A"/>
    <w:rsid w:val="104703FD"/>
    <w:rsid w:val="10662D41"/>
    <w:rsid w:val="109221C3"/>
    <w:rsid w:val="10DE709A"/>
    <w:rsid w:val="11016585"/>
    <w:rsid w:val="11272B51"/>
    <w:rsid w:val="112B51EC"/>
    <w:rsid w:val="11497BCF"/>
    <w:rsid w:val="115D0314"/>
    <w:rsid w:val="11B4224E"/>
    <w:rsid w:val="121A3998"/>
    <w:rsid w:val="12AA3F23"/>
    <w:rsid w:val="12EF79D1"/>
    <w:rsid w:val="13A24B2E"/>
    <w:rsid w:val="13C76782"/>
    <w:rsid w:val="148B46BF"/>
    <w:rsid w:val="14D33EE4"/>
    <w:rsid w:val="14E455B7"/>
    <w:rsid w:val="157601E9"/>
    <w:rsid w:val="15883F5A"/>
    <w:rsid w:val="15F54623"/>
    <w:rsid w:val="164D2745"/>
    <w:rsid w:val="1662251B"/>
    <w:rsid w:val="16A1171D"/>
    <w:rsid w:val="170C4ABB"/>
    <w:rsid w:val="17581BAD"/>
    <w:rsid w:val="17667F24"/>
    <w:rsid w:val="17953A70"/>
    <w:rsid w:val="18B91FD7"/>
    <w:rsid w:val="18C933C0"/>
    <w:rsid w:val="19091CFA"/>
    <w:rsid w:val="194F3BED"/>
    <w:rsid w:val="196E207A"/>
    <w:rsid w:val="196F47A3"/>
    <w:rsid w:val="19793EE2"/>
    <w:rsid w:val="199F07C8"/>
    <w:rsid w:val="19DB2F52"/>
    <w:rsid w:val="19DF7ACC"/>
    <w:rsid w:val="1A0E11E5"/>
    <w:rsid w:val="1AA32431"/>
    <w:rsid w:val="1ACC12A8"/>
    <w:rsid w:val="1AFA759C"/>
    <w:rsid w:val="1B1B1C1C"/>
    <w:rsid w:val="1B4F7305"/>
    <w:rsid w:val="1C4709A9"/>
    <w:rsid w:val="1C86050F"/>
    <w:rsid w:val="1CB802C4"/>
    <w:rsid w:val="1D5C1A72"/>
    <w:rsid w:val="1DDA68BD"/>
    <w:rsid w:val="1DF56B6C"/>
    <w:rsid w:val="1E1249C9"/>
    <w:rsid w:val="1EDE1F7D"/>
    <w:rsid w:val="1EFC5293"/>
    <w:rsid w:val="1F43578E"/>
    <w:rsid w:val="1F930F62"/>
    <w:rsid w:val="1FB1708F"/>
    <w:rsid w:val="1FFC4519"/>
    <w:rsid w:val="2011178F"/>
    <w:rsid w:val="20265145"/>
    <w:rsid w:val="208D52B9"/>
    <w:rsid w:val="20B03DF7"/>
    <w:rsid w:val="21000B8C"/>
    <w:rsid w:val="21060400"/>
    <w:rsid w:val="210E55B0"/>
    <w:rsid w:val="21712F17"/>
    <w:rsid w:val="21843185"/>
    <w:rsid w:val="21C6002A"/>
    <w:rsid w:val="21ED2C34"/>
    <w:rsid w:val="234D5D34"/>
    <w:rsid w:val="237764C4"/>
    <w:rsid w:val="2441640A"/>
    <w:rsid w:val="24853478"/>
    <w:rsid w:val="24986A7F"/>
    <w:rsid w:val="2507404F"/>
    <w:rsid w:val="255117E5"/>
    <w:rsid w:val="25B74FF1"/>
    <w:rsid w:val="25DA25FE"/>
    <w:rsid w:val="25E84C97"/>
    <w:rsid w:val="26125217"/>
    <w:rsid w:val="267E4D1C"/>
    <w:rsid w:val="26972FDA"/>
    <w:rsid w:val="26B24DF9"/>
    <w:rsid w:val="26D15FFB"/>
    <w:rsid w:val="26FC0024"/>
    <w:rsid w:val="271134ED"/>
    <w:rsid w:val="27346F3B"/>
    <w:rsid w:val="27441B79"/>
    <w:rsid w:val="27A15932"/>
    <w:rsid w:val="27DD5FE1"/>
    <w:rsid w:val="282E10D2"/>
    <w:rsid w:val="28757F88"/>
    <w:rsid w:val="28846503"/>
    <w:rsid w:val="28933C97"/>
    <w:rsid w:val="28D02614"/>
    <w:rsid w:val="28F5041E"/>
    <w:rsid w:val="28FB1DC5"/>
    <w:rsid w:val="29793C9B"/>
    <w:rsid w:val="298A5BB9"/>
    <w:rsid w:val="298C321C"/>
    <w:rsid w:val="29925EA9"/>
    <w:rsid w:val="29F25852"/>
    <w:rsid w:val="2A233290"/>
    <w:rsid w:val="2A520933"/>
    <w:rsid w:val="2ADA49D4"/>
    <w:rsid w:val="2AFF1B01"/>
    <w:rsid w:val="2C02412C"/>
    <w:rsid w:val="2C236225"/>
    <w:rsid w:val="2C3943C5"/>
    <w:rsid w:val="2C743633"/>
    <w:rsid w:val="2DD218DC"/>
    <w:rsid w:val="2DDC1792"/>
    <w:rsid w:val="2E0408A2"/>
    <w:rsid w:val="2E5D564A"/>
    <w:rsid w:val="2EFA6CB3"/>
    <w:rsid w:val="2F154B39"/>
    <w:rsid w:val="2F8E314F"/>
    <w:rsid w:val="2FAB14E4"/>
    <w:rsid w:val="309335A5"/>
    <w:rsid w:val="30C53285"/>
    <w:rsid w:val="30D00996"/>
    <w:rsid w:val="30E76DFB"/>
    <w:rsid w:val="31607C4F"/>
    <w:rsid w:val="31B24DAB"/>
    <w:rsid w:val="32125149"/>
    <w:rsid w:val="32546E90"/>
    <w:rsid w:val="32696A79"/>
    <w:rsid w:val="32725F69"/>
    <w:rsid w:val="327A3C9B"/>
    <w:rsid w:val="327F1F37"/>
    <w:rsid w:val="32A550C7"/>
    <w:rsid w:val="330B0D87"/>
    <w:rsid w:val="330B573C"/>
    <w:rsid w:val="337A1C31"/>
    <w:rsid w:val="33B10470"/>
    <w:rsid w:val="34467465"/>
    <w:rsid w:val="348E1554"/>
    <w:rsid w:val="34B453EB"/>
    <w:rsid w:val="34BD5ABD"/>
    <w:rsid w:val="36940076"/>
    <w:rsid w:val="36954889"/>
    <w:rsid w:val="36D23BEF"/>
    <w:rsid w:val="36EF76B2"/>
    <w:rsid w:val="37A03507"/>
    <w:rsid w:val="38046061"/>
    <w:rsid w:val="38121D0C"/>
    <w:rsid w:val="3817653A"/>
    <w:rsid w:val="383A69FC"/>
    <w:rsid w:val="3861141D"/>
    <w:rsid w:val="389133AA"/>
    <w:rsid w:val="38A711CC"/>
    <w:rsid w:val="39173218"/>
    <w:rsid w:val="399C10F8"/>
    <w:rsid w:val="39A525A7"/>
    <w:rsid w:val="3A1C2047"/>
    <w:rsid w:val="3A4F0FC7"/>
    <w:rsid w:val="3A644E1D"/>
    <w:rsid w:val="3A9466C5"/>
    <w:rsid w:val="3B0432A7"/>
    <w:rsid w:val="3BCF0020"/>
    <w:rsid w:val="3C864032"/>
    <w:rsid w:val="3CAB4ACF"/>
    <w:rsid w:val="3D1F1DDC"/>
    <w:rsid w:val="3E9B798C"/>
    <w:rsid w:val="3EA93550"/>
    <w:rsid w:val="3EE576C2"/>
    <w:rsid w:val="3EF833B2"/>
    <w:rsid w:val="3F12091D"/>
    <w:rsid w:val="3F564EC3"/>
    <w:rsid w:val="3FAA64FF"/>
    <w:rsid w:val="40091181"/>
    <w:rsid w:val="40537712"/>
    <w:rsid w:val="406C796F"/>
    <w:rsid w:val="408074EB"/>
    <w:rsid w:val="40A0576F"/>
    <w:rsid w:val="412203BC"/>
    <w:rsid w:val="417F7E2A"/>
    <w:rsid w:val="42185761"/>
    <w:rsid w:val="425E3B01"/>
    <w:rsid w:val="430640AA"/>
    <w:rsid w:val="43716503"/>
    <w:rsid w:val="44390117"/>
    <w:rsid w:val="447645A0"/>
    <w:rsid w:val="4497145E"/>
    <w:rsid w:val="459B3871"/>
    <w:rsid w:val="45DA4327"/>
    <w:rsid w:val="46612C99"/>
    <w:rsid w:val="468230DD"/>
    <w:rsid w:val="468B1BDA"/>
    <w:rsid w:val="469E2FDA"/>
    <w:rsid w:val="47452CC6"/>
    <w:rsid w:val="47A77175"/>
    <w:rsid w:val="47B4036E"/>
    <w:rsid w:val="48116B4C"/>
    <w:rsid w:val="48316505"/>
    <w:rsid w:val="483240FA"/>
    <w:rsid w:val="48E867EB"/>
    <w:rsid w:val="492E74DE"/>
    <w:rsid w:val="49695C1B"/>
    <w:rsid w:val="4A4B6D44"/>
    <w:rsid w:val="4AF63BD7"/>
    <w:rsid w:val="4B3A7777"/>
    <w:rsid w:val="4B620540"/>
    <w:rsid w:val="4BAA011E"/>
    <w:rsid w:val="4BBD03B6"/>
    <w:rsid w:val="4BD019F1"/>
    <w:rsid w:val="4C031929"/>
    <w:rsid w:val="4C1A28E2"/>
    <w:rsid w:val="4C5F34B2"/>
    <w:rsid w:val="4DAE4EF3"/>
    <w:rsid w:val="4DB246FA"/>
    <w:rsid w:val="4DE218F6"/>
    <w:rsid w:val="4E396622"/>
    <w:rsid w:val="4E3E0EF8"/>
    <w:rsid w:val="4EB61795"/>
    <w:rsid w:val="4EB819ED"/>
    <w:rsid w:val="4EBF28B5"/>
    <w:rsid w:val="4F4323DB"/>
    <w:rsid w:val="4FD92B1D"/>
    <w:rsid w:val="4FE403DE"/>
    <w:rsid w:val="50160822"/>
    <w:rsid w:val="50211D09"/>
    <w:rsid w:val="50964A9F"/>
    <w:rsid w:val="50E82983"/>
    <w:rsid w:val="50F609AA"/>
    <w:rsid w:val="511859C5"/>
    <w:rsid w:val="51317A86"/>
    <w:rsid w:val="514308AA"/>
    <w:rsid w:val="516F54A0"/>
    <w:rsid w:val="5188494C"/>
    <w:rsid w:val="51AB7B1E"/>
    <w:rsid w:val="523339CD"/>
    <w:rsid w:val="523E36E1"/>
    <w:rsid w:val="52D863B5"/>
    <w:rsid w:val="534A49AF"/>
    <w:rsid w:val="53801D8B"/>
    <w:rsid w:val="539F453B"/>
    <w:rsid w:val="53C00BFD"/>
    <w:rsid w:val="53DB77E5"/>
    <w:rsid w:val="54881642"/>
    <w:rsid w:val="54C723C0"/>
    <w:rsid w:val="54E24260"/>
    <w:rsid w:val="55795B85"/>
    <w:rsid w:val="55F84102"/>
    <w:rsid w:val="567B661A"/>
    <w:rsid w:val="568934CC"/>
    <w:rsid w:val="56942965"/>
    <w:rsid w:val="56970887"/>
    <w:rsid w:val="56A4684B"/>
    <w:rsid w:val="57341D84"/>
    <w:rsid w:val="57391E72"/>
    <w:rsid w:val="577F3066"/>
    <w:rsid w:val="57E65D44"/>
    <w:rsid w:val="585100CD"/>
    <w:rsid w:val="587E22A2"/>
    <w:rsid w:val="588C558E"/>
    <w:rsid w:val="58BE67C2"/>
    <w:rsid w:val="58E230A8"/>
    <w:rsid w:val="591E4587"/>
    <w:rsid w:val="59A95129"/>
    <w:rsid w:val="59B80E95"/>
    <w:rsid w:val="5A306CBA"/>
    <w:rsid w:val="5AAC2D3C"/>
    <w:rsid w:val="5AD16135"/>
    <w:rsid w:val="5B6F1CF7"/>
    <w:rsid w:val="5B9F618B"/>
    <w:rsid w:val="5C173975"/>
    <w:rsid w:val="5C3D7738"/>
    <w:rsid w:val="5C523718"/>
    <w:rsid w:val="5C9956F7"/>
    <w:rsid w:val="5CF35C67"/>
    <w:rsid w:val="5D1F7175"/>
    <w:rsid w:val="5DD82B64"/>
    <w:rsid w:val="5DE10CD1"/>
    <w:rsid w:val="5E6E6BEE"/>
    <w:rsid w:val="5EBA309B"/>
    <w:rsid w:val="5EDE2C3B"/>
    <w:rsid w:val="5EE8647F"/>
    <w:rsid w:val="5F1F4925"/>
    <w:rsid w:val="5F297669"/>
    <w:rsid w:val="5F5C0449"/>
    <w:rsid w:val="5F8F0E27"/>
    <w:rsid w:val="5F9D54C5"/>
    <w:rsid w:val="5FF85F02"/>
    <w:rsid w:val="60883C57"/>
    <w:rsid w:val="61193561"/>
    <w:rsid w:val="612258A0"/>
    <w:rsid w:val="61702869"/>
    <w:rsid w:val="6202764C"/>
    <w:rsid w:val="632926F8"/>
    <w:rsid w:val="63441149"/>
    <w:rsid w:val="636B67CF"/>
    <w:rsid w:val="63FB1D2B"/>
    <w:rsid w:val="64295E65"/>
    <w:rsid w:val="645640E7"/>
    <w:rsid w:val="646F5802"/>
    <w:rsid w:val="64B204D8"/>
    <w:rsid w:val="64CD482F"/>
    <w:rsid w:val="65207D15"/>
    <w:rsid w:val="65372441"/>
    <w:rsid w:val="657D2D8B"/>
    <w:rsid w:val="65F91B21"/>
    <w:rsid w:val="65FB3E14"/>
    <w:rsid w:val="66076544"/>
    <w:rsid w:val="660A2C3C"/>
    <w:rsid w:val="662437FB"/>
    <w:rsid w:val="666D7E19"/>
    <w:rsid w:val="668E7A20"/>
    <w:rsid w:val="66CA7019"/>
    <w:rsid w:val="679B0D96"/>
    <w:rsid w:val="6818696D"/>
    <w:rsid w:val="683007F2"/>
    <w:rsid w:val="684122ED"/>
    <w:rsid w:val="6865231F"/>
    <w:rsid w:val="68AD4E3A"/>
    <w:rsid w:val="68AE3FFE"/>
    <w:rsid w:val="6902495C"/>
    <w:rsid w:val="6958444D"/>
    <w:rsid w:val="696D7B50"/>
    <w:rsid w:val="6A815C41"/>
    <w:rsid w:val="6ACE0E09"/>
    <w:rsid w:val="6AD35176"/>
    <w:rsid w:val="6AE52674"/>
    <w:rsid w:val="6B1D72F2"/>
    <w:rsid w:val="6B854DDD"/>
    <w:rsid w:val="6BA81D4F"/>
    <w:rsid w:val="6BC344A6"/>
    <w:rsid w:val="6BEF4334"/>
    <w:rsid w:val="6C266642"/>
    <w:rsid w:val="6C355038"/>
    <w:rsid w:val="6C581B2B"/>
    <w:rsid w:val="6C800FD9"/>
    <w:rsid w:val="6CF113D1"/>
    <w:rsid w:val="6D0744D6"/>
    <w:rsid w:val="6D2E37FF"/>
    <w:rsid w:val="6D3B0107"/>
    <w:rsid w:val="6D4C4137"/>
    <w:rsid w:val="6D535020"/>
    <w:rsid w:val="6D8119A3"/>
    <w:rsid w:val="6DA75E43"/>
    <w:rsid w:val="6E26759D"/>
    <w:rsid w:val="6E3D33BF"/>
    <w:rsid w:val="6EA006E7"/>
    <w:rsid w:val="6EF27AA4"/>
    <w:rsid w:val="6F4831D1"/>
    <w:rsid w:val="6F594D2A"/>
    <w:rsid w:val="6FF52BAE"/>
    <w:rsid w:val="700D1504"/>
    <w:rsid w:val="707539AD"/>
    <w:rsid w:val="70BF75D2"/>
    <w:rsid w:val="70CF5686"/>
    <w:rsid w:val="717D6C2F"/>
    <w:rsid w:val="71907C78"/>
    <w:rsid w:val="71A91D30"/>
    <w:rsid w:val="71D50819"/>
    <w:rsid w:val="72964253"/>
    <w:rsid w:val="72F35B4A"/>
    <w:rsid w:val="73260285"/>
    <w:rsid w:val="737F4B65"/>
    <w:rsid w:val="741B6665"/>
    <w:rsid w:val="74A22E54"/>
    <w:rsid w:val="74F26F65"/>
    <w:rsid w:val="75122371"/>
    <w:rsid w:val="751F529E"/>
    <w:rsid w:val="75364DB9"/>
    <w:rsid w:val="75427D7A"/>
    <w:rsid w:val="75682316"/>
    <w:rsid w:val="759B513B"/>
    <w:rsid w:val="75A75957"/>
    <w:rsid w:val="75C16D01"/>
    <w:rsid w:val="75E824BB"/>
    <w:rsid w:val="761A31D3"/>
    <w:rsid w:val="76E61EF9"/>
    <w:rsid w:val="773940A7"/>
    <w:rsid w:val="77B306BC"/>
    <w:rsid w:val="78026007"/>
    <w:rsid w:val="782E2C77"/>
    <w:rsid w:val="782F3B2A"/>
    <w:rsid w:val="787554DF"/>
    <w:rsid w:val="78D56A05"/>
    <w:rsid w:val="78E364CA"/>
    <w:rsid w:val="78ED6DCB"/>
    <w:rsid w:val="791A2FD8"/>
    <w:rsid w:val="794C0B73"/>
    <w:rsid w:val="79AD5B2F"/>
    <w:rsid w:val="7A013A3A"/>
    <w:rsid w:val="7A4530D3"/>
    <w:rsid w:val="7A835A05"/>
    <w:rsid w:val="7A991331"/>
    <w:rsid w:val="7AC355B0"/>
    <w:rsid w:val="7AC41D1B"/>
    <w:rsid w:val="7B4F5875"/>
    <w:rsid w:val="7B5732D0"/>
    <w:rsid w:val="7BD649B2"/>
    <w:rsid w:val="7BFF2E0F"/>
    <w:rsid w:val="7C251032"/>
    <w:rsid w:val="7C63602E"/>
    <w:rsid w:val="7CAB7A72"/>
    <w:rsid w:val="7CBD5591"/>
    <w:rsid w:val="7DF02D63"/>
    <w:rsid w:val="7E3575E8"/>
    <w:rsid w:val="7EA67E41"/>
    <w:rsid w:val="7EBF72DC"/>
    <w:rsid w:val="7EC47A6F"/>
    <w:rsid w:val="7F2E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autoRedefine/>
    <w:semiHidden/>
    <w:unhideWhenUsed/>
    <w:qFormat/>
    <w:uiPriority w:val="1"/>
  </w:style>
  <w:style w:type="table" w:default="1" w:styleId="11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ody Text"/>
    <w:basedOn w:val="1"/>
    <w:autoRedefine/>
    <w:qFormat/>
    <w:uiPriority w:val="1"/>
    <w:pPr>
      <w:ind w:left="20"/>
    </w:pPr>
    <w:rPr>
      <w:sz w:val="21"/>
      <w:szCs w:val="21"/>
    </w:rPr>
  </w:style>
  <w:style w:type="paragraph" w:styleId="6">
    <w:name w:val="Plain Text"/>
    <w:basedOn w:val="1"/>
    <w:autoRedefine/>
    <w:qFormat/>
    <w:uiPriority w:val="99"/>
    <w:rPr>
      <w:rFonts w:ascii="宋体" w:hAnsi="Courier New"/>
      <w:szCs w:val="21"/>
    </w:rPr>
  </w:style>
  <w:style w:type="paragraph" w:styleId="7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toc 1"/>
    <w:basedOn w:val="1"/>
    <w:next w:val="1"/>
    <w:autoRedefine/>
    <w:unhideWhenUsed/>
    <w:qFormat/>
    <w:uiPriority w:val="39"/>
  </w:style>
  <w:style w:type="paragraph" w:styleId="10">
    <w:name w:val="Normal (Web)"/>
    <w:basedOn w:val="1"/>
    <w:autoRedefine/>
    <w:unhideWhenUsed/>
    <w:qFormat/>
    <w:uiPriority w:val="99"/>
    <w:pPr>
      <w:jc w:val="left"/>
    </w:pPr>
    <w:rPr>
      <w:kern w:val="0"/>
      <w:sz w:val="24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autoRedefine/>
    <w:qFormat/>
    <w:uiPriority w:val="22"/>
    <w:rPr>
      <w:b/>
      <w:bCs/>
    </w:rPr>
  </w:style>
  <w:style w:type="character" w:styleId="15">
    <w:name w:val="Hyperlink"/>
    <w:basedOn w:val="13"/>
    <w:qFormat/>
    <w:uiPriority w:val="0"/>
    <w:rPr>
      <w:color w:val="0000FF"/>
      <w:u w:val="single"/>
    </w:rPr>
  </w:style>
  <w:style w:type="paragraph" w:customStyle="1" w:styleId="16">
    <w:name w:val="Default"/>
    <w:autoRedefine/>
    <w:qFormat/>
    <w:uiPriority w:val="99"/>
    <w:pPr>
      <w:widowControl w:val="0"/>
      <w:autoSpaceDE w:val="0"/>
      <w:autoSpaceDN w:val="0"/>
      <w:adjustRightInd w:val="0"/>
      <w:spacing w:after="200" w:line="276" w:lineRule="auto"/>
    </w:pPr>
    <w:rPr>
      <w:rFonts w:ascii="黑体" w:hAnsi="黑体" w:eastAsia="宋体" w:cs="黑体"/>
      <w:color w:val="000000"/>
      <w:sz w:val="24"/>
      <w:szCs w:val="24"/>
      <w:lang w:val="en-US" w:eastAsia="zh-CN" w:bidi="ar-SA"/>
    </w:rPr>
  </w:style>
  <w:style w:type="character" w:styleId="17">
    <w:name w:val="Placeholder Text"/>
    <w:basedOn w:val="13"/>
    <w:autoRedefine/>
    <w:semiHidden/>
    <w:qFormat/>
    <w:uiPriority w:val="99"/>
    <w:rPr>
      <w:color w:val="808080"/>
    </w:rPr>
  </w:style>
  <w:style w:type="paragraph" w:customStyle="1" w:styleId="18">
    <w:name w:val="Normal_0_3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">
    <w:name w:val="Normal_3_3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">
    <w:name w:val="Normal_1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">
    <w:name w:val="Normal_5_3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">
    <w:name w:val="Normal_0_3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">
    <w:name w:val="Normal_4_3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">
    <w:name w:val="Normal_0_3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">
    <w:name w:val="Normal_3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">
    <w:name w:val="Normal_0_2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">
    <w:name w:val="Normal_0_1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">
    <w:name w:val="Normal_1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">
    <w:name w:val="Normal_0_1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0">
    <w:name w:val="Normal_1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1">
    <w:name w:val="Normal_0_1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">
    <w:name w:val="Normal_1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">
    <w:name w:val="Normal_0_1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">
    <w:name w:val="Normal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5">
    <w:name w:val="Normal_0_1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6">
    <w:name w:val="Normal_0_1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">
    <w:name w:val="Normal_0_1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">
    <w:name w:val="Normal_0_1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9">
    <w:name w:val="Normal_0_1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0">
    <w:name w:val="Normal_0_1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Normal_0_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2">
    <w:name w:val="Normal_0_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3">
    <w:name w:val="Normal_0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Normal_0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5">
    <w:name w:val="Normal_0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Normal_0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">
    <w:name w:val="Normal_0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0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0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0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3_3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3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Normal_3_2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5">
    <w:name w:val="Normal_4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6">
    <w:name w:val="Normal_5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7">
    <w:name w:val="Normal_5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8">
    <w:name w:val="Normal_5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Normal_5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Normal_4_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1">
    <w:name w:val="Normal_5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Normal_5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Normal_5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4">
    <w:name w:val="Normal_4_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Normal_4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4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5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4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4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4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Normal_4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Normal_4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Normal_4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Normal_3_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3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3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Normal_3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Normal_3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3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Normal_3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Normal_3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3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DefaultParagraph"/>
    <w:autoRedefine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87">
    <w:name w:val="biaoti021"/>
    <w:autoRedefine/>
    <w:qFormat/>
    <w:uiPriority w:val="0"/>
    <w:rPr>
      <w:rFonts w:hint="eastAsia" w:ascii="宋体" w:hAnsi="宋体" w:eastAsia="宋体"/>
      <w:b/>
      <w:bCs/>
      <w:color w:val="6F8D14"/>
      <w:sz w:val="23"/>
      <w:szCs w:val="23"/>
      <w:shd w:val="clear" w:color="auto" w:fill="EEEEEE"/>
    </w:rPr>
  </w:style>
  <w:style w:type="paragraph" w:customStyle="1" w:styleId="88">
    <w:name w:val="Normal_0_4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Normal_0_2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Normal_0_4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Normal_0_3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Normal_0_4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Normal_0_4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0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Normal_1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Normal_0_2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0_2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Normal_0_2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Normal_4_1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0">
    <w:name w:val="Normal_4_1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Normal_0_4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Normal_0_4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Normal_0_3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Normal_1_3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Normal_0_2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3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Normal_1_3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1_3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5_2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Normal_0_2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2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Normal_0_2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Normal_1_2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4">
    <w:name w:val="Normal_0_2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5">
    <w:name w:val="Normal_0_3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Normal_0_3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7">
    <w:name w:val="Normal_1_2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8">
    <w:name w:val="Normal_0_3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9">
    <w:name w:val="Normal_0_3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0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character" w:customStyle="1" w:styleId="121">
    <w:name w:val="标题 1 Char"/>
    <w:link w:val="2"/>
    <w:autoRedefine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svg"/><Relationship Id="rId8" Type="http://schemas.openxmlformats.org/officeDocument/2006/relationships/image" Target="media/image4.png"/><Relationship Id="rId7" Type="http://schemas.openxmlformats.org/officeDocument/2006/relationships/image" Target="media/image3.sv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0" Type="http://schemas.openxmlformats.org/officeDocument/2006/relationships/fontTable" Target="fontTable.xml"/><Relationship Id="rId4" Type="http://schemas.openxmlformats.org/officeDocument/2006/relationships/footer" Target="footer1.xml"/><Relationship Id="rId39" Type="http://schemas.openxmlformats.org/officeDocument/2006/relationships/customXml" Target="../customXml/item1.xml"/><Relationship Id="rId38" Type="http://schemas.openxmlformats.org/officeDocument/2006/relationships/image" Target="media/image30.wmf"/><Relationship Id="rId37" Type="http://schemas.openxmlformats.org/officeDocument/2006/relationships/oleObject" Target="embeddings/oleObject4.bin"/><Relationship Id="rId36" Type="http://schemas.openxmlformats.org/officeDocument/2006/relationships/image" Target="media/image29.wmf"/><Relationship Id="rId35" Type="http://schemas.openxmlformats.org/officeDocument/2006/relationships/oleObject" Target="embeddings/oleObject3.bin"/><Relationship Id="rId34" Type="http://schemas.openxmlformats.org/officeDocument/2006/relationships/image" Target="media/image28.wmf"/><Relationship Id="rId33" Type="http://schemas.openxmlformats.org/officeDocument/2006/relationships/oleObject" Target="embeddings/oleObject2.bin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sv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wmf"/><Relationship Id="rId12" Type="http://schemas.openxmlformats.org/officeDocument/2006/relationships/oleObject" Target="embeddings/oleObject1.bin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Company>Sky123.Org</Company>
  <Pages>8</Pages>
  <Words>1139</Words>
  <Characters>1176</Characters>
  <Lines>16</Lines>
  <Paragraphs>4</Paragraphs>
  <TotalTime>8</TotalTime>
  <ScaleCrop>false</ScaleCrop>
  <LinksUpToDate>false</LinksUpToDate>
  <CharactersWithSpaces>1203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2020-02-25T04:02:00Z</dcterms:created>
  <dc:creator>Administrator</dc:creator>
  <cp:lastModifiedBy>陶子学堂</cp:lastModifiedBy>
  <cp:lastPrinted>2020-03-17T04:10:00Z</cp:lastPrinted>
  <dcterms:modified xsi:type="dcterms:W3CDTF">2025-12-27T09:24:37Z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eyJoZGlkIjoiMjQyYzIxYWZjMTg5ZjY0ZjA0ZWQ3MjFlNTFmYWEwODgiLCJ1c2VySWQiOiI3MjIxOTEzNjQifQ==</vt:lpwstr>
  </property>
  <property fmtid="{D5CDD505-2E9C-101B-9397-08002B2CF9AE}" pid="7" name="KSOProductBuildVer">
    <vt:lpwstr>2052-12.1.0.24034</vt:lpwstr>
  </property>
  <property fmtid="{D5CDD505-2E9C-101B-9397-08002B2CF9AE}" pid="8" name="ICV">
    <vt:lpwstr>E00D2AB452B14D30BB57CF7D548A06A2_13</vt:lpwstr>
  </property>
</Properties>
</file>